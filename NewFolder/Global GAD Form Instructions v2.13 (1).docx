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Frutiger 45 Light" w:eastAsia="Times New Roman" w:hAnsi="Frutiger 45 Light"/>
          <w:color w:val="auto"/>
          <w:sz w:val="20"/>
          <w:szCs w:val="24"/>
          <w:lang w:val="de-CH" w:eastAsia="de-CH"/>
        </w:rPr>
        <w:id w:val="-455413277"/>
        <w:docPartObj>
          <w:docPartGallery w:val="Cover Pages"/>
          <w:docPartUnique/>
        </w:docPartObj>
      </w:sdtPr>
      <w:sdtContent>
        <w:tbl>
          <w:tblPr>
            <w:tblpPr w:vertAnchor="page" w:horzAnchor="margin" w:tblpY="738"/>
            <w:tblOverlap w:val="never"/>
            <w:tblW w:w="0" w:type="auto"/>
            <w:tblCellMar>
              <w:left w:w="0" w:type="dxa"/>
              <w:right w:w="0" w:type="dxa"/>
            </w:tblCellMar>
            <w:tblLook w:val="04A0" w:firstRow="1" w:lastRow="0" w:firstColumn="1" w:lastColumn="0" w:noHBand="0" w:noVBand="1"/>
          </w:tblPr>
          <w:tblGrid>
            <w:gridCol w:w="7767"/>
          </w:tblGrid>
          <w:tr w:rsidR="00D917B8" w:rsidRPr="000C4516" w14:paraId="57A960DB" w14:textId="77777777" w:rsidTr="005C3BA1">
            <w:trPr>
              <w:cantSplit/>
              <w:trHeight w:hRule="exact" w:val="1247"/>
            </w:trPr>
            <w:tc>
              <w:tcPr>
                <w:tcW w:w="7767" w:type="dxa"/>
                <w:tcMar>
                  <w:top w:w="0" w:type="dxa"/>
                  <w:left w:w="0" w:type="dxa"/>
                  <w:right w:w="0" w:type="dxa"/>
                </w:tcMar>
              </w:tcPr>
              <w:p w14:paraId="5A776E18" w14:textId="05B0DE24" w:rsidR="00D917B8" w:rsidRPr="00B9451E" w:rsidRDefault="00A917CF" w:rsidP="004B3F70">
                <w:pPr>
                  <w:pStyle w:val="Descriptor"/>
                </w:pPr>
                <w:r>
                  <w:t>Access Services</w:t>
                </w:r>
              </w:p>
              <w:p w14:paraId="32C76EEE" w14:textId="7BA70F46" w:rsidR="00D917B8" w:rsidRPr="00B9451E" w:rsidRDefault="00A917CF" w:rsidP="004B3F70">
                <w:pPr>
                  <w:pStyle w:val="Descriptor"/>
                </w:pPr>
                <w:r>
                  <w:t>October</w:t>
                </w:r>
                <w:r w:rsidR="00363AE4">
                  <w:t xml:space="preserve"> </w:t>
                </w:r>
                <w:r>
                  <w:t>2024</w:t>
                </w:r>
              </w:p>
              <w:p w14:paraId="27F75CA1" w14:textId="1DCF5939" w:rsidR="00D917B8" w:rsidRPr="000C4516" w:rsidRDefault="00363AE4" w:rsidP="004B3F70">
                <w:pPr>
                  <w:pStyle w:val="Descriptor"/>
                </w:pPr>
                <w:r>
                  <w:t xml:space="preserve">Version </w:t>
                </w:r>
                <w:r w:rsidR="00A917CF">
                  <w:t>2.</w:t>
                </w:r>
                <w:r w:rsidR="005A3B91">
                  <w:t>11</w:t>
                </w:r>
              </w:p>
            </w:tc>
          </w:tr>
        </w:tbl>
        <w:tbl>
          <w:tblPr>
            <w:tblpPr w:vertAnchor="page" w:horzAnchor="margin" w:tblpY="3119"/>
            <w:tblW w:w="0" w:type="auto"/>
            <w:tblLayout w:type="fixed"/>
            <w:tblCellMar>
              <w:left w:w="0" w:type="dxa"/>
              <w:right w:w="0" w:type="dxa"/>
            </w:tblCellMar>
            <w:tblLook w:val="04A0" w:firstRow="1" w:lastRow="0" w:firstColumn="1" w:lastColumn="0" w:noHBand="0" w:noVBand="1"/>
          </w:tblPr>
          <w:tblGrid>
            <w:gridCol w:w="7767"/>
          </w:tblGrid>
          <w:tr w:rsidR="00D917B8" w:rsidRPr="00A403F1" w14:paraId="3AE6FC70" w14:textId="77777777" w:rsidTr="005C3BA1">
            <w:trPr>
              <w:trHeight w:hRule="exact" w:val="1798"/>
            </w:trPr>
            <w:tc>
              <w:tcPr>
                <w:tcW w:w="7767" w:type="dxa"/>
              </w:tcPr>
              <w:p w14:paraId="21C1835A" w14:textId="77777777" w:rsidR="00A917CF" w:rsidRPr="00F911D0" w:rsidRDefault="00A917CF" w:rsidP="00A917CF">
                <w:pPr>
                  <w:contextualSpacing/>
                  <w:jc w:val="both"/>
                  <w:rPr>
                    <w:sz w:val="48"/>
                    <w:szCs w:val="48"/>
                    <w:lang w:val="en-IE" w:eastAsia="de-DE"/>
                  </w:rPr>
                </w:pPr>
                <w:r>
                  <w:rPr>
                    <w:sz w:val="48"/>
                    <w:szCs w:val="48"/>
                    <w:lang w:val="en-IE" w:eastAsia="de-DE"/>
                  </w:rPr>
                  <w:t>Global GAD Form Instructions</w:t>
                </w:r>
              </w:p>
              <w:p w14:paraId="44F9B6CF" w14:textId="2C9B0D79" w:rsidR="00D917B8" w:rsidRPr="000C4516" w:rsidRDefault="00D917B8" w:rsidP="004B3F70">
                <w:pPr>
                  <w:pStyle w:val="Subtitle"/>
                </w:pPr>
              </w:p>
            </w:tc>
          </w:tr>
        </w:tbl>
        <w:p w14:paraId="4A6F3B57" w14:textId="77777777" w:rsidR="009D3E05" w:rsidRPr="000C4516" w:rsidRDefault="009D3E05" w:rsidP="004B3F70"/>
        <w:p w14:paraId="28444C9A" w14:textId="77777777" w:rsidR="009D3E05" w:rsidRPr="000C4516" w:rsidRDefault="009D3E05" w:rsidP="004B3F70">
          <w:pPr>
            <w:sectPr w:rsidR="009D3E05" w:rsidRPr="000C4516" w:rsidSect="00423A8C">
              <w:footerReference w:type="default" r:id="rId11"/>
              <w:headerReference w:type="first" r:id="rId12"/>
              <w:pgSz w:w="11906" w:h="16838" w:code="9"/>
              <w:pgMar w:top="3118" w:right="3402" w:bottom="624" w:left="680" w:header="709" w:footer="567" w:gutter="0"/>
              <w:cols w:space="708"/>
              <w:titlePg/>
              <w:docGrid w:linePitch="360"/>
            </w:sectPr>
          </w:pPr>
        </w:p>
        <w:sdt>
          <w:sdtPr>
            <w:rPr>
              <w:rFonts w:ascii="Zurich Sans Light" w:eastAsia="Calibri" w:hAnsi="Zurich Sans Light" w:cs="Times New Roman"/>
              <w:color w:val="4D4D4D"/>
              <w:sz w:val="20"/>
              <w:szCs w:val="22"/>
              <w:lang w:val="en-GB"/>
            </w:rPr>
            <w:id w:val="-1517847572"/>
            <w:docPartObj>
              <w:docPartGallery w:val="Table of Contents"/>
              <w:docPartUnique/>
            </w:docPartObj>
          </w:sdtPr>
          <w:sdtEndPr>
            <w:rPr>
              <w:b/>
              <w:bCs/>
              <w:noProof/>
            </w:rPr>
          </w:sdtEndPr>
          <w:sdtContent>
            <w:p w14:paraId="60969FFE" w14:textId="321B0CB9" w:rsidR="00812948" w:rsidRDefault="00812948">
              <w:pPr>
                <w:pStyle w:val="TOCHeading"/>
              </w:pPr>
              <w:r>
                <w:t>Table of Contents</w:t>
              </w:r>
            </w:p>
            <w:p w14:paraId="2D91E008" w14:textId="74C7BE69" w:rsidR="00F41366" w:rsidRDefault="00812948">
              <w:pPr>
                <w:pStyle w:val="TOC1"/>
                <w:rPr>
                  <w:rFonts w:asciiTheme="minorHAnsi" w:eastAsiaTheme="minorEastAsia" w:hAnsiTheme="minorHAnsi" w:cstheme="minorBidi"/>
                  <w:noProof/>
                  <w:color w:val="auto"/>
                  <w:kern w:val="2"/>
                  <w:sz w:val="24"/>
                  <w:szCs w:val="24"/>
                  <w:lang w:val="en-IE" w:eastAsia="en-IE"/>
                  <w14:ligatures w14:val="standardContextual"/>
                </w:rPr>
              </w:pPr>
              <w:r>
                <w:fldChar w:fldCharType="begin"/>
              </w:r>
              <w:r>
                <w:instrText xml:space="preserve"> TOC \o "1-3" \h \z \u </w:instrText>
              </w:r>
              <w:r>
                <w:fldChar w:fldCharType="separate"/>
              </w:r>
              <w:hyperlink w:anchor="_Toc191626436" w:history="1">
                <w:r w:rsidR="00F41366" w:rsidRPr="00305422">
                  <w:rPr>
                    <w:rStyle w:val="Hyperlink"/>
                    <w:noProof/>
                    <w14:scene3d>
                      <w14:camera w14:prst="orthographicFront"/>
                      <w14:lightRig w14:rig="threePt" w14:dir="t">
                        <w14:rot w14:lat="0" w14:lon="0" w14:rev="0"/>
                      </w14:lightRig>
                    </w14:scene3d>
                  </w:rPr>
                  <w:t>1.</w:t>
                </w:r>
                <w:r w:rsidR="00F41366">
                  <w:rPr>
                    <w:rFonts w:asciiTheme="minorHAnsi" w:eastAsiaTheme="minorEastAsia" w:hAnsiTheme="minorHAnsi" w:cstheme="minorBidi"/>
                    <w:noProof/>
                    <w:color w:val="auto"/>
                    <w:kern w:val="2"/>
                    <w:sz w:val="24"/>
                    <w:szCs w:val="24"/>
                    <w:lang w:val="en-IE" w:eastAsia="en-IE"/>
                    <w14:ligatures w14:val="standardContextual"/>
                  </w:rPr>
                  <w:tab/>
                </w:r>
                <w:r w:rsidR="00F41366" w:rsidRPr="00305422">
                  <w:rPr>
                    <w:rStyle w:val="Hyperlink"/>
                    <w:noProof/>
                  </w:rPr>
                  <w:t>Document History</w:t>
                </w:r>
                <w:r w:rsidR="00F41366">
                  <w:rPr>
                    <w:noProof/>
                    <w:webHidden/>
                  </w:rPr>
                  <w:tab/>
                </w:r>
                <w:r w:rsidR="00F41366">
                  <w:rPr>
                    <w:noProof/>
                    <w:webHidden/>
                  </w:rPr>
                  <w:fldChar w:fldCharType="begin"/>
                </w:r>
                <w:r w:rsidR="00F41366">
                  <w:rPr>
                    <w:noProof/>
                    <w:webHidden/>
                  </w:rPr>
                  <w:instrText xml:space="preserve"> PAGEREF _Toc191626436 \h </w:instrText>
                </w:r>
                <w:r w:rsidR="00F41366">
                  <w:rPr>
                    <w:noProof/>
                    <w:webHidden/>
                  </w:rPr>
                </w:r>
                <w:r w:rsidR="00F41366">
                  <w:rPr>
                    <w:noProof/>
                    <w:webHidden/>
                  </w:rPr>
                  <w:fldChar w:fldCharType="separate"/>
                </w:r>
                <w:r w:rsidR="00F41366">
                  <w:rPr>
                    <w:noProof/>
                    <w:webHidden/>
                  </w:rPr>
                  <w:t>4</w:t>
                </w:r>
                <w:r w:rsidR="00F41366">
                  <w:rPr>
                    <w:noProof/>
                    <w:webHidden/>
                  </w:rPr>
                  <w:fldChar w:fldCharType="end"/>
                </w:r>
              </w:hyperlink>
            </w:p>
            <w:p w14:paraId="504C51D8" w14:textId="0DFB33FE" w:rsidR="00F41366" w:rsidRDefault="00F41366">
              <w:pPr>
                <w:pStyle w:val="TOC1"/>
                <w:rPr>
                  <w:rFonts w:asciiTheme="minorHAnsi" w:eastAsiaTheme="minorEastAsia" w:hAnsiTheme="minorHAnsi" w:cstheme="minorBidi"/>
                  <w:noProof/>
                  <w:color w:val="auto"/>
                  <w:kern w:val="2"/>
                  <w:sz w:val="24"/>
                  <w:szCs w:val="24"/>
                  <w:lang w:val="en-IE" w:eastAsia="en-IE"/>
                  <w14:ligatures w14:val="standardContextual"/>
                </w:rPr>
              </w:pPr>
              <w:hyperlink w:anchor="_Toc191626437" w:history="1">
                <w:r w:rsidRPr="00305422">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Important Information</w:t>
                </w:r>
                <w:r>
                  <w:rPr>
                    <w:noProof/>
                    <w:webHidden/>
                  </w:rPr>
                  <w:tab/>
                </w:r>
                <w:r>
                  <w:rPr>
                    <w:noProof/>
                    <w:webHidden/>
                  </w:rPr>
                  <w:fldChar w:fldCharType="begin"/>
                </w:r>
                <w:r>
                  <w:rPr>
                    <w:noProof/>
                    <w:webHidden/>
                  </w:rPr>
                  <w:instrText xml:space="preserve"> PAGEREF _Toc191626437 \h </w:instrText>
                </w:r>
                <w:r>
                  <w:rPr>
                    <w:noProof/>
                    <w:webHidden/>
                  </w:rPr>
                </w:r>
                <w:r>
                  <w:rPr>
                    <w:noProof/>
                    <w:webHidden/>
                  </w:rPr>
                  <w:fldChar w:fldCharType="separate"/>
                </w:r>
                <w:r>
                  <w:rPr>
                    <w:noProof/>
                    <w:webHidden/>
                  </w:rPr>
                  <w:t>4</w:t>
                </w:r>
                <w:r>
                  <w:rPr>
                    <w:noProof/>
                    <w:webHidden/>
                  </w:rPr>
                  <w:fldChar w:fldCharType="end"/>
                </w:r>
              </w:hyperlink>
            </w:p>
            <w:p w14:paraId="1AECBB7D" w14:textId="6C060BA9"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38" w:history="1">
                <w:r w:rsidRPr="00305422">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Purpose</w:t>
                </w:r>
                <w:r>
                  <w:rPr>
                    <w:noProof/>
                    <w:webHidden/>
                  </w:rPr>
                  <w:tab/>
                </w:r>
                <w:r>
                  <w:rPr>
                    <w:noProof/>
                    <w:webHidden/>
                  </w:rPr>
                  <w:fldChar w:fldCharType="begin"/>
                </w:r>
                <w:r>
                  <w:rPr>
                    <w:noProof/>
                    <w:webHidden/>
                  </w:rPr>
                  <w:instrText xml:space="preserve"> PAGEREF _Toc191626438 \h </w:instrText>
                </w:r>
                <w:r>
                  <w:rPr>
                    <w:noProof/>
                    <w:webHidden/>
                  </w:rPr>
                </w:r>
                <w:r>
                  <w:rPr>
                    <w:noProof/>
                    <w:webHidden/>
                  </w:rPr>
                  <w:fldChar w:fldCharType="separate"/>
                </w:r>
                <w:r>
                  <w:rPr>
                    <w:noProof/>
                    <w:webHidden/>
                  </w:rPr>
                  <w:t>4</w:t>
                </w:r>
                <w:r>
                  <w:rPr>
                    <w:noProof/>
                    <w:webHidden/>
                  </w:rPr>
                  <w:fldChar w:fldCharType="end"/>
                </w:r>
              </w:hyperlink>
            </w:p>
            <w:p w14:paraId="06E17318" w14:textId="58D413B6"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39" w:history="1">
                <w:r w:rsidRPr="00305422">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Approvals</w:t>
                </w:r>
                <w:r>
                  <w:rPr>
                    <w:noProof/>
                    <w:webHidden/>
                  </w:rPr>
                  <w:tab/>
                </w:r>
                <w:r>
                  <w:rPr>
                    <w:noProof/>
                    <w:webHidden/>
                  </w:rPr>
                  <w:fldChar w:fldCharType="begin"/>
                </w:r>
                <w:r>
                  <w:rPr>
                    <w:noProof/>
                    <w:webHidden/>
                  </w:rPr>
                  <w:instrText xml:space="preserve"> PAGEREF _Toc191626439 \h </w:instrText>
                </w:r>
                <w:r>
                  <w:rPr>
                    <w:noProof/>
                    <w:webHidden/>
                  </w:rPr>
                </w:r>
                <w:r>
                  <w:rPr>
                    <w:noProof/>
                    <w:webHidden/>
                  </w:rPr>
                  <w:fldChar w:fldCharType="separate"/>
                </w:r>
                <w:r>
                  <w:rPr>
                    <w:noProof/>
                    <w:webHidden/>
                  </w:rPr>
                  <w:t>4</w:t>
                </w:r>
                <w:r>
                  <w:rPr>
                    <w:noProof/>
                    <w:webHidden/>
                  </w:rPr>
                  <w:fldChar w:fldCharType="end"/>
                </w:r>
              </w:hyperlink>
            </w:p>
            <w:p w14:paraId="12091A8A" w14:textId="4B750725" w:rsidR="00F41366" w:rsidRDefault="00F41366">
              <w:pPr>
                <w:pStyle w:val="TOC1"/>
                <w:rPr>
                  <w:rFonts w:asciiTheme="minorHAnsi" w:eastAsiaTheme="minorEastAsia" w:hAnsiTheme="minorHAnsi" w:cstheme="minorBidi"/>
                  <w:noProof/>
                  <w:color w:val="auto"/>
                  <w:kern w:val="2"/>
                  <w:sz w:val="24"/>
                  <w:szCs w:val="24"/>
                  <w:lang w:val="en-IE" w:eastAsia="en-IE"/>
                  <w14:ligatures w14:val="standardContextual"/>
                </w:rPr>
              </w:pPr>
              <w:hyperlink w:anchor="_Toc191626440" w:history="1">
                <w:r w:rsidRPr="00305422">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Technical, Service and Robotic accounts definitions</w:t>
                </w:r>
                <w:r>
                  <w:rPr>
                    <w:noProof/>
                    <w:webHidden/>
                  </w:rPr>
                  <w:tab/>
                </w:r>
                <w:r>
                  <w:rPr>
                    <w:noProof/>
                    <w:webHidden/>
                  </w:rPr>
                  <w:fldChar w:fldCharType="begin"/>
                </w:r>
                <w:r>
                  <w:rPr>
                    <w:noProof/>
                    <w:webHidden/>
                  </w:rPr>
                  <w:instrText xml:space="preserve"> PAGEREF _Toc191626440 \h </w:instrText>
                </w:r>
                <w:r>
                  <w:rPr>
                    <w:noProof/>
                    <w:webHidden/>
                  </w:rPr>
                </w:r>
                <w:r>
                  <w:rPr>
                    <w:noProof/>
                    <w:webHidden/>
                  </w:rPr>
                  <w:fldChar w:fldCharType="separate"/>
                </w:r>
                <w:r>
                  <w:rPr>
                    <w:noProof/>
                    <w:webHidden/>
                  </w:rPr>
                  <w:t>4</w:t>
                </w:r>
                <w:r>
                  <w:rPr>
                    <w:noProof/>
                    <w:webHidden/>
                  </w:rPr>
                  <w:fldChar w:fldCharType="end"/>
                </w:r>
              </w:hyperlink>
            </w:p>
            <w:p w14:paraId="024BEA2B" w14:textId="03EA58C8"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41" w:history="1">
                <w:r w:rsidRPr="00305422">
                  <w:rPr>
                    <w:rStyle w:val="Hyperlink"/>
                    <w:rFonts w:ascii="Frutiger 45 Light" w:hAnsi="Frutiger 45 Light"/>
                    <w:noProof/>
                    <w14:scene3d>
                      <w14:camera w14:prst="orthographicFront"/>
                      <w14:lightRig w14:rig="threePt" w14:dir="t">
                        <w14:rot w14:lat="0" w14:lon="0" w14:rev="0"/>
                      </w14:lightRig>
                    </w14:scene3d>
                  </w:rPr>
                  <w:t>3.1.</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rFonts w:ascii="Frutiger 45 Light" w:hAnsi="Frutiger 45 Light"/>
                    <w:b/>
                    <w:noProof/>
                  </w:rPr>
                  <w:t>Technical account (ZFS) or technical account (External) Suppliers</w:t>
                </w:r>
                <w:r>
                  <w:rPr>
                    <w:noProof/>
                    <w:webHidden/>
                  </w:rPr>
                  <w:tab/>
                </w:r>
                <w:r>
                  <w:rPr>
                    <w:noProof/>
                    <w:webHidden/>
                  </w:rPr>
                  <w:fldChar w:fldCharType="begin"/>
                </w:r>
                <w:r>
                  <w:rPr>
                    <w:noProof/>
                    <w:webHidden/>
                  </w:rPr>
                  <w:instrText xml:space="preserve"> PAGEREF _Toc191626441 \h </w:instrText>
                </w:r>
                <w:r>
                  <w:rPr>
                    <w:noProof/>
                    <w:webHidden/>
                  </w:rPr>
                </w:r>
                <w:r>
                  <w:rPr>
                    <w:noProof/>
                    <w:webHidden/>
                  </w:rPr>
                  <w:fldChar w:fldCharType="separate"/>
                </w:r>
                <w:r>
                  <w:rPr>
                    <w:noProof/>
                    <w:webHidden/>
                  </w:rPr>
                  <w:t>4</w:t>
                </w:r>
                <w:r>
                  <w:rPr>
                    <w:noProof/>
                    <w:webHidden/>
                  </w:rPr>
                  <w:fldChar w:fldCharType="end"/>
                </w:r>
              </w:hyperlink>
            </w:p>
            <w:p w14:paraId="3563126B" w14:textId="3C471964"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42" w:history="1">
                <w:r w:rsidRPr="00305422">
                  <w:rPr>
                    <w:rStyle w:val="Hyperlink"/>
                    <w:rFonts w:ascii="Frutiger 45 Light" w:hAnsi="Frutiger 45 Light"/>
                    <w:noProof/>
                    <w14:scene3d>
                      <w14:camera w14:prst="orthographicFront"/>
                      <w14:lightRig w14:rig="threePt" w14:dir="t">
                        <w14:rot w14:lat="0" w14:lon="0" w14:rev="0"/>
                      </w14:lightRig>
                    </w14:scene3d>
                  </w:rPr>
                  <w:t>3.2.</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rFonts w:ascii="Frutiger 45 Light" w:hAnsi="Frutiger 45 Light"/>
                    <w:b/>
                    <w:noProof/>
                  </w:rPr>
                  <w:t>Service account</w:t>
                </w:r>
                <w:r>
                  <w:rPr>
                    <w:noProof/>
                    <w:webHidden/>
                  </w:rPr>
                  <w:tab/>
                </w:r>
                <w:r>
                  <w:rPr>
                    <w:noProof/>
                    <w:webHidden/>
                  </w:rPr>
                  <w:fldChar w:fldCharType="begin"/>
                </w:r>
                <w:r>
                  <w:rPr>
                    <w:noProof/>
                    <w:webHidden/>
                  </w:rPr>
                  <w:instrText xml:space="preserve"> PAGEREF _Toc191626442 \h </w:instrText>
                </w:r>
                <w:r>
                  <w:rPr>
                    <w:noProof/>
                    <w:webHidden/>
                  </w:rPr>
                </w:r>
                <w:r>
                  <w:rPr>
                    <w:noProof/>
                    <w:webHidden/>
                  </w:rPr>
                  <w:fldChar w:fldCharType="separate"/>
                </w:r>
                <w:r>
                  <w:rPr>
                    <w:noProof/>
                    <w:webHidden/>
                  </w:rPr>
                  <w:t>5</w:t>
                </w:r>
                <w:r>
                  <w:rPr>
                    <w:noProof/>
                    <w:webHidden/>
                  </w:rPr>
                  <w:fldChar w:fldCharType="end"/>
                </w:r>
              </w:hyperlink>
            </w:p>
            <w:p w14:paraId="34C65F73" w14:textId="63A846BB"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43" w:history="1">
                <w:r w:rsidRPr="00305422">
                  <w:rPr>
                    <w:rStyle w:val="Hyperlink"/>
                    <w:noProof/>
                    <w:lang w:val="en-US"/>
                    <w14:scene3d>
                      <w14:camera w14:prst="orthographicFront"/>
                      <w14:lightRig w14:rig="threePt" w14:dir="t">
                        <w14:rot w14:lat="0" w14:lon="0" w14:rev="0"/>
                      </w14:lightRig>
                    </w14:scene3d>
                  </w:rPr>
                  <w:t>3.3.</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rFonts w:ascii="Frutiger 45 Light" w:hAnsi="Frutiger 45 Light"/>
                    <w:b/>
                    <w:noProof/>
                  </w:rPr>
                  <w:t>Functional service account</w:t>
                </w:r>
                <w:r>
                  <w:rPr>
                    <w:noProof/>
                    <w:webHidden/>
                  </w:rPr>
                  <w:tab/>
                </w:r>
                <w:r>
                  <w:rPr>
                    <w:noProof/>
                    <w:webHidden/>
                  </w:rPr>
                  <w:fldChar w:fldCharType="begin"/>
                </w:r>
                <w:r>
                  <w:rPr>
                    <w:noProof/>
                    <w:webHidden/>
                  </w:rPr>
                  <w:instrText xml:space="preserve"> PAGEREF _Toc191626443 \h </w:instrText>
                </w:r>
                <w:r>
                  <w:rPr>
                    <w:noProof/>
                    <w:webHidden/>
                  </w:rPr>
                </w:r>
                <w:r>
                  <w:rPr>
                    <w:noProof/>
                    <w:webHidden/>
                  </w:rPr>
                  <w:fldChar w:fldCharType="separate"/>
                </w:r>
                <w:r>
                  <w:rPr>
                    <w:noProof/>
                    <w:webHidden/>
                  </w:rPr>
                  <w:t>5</w:t>
                </w:r>
                <w:r>
                  <w:rPr>
                    <w:noProof/>
                    <w:webHidden/>
                  </w:rPr>
                  <w:fldChar w:fldCharType="end"/>
                </w:r>
              </w:hyperlink>
            </w:p>
            <w:p w14:paraId="3948A1AF" w14:textId="4D765CC3"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44" w:history="1">
                <w:r w:rsidRPr="00305422">
                  <w:rPr>
                    <w:rStyle w:val="Hyperlink"/>
                    <w:rFonts w:ascii="Frutiger 45 Light" w:hAnsi="Frutiger 45 Light"/>
                    <w:noProof/>
                    <w:lang w:val="en-IE" w:eastAsia="en-IE"/>
                    <w14:scene3d>
                      <w14:camera w14:prst="orthographicFront"/>
                      <w14:lightRig w14:rig="threePt" w14:dir="t">
                        <w14:rot w14:lat="0" w14:lon="0" w14:rev="0"/>
                      </w14:lightRig>
                    </w14:scene3d>
                  </w:rPr>
                  <w:t>3.4.</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rFonts w:ascii="Frutiger 45 Light" w:hAnsi="Frutiger 45 Light"/>
                    <w:b/>
                    <w:noProof/>
                  </w:rPr>
                  <w:t>Robotic</w:t>
                </w:r>
                <w:r>
                  <w:rPr>
                    <w:noProof/>
                    <w:webHidden/>
                  </w:rPr>
                  <w:tab/>
                </w:r>
                <w:r>
                  <w:rPr>
                    <w:noProof/>
                    <w:webHidden/>
                  </w:rPr>
                  <w:fldChar w:fldCharType="begin"/>
                </w:r>
                <w:r>
                  <w:rPr>
                    <w:noProof/>
                    <w:webHidden/>
                  </w:rPr>
                  <w:instrText xml:space="preserve"> PAGEREF _Toc191626444 \h </w:instrText>
                </w:r>
                <w:r>
                  <w:rPr>
                    <w:noProof/>
                    <w:webHidden/>
                  </w:rPr>
                </w:r>
                <w:r>
                  <w:rPr>
                    <w:noProof/>
                    <w:webHidden/>
                  </w:rPr>
                  <w:fldChar w:fldCharType="separate"/>
                </w:r>
                <w:r>
                  <w:rPr>
                    <w:noProof/>
                    <w:webHidden/>
                  </w:rPr>
                  <w:t>6</w:t>
                </w:r>
                <w:r>
                  <w:rPr>
                    <w:noProof/>
                    <w:webHidden/>
                  </w:rPr>
                  <w:fldChar w:fldCharType="end"/>
                </w:r>
              </w:hyperlink>
            </w:p>
            <w:p w14:paraId="326F876C" w14:textId="3D5B6B8D" w:rsidR="00F41366" w:rsidRDefault="00F41366">
              <w:pPr>
                <w:pStyle w:val="TOC1"/>
                <w:rPr>
                  <w:rFonts w:asciiTheme="minorHAnsi" w:eastAsiaTheme="minorEastAsia" w:hAnsiTheme="minorHAnsi" w:cstheme="minorBidi"/>
                  <w:noProof/>
                  <w:color w:val="auto"/>
                  <w:kern w:val="2"/>
                  <w:sz w:val="24"/>
                  <w:szCs w:val="24"/>
                  <w:lang w:val="en-IE" w:eastAsia="en-IE"/>
                  <w14:ligatures w14:val="standardContextual"/>
                </w:rPr>
              </w:pPr>
              <w:hyperlink w:anchor="_Toc191626445" w:history="1">
                <w:r w:rsidRPr="00305422">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Approvals</w:t>
                </w:r>
                <w:r>
                  <w:rPr>
                    <w:noProof/>
                    <w:webHidden/>
                  </w:rPr>
                  <w:tab/>
                </w:r>
                <w:r>
                  <w:rPr>
                    <w:noProof/>
                    <w:webHidden/>
                  </w:rPr>
                  <w:fldChar w:fldCharType="begin"/>
                </w:r>
                <w:r>
                  <w:rPr>
                    <w:noProof/>
                    <w:webHidden/>
                  </w:rPr>
                  <w:instrText xml:space="preserve"> PAGEREF _Toc191626445 \h </w:instrText>
                </w:r>
                <w:r>
                  <w:rPr>
                    <w:noProof/>
                    <w:webHidden/>
                  </w:rPr>
                </w:r>
                <w:r>
                  <w:rPr>
                    <w:noProof/>
                    <w:webHidden/>
                  </w:rPr>
                  <w:fldChar w:fldCharType="separate"/>
                </w:r>
                <w:r>
                  <w:rPr>
                    <w:noProof/>
                    <w:webHidden/>
                  </w:rPr>
                  <w:t>6</w:t>
                </w:r>
                <w:r>
                  <w:rPr>
                    <w:noProof/>
                    <w:webHidden/>
                  </w:rPr>
                  <w:fldChar w:fldCharType="end"/>
                </w:r>
              </w:hyperlink>
            </w:p>
            <w:p w14:paraId="7BAB13B2" w14:textId="4BD9F8C6"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46" w:history="1">
                <w:r w:rsidRPr="00305422">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User Requests</w:t>
                </w:r>
                <w:r>
                  <w:rPr>
                    <w:noProof/>
                    <w:webHidden/>
                  </w:rPr>
                  <w:tab/>
                </w:r>
                <w:r>
                  <w:rPr>
                    <w:noProof/>
                    <w:webHidden/>
                  </w:rPr>
                  <w:fldChar w:fldCharType="begin"/>
                </w:r>
                <w:r>
                  <w:rPr>
                    <w:noProof/>
                    <w:webHidden/>
                  </w:rPr>
                  <w:instrText xml:space="preserve"> PAGEREF _Toc191626446 \h </w:instrText>
                </w:r>
                <w:r>
                  <w:rPr>
                    <w:noProof/>
                    <w:webHidden/>
                  </w:rPr>
                </w:r>
                <w:r>
                  <w:rPr>
                    <w:noProof/>
                    <w:webHidden/>
                  </w:rPr>
                  <w:fldChar w:fldCharType="separate"/>
                </w:r>
                <w:r>
                  <w:rPr>
                    <w:noProof/>
                    <w:webHidden/>
                  </w:rPr>
                  <w:t>7</w:t>
                </w:r>
                <w:r>
                  <w:rPr>
                    <w:noProof/>
                    <w:webHidden/>
                  </w:rPr>
                  <w:fldChar w:fldCharType="end"/>
                </w:r>
              </w:hyperlink>
            </w:p>
            <w:p w14:paraId="6D1F8F38" w14:textId="653DE1D3" w:rsidR="00F41366" w:rsidRDefault="00F41366">
              <w:pPr>
                <w:pStyle w:val="TOC3"/>
                <w:tabs>
                  <w:tab w:val="left" w:pos="1440"/>
                </w:tabs>
                <w:rPr>
                  <w:rFonts w:asciiTheme="minorHAnsi" w:eastAsiaTheme="minorEastAsia" w:hAnsiTheme="minorHAnsi" w:cstheme="minorBidi"/>
                  <w:noProof/>
                  <w:color w:val="auto"/>
                  <w:kern w:val="2"/>
                  <w:sz w:val="24"/>
                  <w:szCs w:val="24"/>
                  <w:lang w:val="en-IE" w:eastAsia="en-IE"/>
                  <w14:ligatures w14:val="standardContextual"/>
                </w:rPr>
              </w:pPr>
              <w:hyperlink w:anchor="_Toc191626447" w:history="1">
                <w:r w:rsidRPr="00305422">
                  <w:rPr>
                    <w:rStyle w:val="Hyperlink"/>
                    <w:noProof/>
                    <w14:scene3d>
                      <w14:camera w14:prst="orthographicFront"/>
                      <w14:lightRig w14:rig="threePt" w14:dir="t">
                        <w14:rot w14:lat="0" w14:lon="0" w14:rev="0"/>
                      </w14:lightRig>
                    </w14:scene3d>
                  </w:rPr>
                  <w:t>4.1.1.</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Create User</w:t>
                </w:r>
                <w:r>
                  <w:rPr>
                    <w:noProof/>
                    <w:webHidden/>
                  </w:rPr>
                  <w:tab/>
                </w:r>
                <w:r>
                  <w:rPr>
                    <w:noProof/>
                    <w:webHidden/>
                  </w:rPr>
                  <w:fldChar w:fldCharType="begin"/>
                </w:r>
                <w:r>
                  <w:rPr>
                    <w:noProof/>
                    <w:webHidden/>
                  </w:rPr>
                  <w:instrText xml:space="preserve"> PAGEREF _Toc191626447 \h </w:instrText>
                </w:r>
                <w:r>
                  <w:rPr>
                    <w:noProof/>
                    <w:webHidden/>
                  </w:rPr>
                </w:r>
                <w:r>
                  <w:rPr>
                    <w:noProof/>
                    <w:webHidden/>
                  </w:rPr>
                  <w:fldChar w:fldCharType="separate"/>
                </w:r>
                <w:r>
                  <w:rPr>
                    <w:noProof/>
                    <w:webHidden/>
                  </w:rPr>
                  <w:t>7</w:t>
                </w:r>
                <w:r>
                  <w:rPr>
                    <w:noProof/>
                    <w:webHidden/>
                  </w:rPr>
                  <w:fldChar w:fldCharType="end"/>
                </w:r>
              </w:hyperlink>
            </w:p>
            <w:p w14:paraId="6EC64569" w14:textId="1F503A50"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48" w:history="1">
                <w:r w:rsidRPr="00305422">
                  <w:rPr>
                    <w:rStyle w:val="Hyperlink"/>
                    <w:noProof/>
                    <w14:scene3d>
                      <w14:camera w14:prst="orthographicFront"/>
                      <w14:lightRig w14:rig="threePt" w14:dir="t">
                        <w14:rot w14:lat="0" w14:lon="0" w14:rev="0"/>
                      </w14:lightRig>
                    </w14:scene3d>
                  </w:rPr>
                  <w:t>4.1.2.</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Modify User</w:t>
                </w:r>
                <w:r>
                  <w:rPr>
                    <w:noProof/>
                    <w:webHidden/>
                  </w:rPr>
                  <w:tab/>
                </w:r>
                <w:r>
                  <w:rPr>
                    <w:noProof/>
                    <w:webHidden/>
                  </w:rPr>
                  <w:fldChar w:fldCharType="begin"/>
                </w:r>
                <w:r>
                  <w:rPr>
                    <w:noProof/>
                    <w:webHidden/>
                  </w:rPr>
                  <w:instrText xml:space="preserve"> PAGEREF _Toc191626448 \h </w:instrText>
                </w:r>
                <w:r>
                  <w:rPr>
                    <w:noProof/>
                    <w:webHidden/>
                  </w:rPr>
                </w:r>
                <w:r>
                  <w:rPr>
                    <w:noProof/>
                    <w:webHidden/>
                  </w:rPr>
                  <w:fldChar w:fldCharType="separate"/>
                </w:r>
                <w:r>
                  <w:rPr>
                    <w:noProof/>
                    <w:webHidden/>
                  </w:rPr>
                  <w:t>7</w:t>
                </w:r>
                <w:r>
                  <w:rPr>
                    <w:noProof/>
                    <w:webHidden/>
                  </w:rPr>
                  <w:fldChar w:fldCharType="end"/>
                </w:r>
              </w:hyperlink>
            </w:p>
            <w:p w14:paraId="4761C6E7" w14:textId="79FD8DB1"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49" w:history="1">
                <w:r w:rsidRPr="00305422">
                  <w:rPr>
                    <w:rStyle w:val="Hyperlink"/>
                    <w:noProof/>
                    <w14:scene3d>
                      <w14:camera w14:prst="orthographicFront"/>
                      <w14:lightRig w14:rig="threePt" w14:dir="t">
                        <w14:rot w14:lat="0" w14:lon="0" w14:rev="0"/>
                      </w14:lightRig>
                    </w14:scene3d>
                  </w:rPr>
                  <w:t>4.1.3.</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Delete/Disable User</w:t>
                </w:r>
                <w:r>
                  <w:rPr>
                    <w:noProof/>
                    <w:webHidden/>
                  </w:rPr>
                  <w:tab/>
                </w:r>
                <w:r>
                  <w:rPr>
                    <w:noProof/>
                    <w:webHidden/>
                  </w:rPr>
                  <w:fldChar w:fldCharType="begin"/>
                </w:r>
                <w:r>
                  <w:rPr>
                    <w:noProof/>
                    <w:webHidden/>
                  </w:rPr>
                  <w:instrText xml:space="preserve"> PAGEREF _Toc191626449 \h </w:instrText>
                </w:r>
                <w:r>
                  <w:rPr>
                    <w:noProof/>
                    <w:webHidden/>
                  </w:rPr>
                </w:r>
                <w:r>
                  <w:rPr>
                    <w:noProof/>
                    <w:webHidden/>
                  </w:rPr>
                  <w:fldChar w:fldCharType="separate"/>
                </w:r>
                <w:r>
                  <w:rPr>
                    <w:noProof/>
                    <w:webHidden/>
                  </w:rPr>
                  <w:t>7</w:t>
                </w:r>
                <w:r>
                  <w:rPr>
                    <w:noProof/>
                    <w:webHidden/>
                  </w:rPr>
                  <w:fldChar w:fldCharType="end"/>
                </w:r>
              </w:hyperlink>
            </w:p>
            <w:p w14:paraId="0D186C34" w14:textId="1995AB41"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50" w:history="1">
                <w:r w:rsidRPr="00305422">
                  <w:rPr>
                    <w:rStyle w:val="Hyperlink"/>
                    <w:noProof/>
                    <w14:scene3d>
                      <w14:camera w14:prst="orthographicFront"/>
                      <w14:lightRig w14:rig="threePt" w14:dir="t">
                        <w14:rot w14:lat="0" w14:lon="0" w14:rev="0"/>
                      </w14:lightRig>
                    </w14:scene3d>
                  </w:rPr>
                  <w:t>4.1.4.</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Reset/Prolong PW (only applicable for test accounts)</w:t>
                </w:r>
                <w:r>
                  <w:rPr>
                    <w:noProof/>
                    <w:webHidden/>
                  </w:rPr>
                  <w:tab/>
                </w:r>
                <w:r>
                  <w:rPr>
                    <w:noProof/>
                    <w:webHidden/>
                  </w:rPr>
                  <w:fldChar w:fldCharType="begin"/>
                </w:r>
                <w:r>
                  <w:rPr>
                    <w:noProof/>
                    <w:webHidden/>
                  </w:rPr>
                  <w:instrText xml:space="preserve"> PAGEREF _Toc191626450 \h </w:instrText>
                </w:r>
                <w:r>
                  <w:rPr>
                    <w:noProof/>
                    <w:webHidden/>
                  </w:rPr>
                </w:r>
                <w:r>
                  <w:rPr>
                    <w:noProof/>
                    <w:webHidden/>
                  </w:rPr>
                  <w:fldChar w:fldCharType="separate"/>
                </w:r>
                <w:r>
                  <w:rPr>
                    <w:noProof/>
                    <w:webHidden/>
                  </w:rPr>
                  <w:t>7</w:t>
                </w:r>
                <w:r>
                  <w:rPr>
                    <w:noProof/>
                    <w:webHidden/>
                  </w:rPr>
                  <w:fldChar w:fldCharType="end"/>
                </w:r>
              </w:hyperlink>
            </w:p>
            <w:p w14:paraId="7CFBCA06" w14:textId="74927F4B"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51" w:history="1">
                <w:r w:rsidRPr="00305422">
                  <w:rPr>
                    <w:rStyle w:val="Hyperlink"/>
                    <w:noProof/>
                    <w14:scene3d>
                      <w14:camera w14:prst="orthographicFront"/>
                      <w14:lightRig w14:rig="threePt" w14:dir="t">
                        <w14:rot w14:lat="0" w14:lon="0" w14:rev="0"/>
                      </w14:lightRig>
                    </w14:scene3d>
                  </w:rPr>
                  <w:t>4.1.5.</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Migrate User</w:t>
                </w:r>
                <w:r>
                  <w:rPr>
                    <w:noProof/>
                    <w:webHidden/>
                  </w:rPr>
                  <w:tab/>
                </w:r>
                <w:r>
                  <w:rPr>
                    <w:noProof/>
                    <w:webHidden/>
                  </w:rPr>
                  <w:fldChar w:fldCharType="begin"/>
                </w:r>
                <w:r>
                  <w:rPr>
                    <w:noProof/>
                    <w:webHidden/>
                  </w:rPr>
                  <w:instrText xml:space="preserve"> PAGEREF _Toc191626451 \h </w:instrText>
                </w:r>
                <w:r>
                  <w:rPr>
                    <w:noProof/>
                    <w:webHidden/>
                  </w:rPr>
                </w:r>
                <w:r>
                  <w:rPr>
                    <w:noProof/>
                    <w:webHidden/>
                  </w:rPr>
                  <w:fldChar w:fldCharType="separate"/>
                </w:r>
                <w:r>
                  <w:rPr>
                    <w:noProof/>
                    <w:webHidden/>
                  </w:rPr>
                  <w:t>7</w:t>
                </w:r>
                <w:r>
                  <w:rPr>
                    <w:noProof/>
                    <w:webHidden/>
                  </w:rPr>
                  <w:fldChar w:fldCharType="end"/>
                </w:r>
              </w:hyperlink>
            </w:p>
            <w:p w14:paraId="62823ECA" w14:textId="4D368718"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52" w:history="1">
                <w:r w:rsidRPr="00305422">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Group Requests</w:t>
                </w:r>
                <w:r>
                  <w:rPr>
                    <w:noProof/>
                    <w:webHidden/>
                  </w:rPr>
                  <w:tab/>
                </w:r>
                <w:r>
                  <w:rPr>
                    <w:noProof/>
                    <w:webHidden/>
                  </w:rPr>
                  <w:fldChar w:fldCharType="begin"/>
                </w:r>
                <w:r>
                  <w:rPr>
                    <w:noProof/>
                    <w:webHidden/>
                  </w:rPr>
                  <w:instrText xml:space="preserve"> PAGEREF _Toc191626452 \h </w:instrText>
                </w:r>
                <w:r>
                  <w:rPr>
                    <w:noProof/>
                    <w:webHidden/>
                  </w:rPr>
                </w:r>
                <w:r>
                  <w:rPr>
                    <w:noProof/>
                    <w:webHidden/>
                  </w:rPr>
                  <w:fldChar w:fldCharType="separate"/>
                </w:r>
                <w:r>
                  <w:rPr>
                    <w:noProof/>
                    <w:webHidden/>
                  </w:rPr>
                  <w:t>7</w:t>
                </w:r>
                <w:r>
                  <w:rPr>
                    <w:noProof/>
                    <w:webHidden/>
                  </w:rPr>
                  <w:fldChar w:fldCharType="end"/>
                </w:r>
              </w:hyperlink>
            </w:p>
            <w:p w14:paraId="39AFB9E7" w14:textId="60729937"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53" w:history="1">
                <w:r w:rsidRPr="00305422">
                  <w:rPr>
                    <w:rStyle w:val="Hyperlink"/>
                    <w:noProof/>
                    <w14:scene3d>
                      <w14:camera w14:prst="orthographicFront"/>
                      <w14:lightRig w14:rig="threePt" w14:dir="t">
                        <w14:rot w14:lat="0" w14:lon="0" w14:rev="0"/>
                      </w14:lightRig>
                    </w14:scene3d>
                  </w:rPr>
                  <w:t>4.2.1.</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Create Group</w:t>
                </w:r>
                <w:r>
                  <w:rPr>
                    <w:noProof/>
                    <w:webHidden/>
                  </w:rPr>
                  <w:tab/>
                </w:r>
                <w:r>
                  <w:rPr>
                    <w:noProof/>
                    <w:webHidden/>
                  </w:rPr>
                  <w:fldChar w:fldCharType="begin"/>
                </w:r>
                <w:r>
                  <w:rPr>
                    <w:noProof/>
                    <w:webHidden/>
                  </w:rPr>
                  <w:instrText xml:space="preserve"> PAGEREF _Toc191626453 \h </w:instrText>
                </w:r>
                <w:r>
                  <w:rPr>
                    <w:noProof/>
                    <w:webHidden/>
                  </w:rPr>
                </w:r>
                <w:r>
                  <w:rPr>
                    <w:noProof/>
                    <w:webHidden/>
                  </w:rPr>
                  <w:fldChar w:fldCharType="separate"/>
                </w:r>
                <w:r>
                  <w:rPr>
                    <w:noProof/>
                    <w:webHidden/>
                  </w:rPr>
                  <w:t>7</w:t>
                </w:r>
                <w:r>
                  <w:rPr>
                    <w:noProof/>
                    <w:webHidden/>
                  </w:rPr>
                  <w:fldChar w:fldCharType="end"/>
                </w:r>
              </w:hyperlink>
            </w:p>
            <w:p w14:paraId="257BA9B0" w14:textId="439408EA"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54" w:history="1">
                <w:r w:rsidRPr="00305422">
                  <w:rPr>
                    <w:rStyle w:val="Hyperlink"/>
                    <w:noProof/>
                    <w14:scene3d>
                      <w14:camera w14:prst="orthographicFront"/>
                      <w14:lightRig w14:rig="threePt" w14:dir="t">
                        <w14:rot w14:lat="0" w14:lon="0" w14:rev="0"/>
                      </w14:lightRig>
                    </w14:scene3d>
                  </w:rPr>
                  <w:t>4.2.2.</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Add or remove user to/from a group</w:t>
                </w:r>
                <w:r>
                  <w:rPr>
                    <w:noProof/>
                    <w:webHidden/>
                  </w:rPr>
                  <w:tab/>
                </w:r>
                <w:r>
                  <w:rPr>
                    <w:noProof/>
                    <w:webHidden/>
                  </w:rPr>
                  <w:fldChar w:fldCharType="begin"/>
                </w:r>
                <w:r>
                  <w:rPr>
                    <w:noProof/>
                    <w:webHidden/>
                  </w:rPr>
                  <w:instrText xml:space="preserve"> PAGEREF _Toc191626454 \h </w:instrText>
                </w:r>
                <w:r>
                  <w:rPr>
                    <w:noProof/>
                    <w:webHidden/>
                  </w:rPr>
                </w:r>
                <w:r>
                  <w:rPr>
                    <w:noProof/>
                    <w:webHidden/>
                  </w:rPr>
                  <w:fldChar w:fldCharType="separate"/>
                </w:r>
                <w:r>
                  <w:rPr>
                    <w:noProof/>
                    <w:webHidden/>
                  </w:rPr>
                  <w:t>7</w:t>
                </w:r>
                <w:r>
                  <w:rPr>
                    <w:noProof/>
                    <w:webHidden/>
                  </w:rPr>
                  <w:fldChar w:fldCharType="end"/>
                </w:r>
              </w:hyperlink>
            </w:p>
            <w:p w14:paraId="14298574" w14:textId="4F00F6FC"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55" w:history="1">
                <w:r w:rsidRPr="00305422">
                  <w:rPr>
                    <w:rStyle w:val="Hyperlink"/>
                    <w:noProof/>
                    <w14:scene3d>
                      <w14:camera w14:prst="orthographicFront"/>
                      <w14:lightRig w14:rig="threePt" w14:dir="t">
                        <w14:rot w14:lat="0" w14:lon="0" w14:rev="0"/>
                      </w14:lightRig>
                    </w14:scene3d>
                  </w:rPr>
                  <w:t>4.2.3.</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Modify/Delete group</w:t>
                </w:r>
                <w:r>
                  <w:rPr>
                    <w:noProof/>
                    <w:webHidden/>
                  </w:rPr>
                  <w:tab/>
                </w:r>
                <w:r>
                  <w:rPr>
                    <w:noProof/>
                    <w:webHidden/>
                  </w:rPr>
                  <w:fldChar w:fldCharType="begin"/>
                </w:r>
                <w:r>
                  <w:rPr>
                    <w:noProof/>
                    <w:webHidden/>
                  </w:rPr>
                  <w:instrText xml:space="preserve"> PAGEREF _Toc191626455 \h </w:instrText>
                </w:r>
                <w:r>
                  <w:rPr>
                    <w:noProof/>
                    <w:webHidden/>
                  </w:rPr>
                </w:r>
                <w:r>
                  <w:rPr>
                    <w:noProof/>
                    <w:webHidden/>
                  </w:rPr>
                  <w:fldChar w:fldCharType="separate"/>
                </w:r>
                <w:r>
                  <w:rPr>
                    <w:noProof/>
                    <w:webHidden/>
                  </w:rPr>
                  <w:t>8</w:t>
                </w:r>
                <w:r>
                  <w:rPr>
                    <w:noProof/>
                    <w:webHidden/>
                  </w:rPr>
                  <w:fldChar w:fldCharType="end"/>
                </w:r>
              </w:hyperlink>
            </w:p>
            <w:p w14:paraId="17F175AE" w14:textId="67A5FB63"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56" w:history="1">
                <w:r w:rsidRPr="00305422">
                  <w:rPr>
                    <w:rStyle w:val="Hyperlink"/>
                    <w:noProof/>
                    <w14:scene3d>
                      <w14:camera w14:prst="orthographicFront"/>
                      <w14:lightRig w14:rig="threePt" w14:dir="t">
                        <w14:rot w14:lat="0" w14:lon="0" w14:rev="0"/>
                      </w14:lightRig>
                    </w14:scene3d>
                  </w:rPr>
                  <w:t>4.2.4.</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Migrate Group</w:t>
                </w:r>
                <w:r>
                  <w:rPr>
                    <w:noProof/>
                    <w:webHidden/>
                  </w:rPr>
                  <w:tab/>
                </w:r>
                <w:r>
                  <w:rPr>
                    <w:noProof/>
                    <w:webHidden/>
                  </w:rPr>
                  <w:fldChar w:fldCharType="begin"/>
                </w:r>
                <w:r>
                  <w:rPr>
                    <w:noProof/>
                    <w:webHidden/>
                  </w:rPr>
                  <w:instrText xml:space="preserve"> PAGEREF _Toc191626456 \h </w:instrText>
                </w:r>
                <w:r>
                  <w:rPr>
                    <w:noProof/>
                    <w:webHidden/>
                  </w:rPr>
                </w:r>
                <w:r>
                  <w:rPr>
                    <w:noProof/>
                    <w:webHidden/>
                  </w:rPr>
                  <w:fldChar w:fldCharType="separate"/>
                </w:r>
                <w:r>
                  <w:rPr>
                    <w:noProof/>
                    <w:webHidden/>
                  </w:rPr>
                  <w:t>8</w:t>
                </w:r>
                <w:r>
                  <w:rPr>
                    <w:noProof/>
                    <w:webHidden/>
                  </w:rPr>
                  <w:fldChar w:fldCharType="end"/>
                </w:r>
              </w:hyperlink>
            </w:p>
            <w:p w14:paraId="253C5314" w14:textId="4353A65B"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57" w:history="1">
                <w:r w:rsidRPr="00305422">
                  <w:rPr>
                    <w:rStyle w:val="Hyperlink"/>
                    <w:noProof/>
                    <w14:scene3d>
                      <w14:camera w14:prst="orthographicFront"/>
                      <w14:lightRig w14:rig="threePt" w14:dir="t">
                        <w14:rot w14:lat="0" w14:lon="0" w14:rev="0"/>
                      </w14:lightRig>
                    </w14:scene3d>
                  </w:rPr>
                  <w:t>4.2.5.</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Folder Permissions</w:t>
                </w:r>
                <w:r>
                  <w:rPr>
                    <w:noProof/>
                    <w:webHidden/>
                  </w:rPr>
                  <w:tab/>
                </w:r>
                <w:r>
                  <w:rPr>
                    <w:noProof/>
                    <w:webHidden/>
                  </w:rPr>
                  <w:fldChar w:fldCharType="begin"/>
                </w:r>
                <w:r>
                  <w:rPr>
                    <w:noProof/>
                    <w:webHidden/>
                  </w:rPr>
                  <w:instrText xml:space="preserve"> PAGEREF _Toc191626457 \h </w:instrText>
                </w:r>
                <w:r>
                  <w:rPr>
                    <w:noProof/>
                    <w:webHidden/>
                  </w:rPr>
                </w:r>
                <w:r>
                  <w:rPr>
                    <w:noProof/>
                    <w:webHidden/>
                  </w:rPr>
                  <w:fldChar w:fldCharType="separate"/>
                </w:r>
                <w:r>
                  <w:rPr>
                    <w:noProof/>
                    <w:webHidden/>
                  </w:rPr>
                  <w:t>8</w:t>
                </w:r>
                <w:r>
                  <w:rPr>
                    <w:noProof/>
                    <w:webHidden/>
                  </w:rPr>
                  <w:fldChar w:fldCharType="end"/>
                </w:r>
              </w:hyperlink>
            </w:p>
            <w:p w14:paraId="164BE8F4" w14:textId="33F8273E"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58" w:history="1">
                <w:r w:rsidRPr="00305422">
                  <w:rPr>
                    <w:rStyle w:val="Hyperlink"/>
                    <w:noProof/>
                    <w14:scene3d>
                      <w14:camera w14:prst="orthographicFront"/>
                      <w14:lightRig w14:rig="threePt" w14:dir="t">
                        <w14:rot w14:lat="0" w14:lon="0" w14:rev="0"/>
                      </w14:lightRig>
                    </w14:scene3d>
                  </w:rPr>
                  <w:t>4.2.6.</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O365 Licenses</w:t>
                </w:r>
                <w:r>
                  <w:rPr>
                    <w:noProof/>
                    <w:webHidden/>
                  </w:rPr>
                  <w:tab/>
                </w:r>
                <w:r>
                  <w:rPr>
                    <w:noProof/>
                    <w:webHidden/>
                  </w:rPr>
                  <w:fldChar w:fldCharType="begin"/>
                </w:r>
                <w:r>
                  <w:rPr>
                    <w:noProof/>
                    <w:webHidden/>
                  </w:rPr>
                  <w:instrText xml:space="preserve"> PAGEREF _Toc191626458 \h </w:instrText>
                </w:r>
                <w:r>
                  <w:rPr>
                    <w:noProof/>
                    <w:webHidden/>
                  </w:rPr>
                </w:r>
                <w:r>
                  <w:rPr>
                    <w:noProof/>
                    <w:webHidden/>
                  </w:rPr>
                  <w:fldChar w:fldCharType="separate"/>
                </w:r>
                <w:r>
                  <w:rPr>
                    <w:noProof/>
                    <w:webHidden/>
                  </w:rPr>
                  <w:t>8</w:t>
                </w:r>
                <w:r>
                  <w:rPr>
                    <w:noProof/>
                    <w:webHidden/>
                  </w:rPr>
                  <w:fldChar w:fldCharType="end"/>
                </w:r>
              </w:hyperlink>
            </w:p>
            <w:p w14:paraId="7934A570" w14:textId="04AE3CA0"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59" w:history="1">
                <w:r w:rsidRPr="00305422">
                  <w:rPr>
                    <w:rStyle w:val="Hyperlink"/>
                    <w:rFonts w:ascii="Zurich Sans Medium" w:hAnsi="Zurich Sans Medium"/>
                    <w:noProof/>
                    <w14:scene3d>
                      <w14:camera w14:prst="orthographicFront"/>
                      <w14:lightRig w14:rig="threePt" w14:dir="t">
                        <w14:rot w14:lat="0" w14:lon="0" w14:rev="0"/>
                      </w14:lightRig>
                    </w14:scene3d>
                  </w:rPr>
                  <w:t>4.3.</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rFonts w:ascii="Zurich Sans Medium" w:hAnsi="Zurich Sans Medium"/>
                    <w:noProof/>
                  </w:rPr>
                  <w:t>BULK</w:t>
                </w:r>
                <w:r w:rsidRPr="00305422">
                  <w:rPr>
                    <w:rStyle w:val="Hyperlink"/>
                    <w:rFonts w:ascii="Zurich Sans Medium" w:hAnsi="Zurich Sans Medium"/>
                    <w:noProof/>
                  </w:rPr>
                  <w:t xml:space="preserve"> </w:t>
                </w:r>
                <w:r w:rsidRPr="00305422">
                  <w:rPr>
                    <w:rStyle w:val="Hyperlink"/>
                    <w:rFonts w:ascii="Zurich Sans Medium" w:hAnsi="Zurich Sans Medium"/>
                    <w:noProof/>
                  </w:rPr>
                  <w:t>Requests</w:t>
                </w:r>
                <w:r>
                  <w:rPr>
                    <w:noProof/>
                    <w:webHidden/>
                  </w:rPr>
                  <w:tab/>
                </w:r>
                <w:r>
                  <w:rPr>
                    <w:noProof/>
                    <w:webHidden/>
                  </w:rPr>
                  <w:fldChar w:fldCharType="begin"/>
                </w:r>
                <w:r>
                  <w:rPr>
                    <w:noProof/>
                    <w:webHidden/>
                  </w:rPr>
                  <w:instrText xml:space="preserve"> PAGEREF _Toc191626459 \h </w:instrText>
                </w:r>
                <w:r>
                  <w:rPr>
                    <w:noProof/>
                    <w:webHidden/>
                  </w:rPr>
                </w:r>
                <w:r>
                  <w:rPr>
                    <w:noProof/>
                    <w:webHidden/>
                  </w:rPr>
                  <w:fldChar w:fldCharType="separate"/>
                </w:r>
                <w:r>
                  <w:rPr>
                    <w:noProof/>
                    <w:webHidden/>
                  </w:rPr>
                  <w:t>8</w:t>
                </w:r>
                <w:r>
                  <w:rPr>
                    <w:noProof/>
                    <w:webHidden/>
                  </w:rPr>
                  <w:fldChar w:fldCharType="end"/>
                </w:r>
              </w:hyperlink>
            </w:p>
            <w:p w14:paraId="73BBC0DB" w14:textId="3893BD6B"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60" w:history="1">
                <w:r w:rsidRPr="00305422">
                  <w:rPr>
                    <w:rStyle w:val="Hyperlink"/>
                    <w:noProof/>
                    <w14:scene3d>
                      <w14:camera w14:prst="orthographicFront"/>
                      <w14:lightRig w14:rig="threePt" w14:dir="t">
                        <w14:rot w14:lat="0" w14:lon="0" w14:rev="0"/>
                      </w14:lightRig>
                    </w14:scene3d>
                  </w:rPr>
                  <w:t>4.4.</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Other Approvals</w:t>
                </w:r>
                <w:r>
                  <w:rPr>
                    <w:noProof/>
                    <w:webHidden/>
                  </w:rPr>
                  <w:tab/>
                </w:r>
                <w:r>
                  <w:rPr>
                    <w:noProof/>
                    <w:webHidden/>
                  </w:rPr>
                  <w:fldChar w:fldCharType="begin"/>
                </w:r>
                <w:r>
                  <w:rPr>
                    <w:noProof/>
                    <w:webHidden/>
                  </w:rPr>
                  <w:instrText xml:space="preserve"> PAGEREF _Toc191626460 \h </w:instrText>
                </w:r>
                <w:r>
                  <w:rPr>
                    <w:noProof/>
                    <w:webHidden/>
                  </w:rPr>
                </w:r>
                <w:r>
                  <w:rPr>
                    <w:noProof/>
                    <w:webHidden/>
                  </w:rPr>
                  <w:fldChar w:fldCharType="separate"/>
                </w:r>
                <w:r>
                  <w:rPr>
                    <w:noProof/>
                    <w:webHidden/>
                  </w:rPr>
                  <w:t>8</w:t>
                </w:r>
                <w:r>
                  <w:rPr>
                    <w:noProof/>
                    <w:webHidden/>
                  </w:rPr>
                  <w:fldChar w:fldCharType="end"/>
                </w:r>
              </w:hyperlink>
            </w:p>
            <w:p w14:paraId="04E2857A" w14:textId="100F38BD"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61" w:history="1">
                <w:r w:rsidRPr="00305422">
                  <w:rPr>
                    <w:rStyle w:val="Hyperlink"/>
                    <w:noProof/>
                    <w14:scene3d>
                      <w14:camera w14:prst="orthographicFront"/>
                      <w14:lightRig w14:rig="threePt" w14:dir="t">
                        <w14:rot w14:lat="0" w14:lon="0" w14:rev="0"/>
                      </w14:lightRig>
                    </w14:scene3d>
                  </w:rPr>
                  <w:t>4.4.1.</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Removal/Addition of group from SVC account</w:t>
                </w:r>
                <w:r>
                  <w:rPr>
                    <w:noProof/>
                    <w:webHidden/>
                  </w:rPr>
                  <w:tab/>
                </w:r>
                <w:r>
                  <w:rPr>
                    <w:noProof/>
                    <w:webHidden/>
                  </w:rPr>
                  <w:fldChar w:fldCharType="begin"/>
                </w:r>
                <w:r>
                  <w:rPr>
                    <w:noProof/>
                    <w:webHidden/>
                  </w:rPr>
                  <w:instrText xml:space="preserve"> PAGEREF _Toc191626461 \h </w:instrText>
                </w:r>
                <w:r>
                  <w:rPr>
                    <w:noProof/>
                    <w:webHidden/>
                  </w:rPr>
                </w:r>
                <w:r>
                  <w:rPr>
                    <w:noProof/>
                    <w:webHidden/>
                  </w:rPr>
                  <w:fldChar w:fldCharType="separate"/>
                </w:r>
                <w:r>
                  <w:rPr>
                    <w:noProof/>
                    <w:webHidden/>
                  </w:rPr>
                  <w:t>8</w:t>
                </w:r>
                <w:r>
                  <w:rPr>
                    <w:noProof/>
                    <w:webHidden/>
                  </w:rPr>
                  <w:fldChar w:fldCharType="end"/>
                </w:r>
              </w:hyperlink>
            </w:p>
            <w:p w14:paraId="01274CCD" w14:textId="71F6CC27" w:rsidR="00F41366" w:rsidRDefault="00F41366">
              <w:pPr>
                <w:pStyle w:val="TOC1"/>
                <w:rPr>
                  <w:rFonts w:asciiTheme="minorHAnsi" w:eastAsiaTheme="minorEastAsia" w:hAnsiTheme="minorHAnsi" w:cstheme="minorBidi"/>
                  <w:noProof/>
                  <w:color w:val="auto"/>
                  <w:kern w:val="2"/>
                  <w:sz w:val="24"/>
                  <w:szCs w:val="24"/>
                  <w:lang w:val="en-IE" w:eastAsia="en-IE"/>
                  <w14:ligatures w14:val="standardContextual"/>
                </w:rPr>
              </w:pPr>
              <w:hyperlink w:anchor="_Toc191626462" w:history="1">
                <w:r w:rsidRPr="00305422">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Using the Global GAD Form</w:t>
                </w:r>
                <w:r>
                  <w:rPr>
                    <w:noProof/>
                    <w:webHidden/>
                  </w:rPr>
                  <w:tab/>
                </w:r>
                <w:r>
                  <w:rPr>
                    <w:noProof/>
                    <w:webHidden/>
                  </w:rPr>
                  <w:fldChar w:fldCharType="begin"/>
                </w:r>
                <w:r>
                  <w:rPr>
                    <w:noProof/>
                    <w:webHidden/>
                  </w:rPr>
                  <w:instrText xml:space="preserve"> PAGEREF _Toc191626462 \h </w:instrText>
                </w:r>
                <w:r>
                  <w:rPr>
                    <w:noProof/>
                    <w:webHidden/>
                  </w:rPr>
                </w:r>
                <w:r>
                  <w:rPr>
                    <w:noProof/>
                    <w:webHidden/>
                  </w:rPr>
                  <w:fldChar w:fldCharType="separate"/>
                </w:r>
                <w:r>
                  <w:rPr>
                    <w:noProof/>
                    <w:webHidden/>
                  </w:rPr>
                  <w:t>8</w:t>
                </w:r>
                <w:r>
                  <w:rPr>
                    <w:noProof/>
                    <w:webHidden/>
                  </w:rPr>
                  <w:fldChar w:fldCharType="end"/>
                </w:r>
              </w:hyperlink>
            </w:p>
            <w:p w14:paraId="5BB9FFC8" w14:textId="08280347"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63" w:history="1">
                <w:r w:rsidRPr="00305422">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Groups</w:t>
                </w:r>
                <w:r>
                  <w:rPr>
                    <w:noProof/>
                    <w:webHidden/>
                  </w:rPr>
                  <w:tab/>
                </w:r>
                <w:r>
                  <w:rPr>
                    <w:noProof/>
                    <w:webHidden/>
                  </w:rPr>
                  <w:fldChar w:fldCharType="begin"/>
                </w:r>
                <w:r>
                  <w:rPr>
                    <w:noProof/>
                    <w:webHidden/>
                  </w:rPr>
                  <w:instrText xml:space="preserve"> PAGEREF _Toc191626463 \h </w:instrText>
                </w:r>
                <w:r>
                  <w:rPr>
                    <w:noProof/>
                    <w:webHidden/>
                  </w:rPr>
                </w:r>
                <w:r>
                  <w:rPr>
                    <w:noProof/>
                    <w:webHidden/>
                  </w:rPr>
                  <w:fldChar w:fldCharType="separate"/>
                </w:r>
                <w:r>
                  <w:rPr>
                    <w:noProof/>
                    <w:webHidden/>
                  </w:rPr>
                  <w:t>9</w:t>
                </w:r>
                <w:r>
                  <w:rPr>
                    <w:noProof/>
                    <w:webHidden/>
                  </w:rPr>
                  <w:fldChar w:fldCharType="end"/>
                </w:r>
              </w:hyperlink>
            </w:p>
            <w:p w14:paraId="0996750D" w14:textId="08F01DB6" w:rsidR="00F41366" w:rsidRDefault="00F41366">
              <w:pPr>
                <w:pStyle w:val="TOC3"/>
                <w:tabs>
                  <w:tab w:val="left" w:pos="1440"/>
                </w:tabs>
                <w:rPr>
                  <w:rFonts w:asciiTheme="minorHAnsi" w:eastAsiaTheme="minorEastAsia" w:hAnsiTheme="minorHAnsi" w:cstheme="minorBidi"/>
                  <w:noProof/>
                  <w:color w:val="auto"/>
                  <w:kern w:val="2"/>
                  <w:sz w:val="24"/>
                  <w:szCs w:val="24"/>
                  <w:lang w:val="en-IE" w:eastAsia="en-IE"/>
                  <w14:ligatures w14:val="standardContextual"/>
                </w:rPr>
              </w:pPr>
              <w:hyperlink w:anchor="_Toc191626464" w:history="1">
                <w:r w:rsidRPr="00305422">
                  <w:rPr>
                    <w:rStyle w:val="Hyperlink"/>
                    <w:noProof/>
                    <w14:scene3d>
                      <w14:camera w14:prst="orthographicFront"/>
                      <w14:lightRig w14:rig="threePt" w14:dir="t">
                        <w14:rot w14:lat="0" w14:lon="0" w14:rev="0"/>
                      </w14:lightRig>
                    </w14:scene3d>
                  </w:rPr>
                  <w:t>5.1.1.</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App</w:t>
                </w:r>
                <w:r w:rsidRPr="00305422">
                  <w:rPr>
                    <w:rStyle w:val="Hyperlink"/>
                    <w:noProof/>
                  </w:rPr>
                  <w:t>r</w:t>
                </w:r>
                <w:r w:rsidRPr="00305422">
                  <w:rPr>
                    <w:rStyle w:val="Hyperlink"/>
                    <w:noProof/>
                  </w:rPr>
                  <w:t>oval</w:t>
                </w:r>
                <w:r>
                  <w:rPr>
                    <w:noProof/>
                    <w:webHidden/>
                  </w:rPr>
                  <w:tab/>
                </w:r>
                <w:r>
                  <w:rPr>
                    <w:noProof/>
                    <w:webHidden/>
                  </w:rPr>
                  <w:fldChar w:fldCharType="begin"/>
                </w:r>
                <w:r>
                  <w:rPr>
                    <w:noProof/>
                    <w:webHidden/>
                  </w:rPr>
                  <w:instrText xml:space="preserve"> PAGEREF _Toc191626464 \h </w:instrText>
                </w:r>
                <w:r>
                  <w:rPr>
                    <w:noProof/>
                    <w:webHidden/>
                  </w:rPr>
                </w:r>
                <w:r>
                  <w:rPr>
                    <w:noProof/>
                    <w:webHidden/>
                  </w:rPr>
                  <w:fldChar w:fldCharType="separate"/>
                </w:r>
                <w:r>
                  <w:rPr>
                    <w:noProof/>
                    <w:webHidden/>
                  </w:rPr>
                  <w:t>9</w:t>
                </w:r>
                <w:r>
                  <w:rPr>
                    <w:noProof/>
                    <w:webHidden/>
                  </w:rPr>
                  <w:fldChar w:fldCharType="end"/>
                </w:r>
              </w:hyperlink>
            </w:p>
            <w:p w14:paraId="6C15270C" w14:textId="3BC767DE"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65" w:history="1">
                <w:r w:rsidRPr="00305422">
                  <w:rPr>
                    <w:rStyle w:val="Hyperlink"/>
                    <w:noProof/>
                    <w14:scene3d>
                      <w14:camera w14:prst="orthographicFront"/>
                      <w14:lightRig w14:rig="threePt" w14:dir="t">
                        <w14:rot w14:lat="0" w14:lon="0" w14:rev="0"/>
                      </w14:lightRig>
                    </w14:scene3d>
                  </w:rPr>
                  <w:t>5.1.2.</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Mandatory Fields &amp; Explanations</w:t>
                </w:r>
                <w:r>
                  <w:rPr>
                    <w:noProof/>
                    <w:webHidden/>
                  </w:rPr>
                  <w:tab/>
                </w:r>
                <w:r>
                  <w:rPr>
                    <w:noProof/>
                    <w:webHidden/>
                  </w:rPr>
                  <w:fldChar w:fldCharType="begin"/>
                </w:r>
                <w:r>
                  <w:rPr>
                    <w:noProof/>
                    <w:webHidden/>
                  </w:rPr>
                  <w:instrText xml:space="preserve"> PAGEREF _Toc191626465 \h </w:instrText>
                </w:r>
                <w:r>
                  <w:rPr>
                    <w:noProof/>
                    <w:webHidden/>
                  </w:rPr>
                </w:r>
                <w:r>
                  <w:rPr>
                    <w:noProof/>
                    <w:webHidden/>
                  </w:rPr>
                  <w:fldChar w:fldCharType="separate"/>
                </w:r>
                <w:r>
                  <w:rPr>
                    <w:noProof/>
                    <w:webHidden/>
                  </w:rPr>
                  <w:t>9</w:t>
                </w:r>
                <w:r>
                  <w:rPr>
                    <w:noProof/>
                    <w:webHidden/>
                  </w:rPr>
                  <w:fldChar w:fldCharType="end"/>
                </w:r>
              </w:hyperlink>
            </w:p>
            <w:p w14:paraId="0287E176" w14:textId="22E4BC53"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66" w:history="1">
                <w:r w:rsidRPr="00305422">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Users</w:t>
                </w:r>
                <w:r>
                  <w:rPr>
                    <w:noProof/>
                    <w:webHidden/>
                  </w:rPr>
                  <w:tab/>
                </w:r>
                <w:r>
                  <w:rPr>
                    <w:noProof/>
                    <w:webHidden/>
                  </w:rPr>
                  <w:fldChar w:fldCharType="begin"/>
                </w:r>
                <w:r>
                  <w:rPr>
                    <w:noProof/>
                    <w:webHidden/>
                  </w:rPr>
                  <w:instrText xml:space="preserve"> PAGEREF _Toc191626466 \h </w:instrText>
                </w:r>
                <w:r>
                  <w:rPr>
                    <w:noProof/>
                    <w:webHidden/>
                  </w:rPr>
                </w:r>
                <w:r>
                  <w:rPr>
                    <w:noProof/>
                    <w:webHidden/>
                  </w:rPr>
                  <w:fldChar w:fldCharType="separate"/>
                </w:r>
                <w:r>
                  <w:rPr>
                    <w:noProof/>
                    <w:webHidden/>
                  </w:rPr>
                  <w:t>10</w:t>
                </w:r>
                <w:r>
                  <w:rPr>
                    <w:noProof/>
                    <w:webHidden/>
                  </w:rPr>
                  <w:fldChar w:fldCharType="end"/>
                </w:r>
              </w:hyperlink>
            </w:p>
            <w:p w14:paraId="31E12723" w14:textId="0387BA41"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67" w:history="1">
                <w:r w:rsidRPr="00305422">
                  <w:rPr>
                    <w:rStyle w:val="Hyperlink"/>
                    <w:noProof/>
                    <w14:scene3d>
                      <w14:camera w14:prst="orthographicFront"/>
                      <w14:lightRig w14:rig="threePt" w14:dir="t">
                        <w14:rot w14:lat="0" w14:lon="0" w14:rev="0"/>
                      </w14:lightRig>
                    </w14:scene3d>
                  </w:rPr>
                  <w:t>5.3.</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Bulk Service account Creation</w:t>
                </w:r>
                <w:r>
                  <w:rPr>
                    <w:noProof/>
                    <w:webHidden/>
                  </w:rPr>
                  <w:tab/>
                </w:r>
                <w:r>
                  <w:rPr>
                    <w:noProof/>
                    <w:webHidden/>
                  </w:rPr>
                  <w:fldChar w:fldCharType="begin"/>
                </w:r>
                <w:r>
                  <w:rPr>
                    <w:noProof/>
                    <w:webHidden/>
                  </w:rPr>
                  <w:instrText xml:space="preserve"> PAGEREF _Toc191626467 \h </w:instrText>
                </w:r>
                <w:r>
                  <w:rPr>
                    <w:noProof/>
                    <w:webHidden/>
                  </w:rPr>
                </w:r>
                <w:r>
                  <w:rPr>
                    <w:noProof/>
                    <w:webHidden/>
                  </w:rPr>
                  <w:fldChar w:fldCharType="separate"/>
                </w:r>
                <w:r>
                  <w:rPr>
                    <w:noProof/>
                    <w:webHidden/>
                  </w:rPr>
                  <w:t>12</w:t>
                </w:r>
                <w:r>
                  <w:rPr>
                    <w:noProof/>
                    <w:webHidden/>
                  </w:rPr>
                  <w:fldChar w:fldCharType="end"/>
                </w:r>
              </w:hyperlink>
            </w:p>
            <w:p w14:paraId="25A73732" w14:textId="65EBD6A7" w:rsidR="00F41366" w:rsidRDefault="00F41366">
              <w:pPr>
                <w:pStyle w:val="TOC1"/>
                <w:rPr>
                  <w:rFonts w:asciiTheme="minorHAnsi" w:eastAsiaTheme="minorEastAsia" w:hAnsiTheme="minorHAnsi" w:cstheme="minorBidi"/>
                  <w:noProof/>
                  <w:color w:val="auto"/>
                  <w:kern w:val="2"/>
                  <w:sz w:val="24"/>
                  <w:szCs w:val="24"/>
                  <w:lang w:val="en-IE" w:eastAsia="en-IE"/>
                  <w14:ligatures w14:val="standardContextual"/>
                </w:rPr>
              </w:pPr>
              <w:hyperlink w:anchor="_Toc191626468" w:history="1">
                <w:r w:rsidRPr="00305422">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Using the Global GAD catalog (single requests)</w:t>
                </w:r>
                <w:r>
                  <w:rPr>
                    <w:noProof/>
                    <w:webHidden/>
                  </w:rPr>
                  <w:tab/>
                </w:r>
                <w:r>
                  <w:rPr>
                    <w:noProof/>
                    <w:webHidden/>
                  </w:rPr>
                  <w:fldChar w:fldCharType="begin"/>
                </w:r>
                <w:r>
                  <w:rPr>
                    <w:noProof/>
                    <w:webHidden/>
                  </w:rPr>
                  <w:instrText xml:space="preserve"> PAGEREF _Toc191626468 \h </w:instrText>
                </w:r>
                <w:r>
                  <w:rPr>
                    <w:noProof/>
                    <w:webHidden/>
                  </w:rPr>
                </w:r>
                <w:r>
                  <w:rPr>
                    <w:noProof/>
                    <w:webHidden/>
                  </w:rPr>
                  <w:fldChar w:fldCharType="separate"/>
                </w:r>
                <w:r>
                  <w:rPr>
                    <w:noProof/>
                    <w:webHidden/>
                  </w:rPr>
                  <w:t>13</w:t>
                </w:r>
                <w:r>
                  <w:rPr>
                    <w:noProof/>
                    <w:webHidden/>
                  </w:rPr>
                  <w:fldChar w:fldCharType="end"/>
                </w:r>
              </w:hyperlink>
            </w:p>
            <w:p w14:paraId="1AFD3C9A" w14:textId="77BF4680"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69" w:history="1">
                <w:r w:rsidRPr="00305422">
                  <w:rPr>
                    <w:rStyle w:val="Hyperlink"/>
                    <w:noProof/>
                    <w14:scene3d>
                      <w14:camera w14:prst="orthographicFront"/>
                      <w14:lightRig w14:rig="threePt" w14:dir="t">
                        <w14:rot w14:lat="0" w14:lon="0" w14:rev="0"/>
                      </w14:lightRig>
                    </w14:scene3d>
                  </w:rPr>
                  <w:t>6.1.</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Main Page</w:t>
                </w:r>
                <w:r>
                  <w:rPr>
                    <w:noProof/>
                    <w:webHidden/>
                  </w:rPr>
                  <w:tab/>
                </w:r>
                <w:r>
                  <w:rPr>
                    <w:noProof/>
                    <w:webHidden/>
                  </w:rPr>
                  <w:fldChar w:fldCharType="begin"/>
                </w:r>
                <w:r>
                  <w:rPr>
                    <w:noProof/>
                    <w:webHidden/>
                  </w:rPr>
                  <w:instrText xml:space="preserve"> PAGEREF _Toc191626469 \h </w:instrText>
                </w:r>
                <w:r>
                  <w:rPr>
                    <w:noProof/>
                    <w:webHidden/>
                  </w:rPr>
                </w:r>
                <w:r>
                  <w:rPr>
                    <w:noProof/>
                    <w:webHidden/>
                  </w:rPr>
                  <w:fldChar w:fldCharType="separate"/>
                </w:r>
                <w:r>
                  <w:rPr>
                    <w:noProof/>
                    <w:webHidden/>
                  </w:rPr>
                  <w:t>13</w:t>
                </w:r>
                <w:r>
                  <w:rPr>
                    <w:noProof/>
                    <w:webHidden/>
                  </w:rPr>
                  <w:fldChar w:fldCharType="end"/>
                </w:r>
              </w:hyperlink>
            </w:p>
            <w:p w14:paraId="000AA5B5" w14:textId="40675EC2" w:rsidR="00F41366" w:rsidRDefault="00F41366">
              <w:pPr>
                <w:pStyle w:val="TOC3"/>
                <w:tabs>
                  <w:tab w:val="left" w:pos="1440"/>
                </w:tabs>
                <w:rPr>
                  <w:rFonts w:asciiTheme="minorHAnsi" w:eastAsiaTheme="minorEastAsia" w:hAnsiTheme="minorHAnsi" w:cstheme="minorBidi"/>
                  <w:noProof/>
                  <w:color w:val="auto"/>
                  <w:kern w:val="2"/>
                  <w:sz w:val="24"/>
                  <w:szCs w:val="24"/>
                  <w:lang w:val="en-IE" w:eastAsia="en-IE"/>
                  <w14:ligatures w14:val="standardContextual"/>
                </w:rPr>
              </w:pPr>
              <w:hyperlink w:anchor="_Toc191626470" w:history="1">
                <w:r w:rsidRPr="00305422">
                  <w:rPr>
                    <w:rStyle w:val="Hyperlink"/>
                    <w:noProof/>
                    <w14:scene3d>
                      <w14:camera w14:prst="orthographicFront"/>
                      <w14:lightRig w14:rig="threePt" w14:dir="t">
                        <w14:rot w14:lat="0" w14:lon="0" w14:rev="0"/>
                      </w14:lightRig>
                    </w14:scene3d>
                  </w:rPr>
                  <w:t>6.1.1.</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Select Region Dropdown</w:t>
                </w:r>
                <w:r>
                  <w:rPr>
                    <w:noProof/>
                    <w:webHidden/>
                  </w:rPr>
                  <w:tab/>
                </w:r>
                <w:r>
                  <w:rPr>
                    <w:noProof/>
                    <w:webHidden/>
                  </w:rPr>
                  <w:fldChar w:fldCharType="begin"/>
                </w:r>
                <w:r>
                  <w:rPr>
                    <w:noProof/>
                    <w:webHidden/>
                  </w:rPr>
                  <w:instrText xml:space="preserve"> PAGEREF _Toc191626470 \h </w:instrText>
                </w:r>
                <w:r>
                  <w:rPr>
                    <w:noProof/>
                    <w:webHidden/>
                  </w:rPr>
                </w:r>
                <w:r>
                  <w:rPr>
                    <w:noProof/>
                    <w:webHidden/>
                  </w:rPr>
                  <w:fldChar w:fldCharType="separate"/>
                </w:r>
                <w:r>
                  <w:rPr>
                    <w:noProof/>
                    <w:webHidden/>
                  </w:rPr>
                  <w:t>13</w:t>
                </w:r>
                <w:r>
                  <w:rPr>
                    <w:noProof/>
                    <w:webHidden/>
                  </w:rPr>
                  <w:fldChar w:fldCharType="end"/>
                </w:r>
              </w:hyperlink>
            </w:p>
            <w:p w14:paraId="3383C85A" w14:textId="023FD9C1"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71" w:history="1">
                <w:r w:rsidRPr="00305422">
                  <w:rPr>
                    <w:rStyle w:val="Hyperlink"/>
                    <w:noProof/>
                    <w14:scene3d>
                      <w14:camera w14:prst="orthographicFront"/>
                      <w14:lightRig w14:rig="threePt" w14:dir="t">
                        <w14:rot w14:lat="0" w14:lon="0" w14:rev="0"/>
                      </w14:lightRig>
                    </w14:scene3d>
                  </w:rPr>
                  <w:t>6.1.2.</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Request Type box check</w:t>
                </w:r>
                <w:r>
                  <w:rPr>
                    <w:noProof/>
                    <w:webHidden/>
                  </w:rPr>
                  <w:tab/>
                </w:r>
                <w:r>
                  <w:rPr>
                    <w:noProof/>
                    <w:webHidden/>
                  </w:rPr>
                  <w:fldChar w:fldCharType="begin"/>
                </w:r>
                <w:r>
                  <w:rPr>
                    <w:noProof/>
                    <w:webHidden/>
                  </w:rPr>
                  <w:instrText xml:space="preserve"> PAGEREF _Toc191626471 \h </w:instrText>
                </w:r>
                <w:r>
                  <w:rPr>
                    <w:noProof/>
                    <w:webHidden/>
                  </w:rPr>
                </w:r>
                <w:r>
                  <w:rPr>
                    <w:noProof/>
                    <w:webHidden/>
                  </w:rPr>
                  <w:fldChar w:fldCharType="separate"/>
                </w:r>
                <w:r>
                  <w:rPr>
                    <w:noProof/>
                    <w:webHidden/>
                  </w:rPr>
                  <w:t>13</w:t>
                </w:r>
                <w:r>
                  <w:rPr>
                    <w:noProof/>
                    <w:webHidden/>
                  </w:rPr>
                  <w:fldChar w:fldCharType="end"/>
                </w:r>
              </w:hyperlink>
            </w:p>
            <w:p w14:paraId="61A9F5FE" w14:textId="03B0EBCB"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72" w:history="1">
                <w:r w:rsidRPr="00305422">
                  <w:rPr>
                    <w:rStyle w:val="Hyperlink"/>
                    <w:noProof/>
                    <w14:scene3d>
                      <w14:camera w14:prst="orthographicFront"/>
                      <w14:lightRig w14:rig="threePt" w14:dir="t">
                        <w14:rot w14:lat="0" w14:lon="0" w14:rev="0"/>
                      </w14:lightRig>
                    </w14:scene3d>
                  </w:rPr>
                  <w:t>6.2.</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User Requests</w:t>
                </w:r>
                <w:r>
                  <w:rPr>
                    <w:noProof/>
                    <w:webHidden/>
                  </w:rPr>
                  <w:tab/>
                </w:r>
                <w:r>
                  <w:rPr>
                    <w:noProof/>
                    <w:webHidden/>
                  </w:rPr>
                  <w:fldChar w:fldCharType="begin"/>
                </w:r>
                <w:r>
                  <w:rPr>
                    <w:noProof/>
                    <w:webHidden/>
                  </w:rPr>
                  <w:instrText xml:space="preserve"> PAGEREF _Toc191626472 \h </w:instrText>
                </w:r>
                <w:r>
                  <w:rPr>
                    <w:noProof/>
                    <w:webHidden/>
                  </w:rPr>
                </w:r>
                <w:r>
                  <w:rPr>
                    <w:noProof/>
                    <w:webHidden/>
                  </w:rPr>
                  <w:fldChar w:fldCharType="separate"/>
                </w:r>
                <w:r>
                  <w:rPr>
                    <w:noProof/>
                    <w:webHidden/>
                  </w:rPr>
                  <w:t>13</w:t>
                </w:r>
                <w:r>
                  <w:rPr>
                    <w:noProof/>
                    <w:webHidden/>
                  </w:rPr>
                  <w:fldChar w:fldCharType="end"/>
                </w:r>
              </w:hyperlink>
            </w:p>
            <w:p w14:paraId="504EFBD2" w14:textId="26ECD883"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73" w:history="1">
                <w:r w:rsidRPr="00305422">
                  <w:rPr>
                    <w:rStyle w:val="Hyperlink"/>
                    <w:noProof/>
                    <w14:scene3d>
                      <w14:camera w14:prst="orthographicFront"/>
                      <w14:lightRig w14:rig="threePt" w14:dir="t">
                        <w14:rot w14:lat="0" w14:lon="0" w14:rev="0"/>
                      </w14:lightRig>
                    </w14:scene3d>
                  </w:rPr>
                  <w:t>6.2.1.</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Create User</w:t>
                </w:r>
                <w:r>
                  <w:rPr>
                    <w:noProof/>
                    <w:webHidden/>
                  </w:rPr>
                  <w:tab/>
                </w:r>
                <w:r>
                  <w:rPr>
                    <w:noProof/>
                    <w:webHidden/>
                  </w:rPr>
                  <w:fldChar w:fldCharType="begin"/>
                </w:r>
                <w:r>
                  <w:rPr>
                    <w:noProof/>
                    <w:webHidden/>
                  </w:rPr>
                  <w:instrText xml:space="preserve"> PAGEREF _Toc191626473 \h </w:instrText>
                </w:r>
                <w:r>
                  <w:rPr>
                    <w:noProof/>
                    <w:webHidden/>
                  </w:rPr>
                </w:r>
                <w:r>
                  <w:rPr>
                    <w:noProof/>
                    <w:webHidden/>
                  </w:rPr>
                  <w:fldChar w:fldCharType="separate"/>
                </w:r>
                <w:r>
                  <w:rPr>
                    <w:noProof/>
                    <w:webHidden/>
                  </w:rPr>
                  <w:t>13</w:t>
                </w:r>
                <w:r>
                  <w:rPr>
                    <w:noProof/>
                    <w:webHidden/>
                  </w:rPr>
                  <w:fldChar w:fldCharType="end"/>
                </w:r>
              </w:hyperlink>
            </w:p>
            <w:p w14:paraId="011F8C5F" w14:textId="1CAAC290"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74" w:history="1">
                <w:r w:rsidRPr="00305422">
                  <w:rPr>
                    <w:rStyle w:val="Hyperlink"/>
                    <w:noProof/>
                    <w14:scene3d>
                      <w14:camera w14:prst="orthographicFront"/>
                      <w14:lightRig w14:rig="threePt" w14:dir="t">
                        <w14:rot w14:lat="0" w14:lon="0" w14:rev="0"/>
                      </w14:lightRig>
                    </w14:scene3d>
                  </w:rPr>
                  <w:t>6.2.2.</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Modify/Disable/Delete user</w:t>
                </w:r>
                <w:r>
                  <w:rPr>
                    <w:noProof/>
                    <w:webHidden/>
                  </w:rPr>
                  <w:tab/>
                </w:r>
                <w:r>
                  <w:rPr>
                    <w:noProof/>
                    <w:webHidden/>
                  </w:rPr>
                  <w:fldChar w:fldCharType="begin"/>
                </w:r>
                <w:r>
                  <w:rPr>
                    <w:noProof/>
                    <w:webHidden/>
                  </w:rPr>
                  <w:instrText xml:space="preserve"> PAGEREF _Toc191626474 \h </w:instrText>
                </w:r>
                <w:r>
                  <w:rPr>
                    <w:noProof/>
                    <w:webHidden/>
                  </w:rPr>
                </w:r>
                <w:r>
                  <w:rPr>
                    <w:noProof/>
                    <w:webHidden/>
                  </w:rPr>
                  <w:fldChar w:fldCharType="separate"/>
                </w:r>
                <w:r>
                  <w:rPr>
                    <w:noProof/>
                    <w:webHidden/>
                  </w:rPr>
                  <w:t>14</w:t>
                </w:r>
                <w:r>
                  <w:rPr>
                    <w:noProof/>
                    <w:webHidden/>
                  </w:rPr>
                  <w:fldChar w:fldCharType="end"/>
                </w:r>
              </w:hyperlink>
            </w:p>
            <w:p w14:paraId="3258CD43" w14:textId="5D026912"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75" w:history="1">
                <w:r w:rsidRPr="00305422">
                  <w:rPr>
                    <w:rStyle w:val="Hyperlink"/>
                    <w:noProof/>
                    <w14:scene3d>
                      <w14:camera w14:prst="orthographicFront"/>
                      <w14:lightRig w14:rig="threePt" w14:dir="t">
                        <w14:rot w14:lat="0" w14:lon="0" w14:rev="0"/>
                      </w14:lightRig>
                    </w14:scene3d>
                  </w:rPr>
                  <w:t>6.2.3.</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Add/Remove User to/from Group</w:t>
                </w:r>
                <w:r>
                  <w:rPr>
                    <w:noProof/>
                    <w:webHidden/>
                  </w:rPr>
                  <w:tab/>
                </w:r>
                <w:r>
                  <w:rPr>
                    <w:noProof/>
                    <w:webHidden/>
                  </w:rPr>
                  <w:fldChar w:fldCharType="begin"/>
                </w:r>
                <w:r>
                  <w:rPr>
                    <w:noProof/>
                    <w:webHidden/>
                  </w:rPr>
                  <w:instrText xml:space="preserve"> PAGEREF _Toc191626475 \h </w:instrText>
                </w:r>
                <w:r>
                  <w:rPr>
                    <w:noProof/>
                    <w:webHidden/>
                  </w:rPr>
                </w:r>
                <w:r>
                  <w:rPr>
                    <w:noProof/>
                    <w:webHidden/>
                  </w:rPr>
                  <w:fldChar w:fldCharType="separate"/>
                </w:r>
                <w:r>
                  <w:rPr>
                    <w:noProof/>
                    <w:webHidden/>
                  </w:rPr>
                  <w:t>14</w:t>
                </w:r>
                <w:r>
                  <w:rPr>
                    <w:noProof/>
                    <w:webHidden/>
                  </w:rPr>
                  <w:fldChar w:fldCharType="end"/>
                </w:r>
              </w:hyperlink>
            </w:p>
            <w:p w14:paraId="13C75863" w14:textId="64C42EF7"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76" w:history="1">
                <w:r w:rsidRPr="00305422">
                  <w:rPr>
                    <w:rStyle w:val="Hyperlink"/>
                    <w:noProof/>
                    <w14:scene3d>
                      <w14:camera w14:prst="orthographicFront"/>
                      <w14:lightRig w14:rig="threePt" w14:dir="t">
                        <w14:rot w14:lat="0" w14:lon="0" w14:rev="0"/>
                      </w14:lightRig>
                    </w14:scene3d>
                  </w:rPr>
                  <w:t>6.2.4.</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bCs/>
                    <w:noProof/>
                  </w:rPr>
                  <w:t>Password Reset/Prolong Request</w:t>
                </w:r>
                <w:r>
                  <w:rPr>
                    <w:noProof/>
                    <w:webHidden/>
                  </w:rPr>
                  <w:tab/>
                </w:r>
                <w:r>
                  <w:rPr>
                    <w:noProof/>
                    <w:webHidden/>
                  </w:rPr>
                  <w:fldChar w:fldCharType="begin"/>
                </w:r>
                <w:r>
                  <w:rPr>
                    <w:noProof/>
                    <w:webHidden/>
                  </w:rPr>
                  <w:instrText xml:space="preserve"> PAGEREF _Toc191626476 \h </w:instrText>
                </w:r>
                <w:r>
                  <w:rPr>
                    <w:noProof/>
                    <w:webHidden/>
                  </w:rPr>
                </w:r>
                <w:r>
                  <w:rPr>
                    <w:noProof/>
                    <w:webHidden/>
                  </w:rPr>
                  <w:fldChar w:fldCharType="separate"/>
                </w:r>
                <w:r>
                  <w:rPr>
                    <w:noProof/>
                    <w:webHidden/>
                  </w:rPr>
                  <w:t>14</w:t>
                </w:r>
                <w:r>
                  <w:rPr>
                    <w:noProof/>
                    <w:webHidden/>
                  </w:rPr>
                  <w:fldChar w:fldCharType="end"/>
                </w:r>
              </w:hyperlink>
            </w:p>
            <w:p w14:paraId="61969329" w14:textId="3E2C4714"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77" w:history="1">
                <w:r w:rsidRPr="00305422">
                  <w:rPr>
                    <w:rStyle w:val="Hyperlink"/>
                    <w:noProof/>
                    <w14:scene3d>
                      <w14:camera w14:prst="orthographicFront"/>
                      <w14:lightRig w14:rig="threePt" w14:dir="t">
                        <w14:rot w14:lat="0" w14:lon="0" w14:rev="0"/>
                      </w14:lightRig>
                    </w14:scene3d>
                  </w:rPr>
                  <w:t>6.2.5.</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Migrate User</w:t>
                </w:r>
                <w:r>
                  <w:rPr>
                    <w:noProof/>
                    <w:webHidden/>
                  </w:rPr>
                  <w:tab/>
                </w:r>
                <w:r>
                  <w:rPr>
                    <w:noProof/>
                    <w:webHidden/>
                  </w:rPr>
                  <w:fldChar w:fldCharType="begin"/>
                </w:r>
                <w:r>
                  <w:rPr>
                    <w:noProof/>
                    <w:webHidden/>
                  </w:rPr>
                  <w:instrText xml:space="preserve"> PAGEREF _Toc191626477 \h </w:instrText>
                </w:r>
                <w:r>
                  <w:rPr>
                    <w:noProof/>
                    <w:webHidden/>
                  </w:rPr>
                </w:r>
                <w:r>
                  <w:rPr>
                    <w:noProof/>
                    <w:webHidden/>
                  </w:rPr>
                  <w:fldChar w:fldCharType="separate"/>
                </w:r>
                <w:r>
                  <w:rPr>
                    <w:noProof/>
                    <w:webHidden/>
                  </w:rPr>
                  <w:t>14</w:t>
                </w:r>
                <w:r>
                  <w:rPr>
                    <w:noProof/>
                    <w:webHidden/>
                  </w:rPr>
                  <w:fldChar w:fldCharType="end"/>
                </w:r>
              </w:hyperlink>
            </w:p>
            <w:p w14:paraId="68986F23" w14:textId="654D04D4"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78" w:history="1">
                <w:r w:rsidRPr="00305422">
                  <w:rPr>
                    <w:rStyle w:val="Hyperlink"/>
                    <w:noProof/>
                    <w14:scene3d>
                      <w14:camera w14:prst="orthographicFront"/>
                      <w14:lightRig w14:rig="threePt" w14:dir="t">
                        <w14:rot w14:lat="0" w14:lon="0" w14:rev="0"/>
                      </w14:lightRig>
                    </w14:scene3d>
                  </w:rPr>
                  <w:t>6.2.6.</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Other</w:t>
                </w:r>
                <w:r>
                  <w:rPr>
                    <w:noProof/>
                    <w:webHidden/>
                  </w:rPr>
                  <w:tab/>
                </w:r>
                <w:r>
                  <w:rPr>
                    <w:noProof/>
                    <w:webHidden/>
                  </w:rPr>
                  <w:fldChar w:fldCharType="begin"/>
                </w:r>
                <w:r>
                  <w:rPr>
                    <w:noProof/>
                    <w:webHidden/>
                  </w:rPr>
                  <w:instrText xml:space="preserve"> PAGEREF _Toc191626478 \h </w:instrText>
                </w:r>
                <w:r>
                  <w:rPr>
                    <w:noProof/>
                    <w:webHidden/>
                  </w:rPr>
                </w:r>
                <w:r>
                  <w:rPr>
                    <w:noProof/>
                    <w:webHidden/>
                  </w:rPr>
                  <w:fldChar w:fldCharType="separate"/>
                </w:r>
                <w:r>
                  <w:rPr>
                    <w:noProof/>
                    <w:webHidden/>
                  </w:rPr>
                  <w:t>14</w:t>
                </w:r>
                <w:r>
                  <w:rPr>
                    <w:noProof/>
                    <w:webHidden/>
                  </w:rPr>
                  <w:fldChar w:fldCharType="end"/>
                </w:r>
              </w:hyperlink>
            </w:p>
            <w:p w14:paraId="3AEC6EC7" w14:textId="2156B39F"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79" w:history="1">
                <w:r w:rsidRPr="00305422">
                  <w:rPr>
                    <w:rStyle w:val="Hyperlink"/>
                    <w:noProof/>
                    <w14:scene3d>
                      <w14:camera w14:prst="orthographicFront"/>
                      <w14:lightRig w14:rig="threePt" w14:dir="t">
                        <w14:rot w14:lat="0" w14:lon="0" w14:rev="0"/>
                      </w14:lightRig>
                    </w14:scene3d>
                  </w:rPr>
                  <w:t>6.3.</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Group Requests</w:t>
                </w:r>
                <w:r>
                  <w:rPr>
                    <w:noProof/>
                    <w:webHidden/>
                  </w:rPr>
                  <w:tab/>
                </w:r>
                <w:r>
                  <w:rPr>
                    <w:noProof/>
                    <w:webHidden/>
                  </w:rPr>
                  <w:fldChar w:fldCharType="begin"/>
                </w:r>
                <w:r>
                  <w:rPr>
                    <w:noProof/>
                    <w:webHidden/>
                  </w:rPr>
                  <w:instrText xml:space="preserve"> PAGEREF _Toc191626479 \h </w:instrText>
                </w:r>
                <w:r>
                  <w:rPr>
                    <w:noProof/>
                    <w:webHidden/>
                  </w:rPr>
                </w:r>
                <w:r>
                  <w:rPr>
                    <w:noProof/>
                    <w:webHidden/>
                  </w:rPr>
                  <w:fldChar w:fldCharType="separate"/>
                </w:r>
                <w:r>
                  <w:rPr>
                    <w:noProof/>
                    <w:webHidden/>
                  </w:rPr>
                  <w:t>15</w:t>
                </w:r>
                <w:r>
                  <w:rPr>
                    <w:noProof/>
                    <w:webHidden/>
                  </w:rPr>
                  <w:fldChar w:fldCharType="end"/>
                </w:r>
              </w:hyperlink>
            </w:p>
            <w:p w14:paraId="1B6292B3" w14:textId="026A8988"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80" w:history="1">
                <w:r w:rsidRPr="00305422">
                  <w:rPr>
                    <w:rStyle w:val="Hyperlink"/>
                    <w:noProof/>
                    <w14:scene3d>
                      <w14:camera w14:prst="orthographicFront"/>
                      <w14:lightRig w14:rig="threePt" w14:dir="t">
                        <w14:rot w14:lat="0" w14:lon="0" w14:rev="0"/>
                      </w14:lightRig>
                    </w14:scene3d>
                  </w:rPr>
                  <w:t>6.3.1.</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Create Group</w:t>
                </w:r>
                <w:r>
                  <w:rPr>
                    <w:noProof/>
                    <w:webHidden/>
                  </w:rPr>
                  <w:tab/>
                </w:r>
                <w:r>
                  <w:rPr>
                    <w:noProof/>
                    <w:webHidden/>
                  </w:rPr>
                  <w:fldChar w:fldCharType="begin"/>
                </w:r>
                <w:r>
                  <w:rPr>
                    <w:noProof/>
                    <w:webHidden/>
                  </w:rPr>
                  <w:instrText xml:space="preserve"> PAGEREF _Toc191626480 \h </w:instrText>
                </w:r>
                <w:r>
                  <w:rPr>
                    <w:noProof/>
                    <w:webHidden/>
                  </w:rPr>
                </w:r>
                <w:r>
                  <w:rPr>
                    <w:noProof/>
                    <w:webHidden/>
                  </w:rPr>
                  <w:fldChar w:fldCharType="separate"/>
                </w:r>
                <w:r>
                  <w:rPr>
                    <w:noProof/>
                    <w:webHidden/>
                  </w:rPr>
                  <w:t>15</w:t>
                </w:r>
                <w:r>
                  <w:rPr>
                    <w:noProof/>
                    <w:webHidden/>
                  </w:rPr>
                  <w:fldChar w:fldCharType="end"/>
                </w:r>
              </w:hyperlink>
            </w:p>
            <w:p w14:paraId="2FA29EAA" w14:textId="4BBA4007"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81" w:history="1">
                <w:r w:rsidRPr="00305422">
                  <w:rPr>
                    <w:rStyle w:val="Hyperlink"/>
                    <w:noProof/>
                    <w14:scene3d>
                      <w14:camera w14:prst="orthographicFront"/>
                      <w14:lightRig w14:rig="threePt" w14:dir="t">
                        <w14:rot w14:lat="0" w14:lon="0" w14:rev="0"/>
                      </w14:lightRig>
                    </w14:scene3d>
                  </w:rPr>
                  <w:t>6.3.2.</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Add/Remove User to/from Group</w:t>
                </w:r>
                <w:r>
                  <w:rPr>
                    <w:noProof/>
                    <w:webHidden/>
                  </w:rPr>
                  <w:tab/>
                </w:r>
                <w:r>
                  <w:rPr>
                    <w:noProof/>
                    <w:webHidden/>
                  </w:rPr>
                  <w:fldChar w:fldCharType="begin"/>
                </w:r>
                <w:r>
                  <w:rPr>
                    <w:noProof/>
                    <w:webHidden/>
                  </w:rPr>
                  <w:instrText xml:space="preserve"> PAGEREF _Toc191626481 \h </w:instrText>
                </w:r>
                <w:r>
                  <w:rPr>
                    <w:noProof/>
                    <w:webHidden/>
                  </w:rPr>
                </w:r>
                <w:r>
                  <w:rPr>
                    <w:noProof/>
                    <w:webHidden/>
                  </w:rPr>
                  <w:fldChar w:fldCharType="separate"/>
                </w:r>
                <w:r>
                  <w:rPr>
                    <w:noProof/>
                    <w:webHidden/>
                  </w:rPr>
                  <w:t>15</w:t>
                </w:r>
                <w:r>
                  <w:rPr>
                    <w:noProof/>
                    <w:webHidden/>
                  </w:rPr>
                  <w:fldChar w:fldCharType="end"/>
                </w:r>
              </w:hyperlink>
            </w:p>
            <w:p w14:paraId="0CADBE19" w14:textId="378D4E84"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82" w:history="1">
                <w:r w:rsidRPr="00305422">
                  <w:rPr>
                    <w:rStyle w:val="Hyperlink"/>
                    <w:noProof/>
                    <w14:scene3d>
                      <w14:camera w14:prst="orthographicFront"/>
                      <w14:lightRig w14:rig="threePt" w14:dir="t">
                        <w14:rot w14:lat="0" w14:lon="0" w14:rev="0"/>
                      </w14:lightRig>
                    </w14:scene3d>
                  </w:rPr>
                  <w:t>6.3.3.</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Modify or Delete Group Request</w:t>
                </w:r>
                <w:r>
                  <w:rPr>
                    <w:noProof/>
                    <w:webHidden/>
                  </w:rPr>
                  <w:tab/>
                </w:r>
                <w:r>
                  <w:rPr>
                    <w:noProof/>
                    <w:webHidden/>
                  </w:rPr>
                  <w:fldChar w:fldCharType="begin"/>
                </w:r>
                <w:r>
                  <w:rPr>
                    <w:noProof/>
                    <w:webHidden/>
                  </w:rPr>
                  <w:instrText xml:space="preserve"> PAGEREF _Toc191626482 \h </w:instrText>
                </w:r>
                <w:r>
                  <w:rPr>
                    <w:noProof/>
                    <w:webHidden/>
                  </w:rPr>
                </w:r>
                <w:r>
                  <w:rPr>
                    <w:noProof/>
                    <w:webHidden/>
                  </w:rPr>
                  <w:fldChar w:fldCharType="separate"/>
                </w:r>
                <w:r>
                  <w:rPr>
                    <w:noProof/>
                    <w:webHidden/>
                  </w:rPr>
                  <w:t>15</w:t>
                </w:r>
                <w:r>
                  <w:rPr>
                    <w:noProof/>
                    <w:webHidden/>
                  </w:rPr>
                  <w:fldChar w:fldCharType="end"/>
                </w:r>
              </w:hyperlink>
            </w:p>
            <w:p w14:paraId="00626C80" w14:textId="33E7C4BB"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83" w:history="1">
                <w:r w:rsidRPr="00305422">
                  <w:rPr>
                    <w:rStyle w:val="Hyperlink"/>
                    <w:noProof/>
                    <w14:scene3d>
                      <w14:camera w14:prst="orthographicFront"/>
                      <w14:lightRig w14:rig="threePt" w14:dir="t">
                        <w14:rot w14:lat="0" w14:lon="0" w14:rev="0"/>
                      </w14:lightRig>
                    </w14:scene3d>
                  </w:rPr>
                  <w:t>6.3.4.</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Migrate Group Request</w:t>
                </w:r>
                <w:r>
                  <w:rPr>
                    <w:noProof/>
                    <w:webHidden/>
                  </w:rPr>
                  <w:tab/>
                </w:r>
                <w:r>
                  <w:rPr>
                    <w:noProof/>
                    <w:webHidden/>
                  </w:rPr>
                  <w:fldChar w:fldCharType="begin"/>
                </w:r>
                <w:r>
                  <w:rPr>
                    <w:noProof/>
                    <w:webHidden/>
                  </w:rPr>
                  <w:instrText xml:space="preserve"> PAGEREF _Toc191626483 \h </w:instrText>
                </w:r>
                <w:r>
                  <w:rPr>
                    <w:noProof/>
                    <w:webHidden/>
                  </w:rPr>
                </w:r>
                <w:r>
                  <w:rPr>
                    <w:noProof/>
                    <w:webHidden/>
                  </w:rPr>
                  <w:fldChar w:fldCharType="separate"/>
                </w:r>
                <w:r>
                  <w:rPr>
                    <w:noProof/>
                    <w:webHidden/>
                  </w:rPr>
                  <w:t>15</w:t>
                </w:r>
                <w:r>
                  <w:rPr>
                    <w:noProof/>
                    <w:webHidden/>
                  </w:rPr>
                  <w:fldChar w:fldCharType="end"/>
                </w:r>
              </w:hyperlink>
            </w:p>
            <w:p w14:paraId="5AE90C71" w14:textId="1A678286"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84" w:history="1">
                <w:r w:rsidRPr="00305422">
                  <w:rPr>
                    <w:rStyle w:val="Hyperlink"/>
                    <w:noProof/>
                    <w14:scene3d>
                      <w14:camera w14:prst="orthographicFront"/>
                      <w14:lightRig w14:rig="threePt" w14:dir="t">
                        <w14:rot w14:lat="0" w14:lon="0" w14:rev="0"/>
                      </w14:lightRig>
                    </w14:scene3d>
                  </w:rPr>
                  <w:t>6.3.5.</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Folder permissions</w:t>
                </w:r>
                <w:r>
                  <w:rPr>
                    <w:noProof/>
                    <w:webHidden/>
                  </w:rPr>
                  <w:tab/>
                </w:r>
                <w:r>
                  <w:rPr>
                    <w:noProof/>
                    <w:webHidden/>
                  </w:rPr>
                  <w:fldChar w:fldCharType="begin"/>
                </w:r>
                <w:r>
                  <w:rPr>
                    <w:noProof/>
                    <w:webHidden/>
                  </w:rPr>
                  <w:instrText xml:space="preserve"> PAGEREF _Toc191626484 \h </w:instrText>
                </w:r>
                <w:r>
                  <w:rPr>
                    <w:noProof/>
                    <w:webHidden/>
                  </w:rPr>
                </w:r>
                <w:r>
                  <w:rPr>
                    <w:noProof/>
                    <w:webHidden/>
                  </w:rPr>
                  <w:fldChar w:fldCharType="separate"/>
                </w:r>
                <w:r>
                  <w:rPr>
                    <w:noProof/>
                    <w:webHidden/>
                  </w:rPr>
                  <w:t>16</w:t>
                </w:r>
                <w:r>
                  <w:rPr>
                    <w:noProof/>
                    <w:webHidden/>
                  </w:rPr>
                  <w:fldChar w:fldCharType="end"/>
                </w:r>
              </w:hyperlink>
            </w:p>
            <w:p w14:paraId="398F2FC2" w14:textId="5870B72B" w:rsidR="00F41366" w:rsidRDefault="00F41366">
              <w:pPr>
                <w:pStyle w:val="TOC3"/>
                <w:tabs>
                  <w:tab w:val="left" w:pos="1680"/>
                </w:tabs>
                <w:rPr>
                  <w:rFonts w:asciiTheme="minorHAnsi" w:eastAsiaTheme="minorEastAsia" w:hAnsiTheme="minorHAnsi" w:cstheme="minorBidi"/>
                  <w:noProof/>
                  <w:color w:val="auto"/>
                  <w:kern w:val="2"/>
                  <w:sz w:val="24"/>
                  <w:szCs w:val="24"/>
                  <w:lang w:val="en-IE" w:eastAsia="en-IE"/>
                  <w14:ligatures w14:val="standardContextual"/>
                </w:rPr>
              </w:pPr>
              <w:hyperlink w:anchor="_Toc191626485" w:history="1">
                <w:r w:rsidRPr="00305422">
                  <w:rPr>
                    <w:rStyle w:val="Hyperlink"/>
                    <w:noProof/>
                    <w14:scene3d>
                      <w14:camera w14:prst="orthographicFront"/>
                      <w14:lightRig w14:rig="threePt" w14:dir="t">
                        <w14:rot w14:lat="0" w14:lon="0" w14:rev="0"/>
                      </w14:lightRig>
                    </w14:scene3d>
                  </w:rPr>
                  <w:t>6.3.6.</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O365 License Request</w:t>
                </w:r>
                <w:r>
                  <w:rPr>
                    <w:noProof/>
                    <w:webHidden/>
                  </w:rPr>
                  <w:tab/>
                </w:r>
                <w:r>
                  <w:rPr>
                    <w:noProof/>
                    <w:webHidden/>
                  </w:rPr>
                  <w:fldChar w:fldCharType="begin"/>
                </w:r>
                <w:r>
                  <w:rPr>
                    <w:noProof/>
                    <w:webHidden/>
                  </w:rPr>
                  <w:instrText xml:space="preserve"> PAGEREF _Toc191626485 \h </w:instrText>
                </w:r>
                <w:r>
                  <w:rPr>
                    <w:noProof/>
                    <w:webHidden/>
                  </w:rPr>
                </w:r>
                <w:r>
                  <w:rPr>
                    <w:noProof/>
                    <w:webHidden/>
                  </w:rPr>
                  <w:fldChar w:fldCharType="separate"/>
                </w:r>
                <w:r>
                  <w:rPr>
                    <w:noProof/>
                    <w:webHidden/>
                  </w:rPr>
                  <w:t>16</w:t>
                </w:r>
                <w:r>
                  <w:rPr>
                    <w:noProof/>
                    <w:webHidden/>
                  </w:rPr>
                  <w:fldChar w:fldCharType="end"/>
                </w:r>
              </w:hyperlink>
            </w:p>
            <w:p w14:paraId="4527EC22" w14:textId="0400B0DE"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86" w:history="1">
                <w:r w:rsidRPr="00305422">
                  <w:rPr>
                    <w:rStyle w:val="Hyperlink"/>
                    <w:noProof/>
                    <w14:scene3d>
                      <w14:camera w14:prst="orthographicFront"/>
                      <w14:lightRig w14:rig="threePt" w14:dir="t">
                        <w14:rot w14:lat="0" w14:lon="0" w14:rev="0"/>
                      </w14:lightRig>
                    </w14:scene3d>
                  </w:rPr>
                  <w:t>6.4.</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Bulk Requests</w:t>
                </w:r>
                <w:r>
                  <w:rPr>
                    <w:noProof/>
                    <w:webHidden/>
                  </w:rPr>
                  <w:tab/>
                </w:r>
                <w:r>
                  <w:rPr>
                    <w:noProof/>
                    <w:webHidden/>
                  </w:rPr>
                  <w:fldChar w:fldCharType="begin"/>
                </w:r>
                <w:r>
                  <w:rPr>
                    <w:noProof/>
                    <w:webHidden/>
                  </w:rPr>
                  <w:instrText xml:space="preserve"> PAGEREF _Toc191626486 \h </w:instrText>
                </w:r>
                <w:r>
                  <w:rPr>
                    <w:noProof/>
                    <w:webHidden/>
                  </w:rPr>
                </w:r>
                <w:r>
                  <w:rPr>
                    <w:noProof/>
                    <w:webHidden/>
                  </w:rPr>
                  <w:fldChar w:fldCharType="separate"/>
                </w:r>
                <w:r>
                  <w:rPr>
                    <w:noProof/>
                    <w:webHidden/>
                  </w:rPr>
                  <w:t>16</w:t>
                </w:r>
                <w:r>
                  <w:rPr>
                    <w:noProof/>
                    <w:webHidden/>
                  </w:rPr>
                  <w:fldChar w:fldCharType="end"/>
                </w:r>
              </w:hyperlink>
            </w:p>
            <w:p w14:paraId="279AB935" w14:textId="0AFBE26E" w:rsidR="00F41366" w:rsidRDefault="00F41366">
              <w:pPr>
                <w:pStyle w:val="TOC2"/>
                <w:tabs>
                  <w:tab w:val="left" w:pos="1361"/>
                </w:tabs>
                <w:rPr>
                  <w:rFonts w:asciiTheme="minorHAnsi" w:eastAsiaTheme="minorEastAsia" w:hAnsiTheme="minorHAnsi" w:cstheme="minorBidi"/>
                  <w:noProof/>
                  <w:color w:val="auto"/>
                  <w:kern w:val="2"/>
                  <w:sz w:val="24"/>
                  <w:szCs w:val="24"/>
                  <w:lang w:val="en-IE" w:eastAsia="en-IE"/>
                  <w14:ligatures w14:val="standardContextual"/>
                </w:rPr>
              </w:pPr>
              <w:hyperlink w:anchor="_Toc191626487" w:history="1">
                <w:r w:rsidRPr="00305422">
                  <w:rPr>
                    <w:rStyle w:val="Hyperlink"/>
                    <w:noProof/>
                    <w14:scene3d>
                      <w14:camera w14:prst="orthographicFront"/>
                      <w14:lightRig w14:rig="threePt" w14:dir="t">
                        <w14:rot w14:lat="0" w14:lon="0" w14:rev="0"/>
                      </w14:lightRig>
                    </w14:scene3d>
                  </w:rPr>
                  <w:t>6.5.</w:t>
                </w:r>
                <w:r>
                  <w:rPr>
                    <w:rFonts w:asciiTheme="minorHAnsi" w:eastAsiaTheme="minorEastAsia" w:hAnsiTheme="minorHAnsi" w:cstheme="minorBidi"/>
                    <w:noProof/>
                    <w:color w:val="auto"/>
                    <w:kern w:val="2"/>
                    <w:sz w:val="24"/>
                    <w:szCs w:val="24"/>
                    <w:lang w:val="en-IE" w:eastAsia="en-IE"/>
                    <w14:ligatures w14:val="standardContextual"/>
                  </w:rPr>
                  <w:tab/>
                </w:r>
                <w:r w:rsidRPr="00305422">
                  <w:rPr>
                    <w:rStyle w:val="Hyperlink"/>
                    <w:noProof/>
                  </w:rPr>
                  <w:t>Reporting</w:t>
                </w:r>
                <w:r>
                  <w:rPr>
                    <w:noProof/>
                    <w:webHidden/>
                  </w:rPr>
                  <w:tab/>
                </w:r>
                <w:r>
                  <w:rPr>
                    <w:noProof/>
                    <w:webHidden/>
                  </w:rPr>
                  <w:fldChar w:fldCharType="begin"/>
                </w:r>
                <w:r>
                  <w:rPr>
                    <w:noProof/>
                    <w:webHidden/>
                  </w:rPr>
                  <w:instrText xml:space="preserve"> PAGEREF _Toc191626487 \h </w:instrText>
                </w:r>
                <w:r>
                  <w:rPr>
                    <w:noProof/>
                    <w:webHidden/>
                  </w:rPr>
                </w:r>
                <w:r>
                  <w:rPr>
                    <w:noProof/>
                    <w:webHidden/>
                  </w:rPr>
                  <w:fldChar w:fldCharType="separate"/>
                </w:r>
                <w:r>
                  <w:rPr>
                    <w:noProof/>
                    <w:webHidden/>
                  </w:rPr>
                  <w:t>16</w:t>
                </w:r>
                <w:r>
                  <w:rPr>
                    <w:noProof/>
                    <w:webHidden/>
                  </w:rPr>
                  <w:fldChar w:fldCharType="end"/>
                </w:r>
              </w:hyperlink>
            </w:p>
            <w:p w14:paraId="0D84CE9C" w14:textId="75BFEC75" w:rsidR="00812948" w:rsidRDefault="00812948">
              <w:r>
                <w:rPr>
                  <w:b/>
                  <w:bCs/>
                  <w:noProof/>
                </w:rPr>
                <w:fldChar w:fldCharType="end"/>
              </w:r>
            </w:p>
          </w:sdtContent>
        </w:sdt>
        <w:p w14:paraId="728BC15A" w14:textId="77777777" w:rsidR="000A26C9" w:rsidRDefault="000A26C9" w:rsidP="004B3F70"/>
        <w:p w14:paraId="4AF1BEDD" w14:textId="77777777" w:rsidR="00B85ACC" w:rsidRDefault="00423A8C" w:rsidP="00B85ACC">
          <w:pPr>
            <w:pStyle w:val="Heading1numbered"/>
            <w:numPr>
              <w:ilvl w:val="0"/>
              <w:numId w:val="2"/>
            </w:numPr>
            <w:tabs>
              <w:tab w:val="num" w:pos="360"/>
            </w:tabs>
            <w:ind w:left="0" w:firstLine="0"/>
          </w:pPr>
          <w:r>
            <w:br w:type="page"/>
          </w:r>
          <w:bookmarkStart w:id="0" w:name="_Toc191626436"/>
          <w:r w:rsidR="00B85ACC">
            <w:lastRenderedPageBreak/>
            <w:t>Document History</w:t>
          </w:r>
          <w:bookmarkEnd w:id="0"/>
        </w:p>
        <w:tbl>
          <w:tblPr>
            <w:tblpPr w:leftFromText="141" w:rightFromText="141" w:vertAnchor="text" w:horzAnchor="margin" w:tblpX="124" w:tblpY="60"/>
            <w:tblW w:w="49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20"/>
            <w:gridCol w:w="1081"/>
            <w:gridCol w:w="2716"/>
            <w:gridCol w:w="3626"/>
          </w:tblGrid>
          <w:tr w:rsidR="00673C90" w:rsidRPr="00F911D0" w14:paraId="5CD75777" w14:textId="77777777" w:rsidTr="008D49F5">
            <w:tc>
              <w:tcPr>
                <w:tcW w:w="2067" w:type="dxa"/>
                <w:shd w:val="clear" w:color="auto" w:fill="DDDDDD"/>
              </w:tcPr>
              <w:p w14:paraId="17D40C5F" w14:textId="77777777" w:rsidR="00673C90" w:rsidRPr="00F911D0" w:rsidRDefault="00673C90" w:rsidP="008D49F5">
                <w:pPr>
                  <w:contextualSpacing/>
                  <w:jc w:val="both"/>
                  <w:rPr>
                    <w:b/>
                    <w:lang w:val="en-IE"/>
                  </w:rPr>
                </w:pPr>
                <w:r w:rsidRPr="00F911D0">
                  <w:rPr>
                    <w:b/>
                    <w:lang w:val="en-IE"/>
                  </w:rPr>
                  <w:t>Date</w:t>
                </w:r>
              </w:p>
            </w:tc>
            <w:tc>
              <w:tcPr>
                <w:tcW w:w="1103" w:type="dxa"/>
                <w:shd w:val="clear" w:color="auto" w:fill="DDDDDD"/>
              </w:tcPr>
              <w:p w14:paraId="3CEB54D4" w14:textId="77777777" w:rsidR="00673C90" w:rsidRPr="00F911D0" w:rsidRDefault="00673C90" w:rsidP="008D49F5">
                <w:pPr>
                  <w:contextualSpacing/>
                  <w:jc w:val="both"/>
                  <w:rPr>
                    <w:b/>
                    <w:lang w:val="en-IE"/>
                  </w:rPr>
                </w:pPr>
                <w:r w:rsidRPr="00F911D0">
                  <w:rPr>
                    <w:b/>
                    <w:lang w:val="en-IE"/>
                  </w:rPr>
                  <w:t>Version</w:t>
                </w:r>
              </w:p>
            </w:tc>
            <w:tc>
              <w:tcPr>
                <w:tcW w:w="2780" w:type="dxa"/>
                <w:shd w:val="clear" w:color="auto" w:fill="DDDDDD"/>
              </w:tcPr>
              <w:p w14:paraId="2B222B53" w14:textId="77777777" w:rsidR="00673C90" w:rsidRPr="00F911D0" w:rsidRDefault="00673C90" w:rsidP="008D49F5">
                <w:pPr>
                  <w:contextualSpacing/>
                  <w:jc w:val="both"/>
                  <w:rPr>
                    <w:b/>
                    <w:lang w:val="en-IE"/>
                  </w:rPr>
                </w:pPr>
                <w:r w:rsidRPr="00F911D0">
                  <w:rPr>
                    <w:b/>
                    <w:lang w:val="en-IE"/>
                  </w:rPr>
                  <w:t>Revision Author(s)</w:t>
                </w:r>
              </w:p>
            </w:tc>
            <w:tc>
              <w:tcPr>
                <w:tcW w:w="3714" w:type="dxa"/>
                <w:shd w:val="clear" w:color="auto" w:fill="DDDDDD"/>
              </w:tcPr>
              <w:p w14:paraId="58E4CE9E" w14:textId="77777777" w:rsidR="00673C90" w:rsidRPr="00F911D0" w:rsidRDefault="00673C90" w:rsidP="008D49F5">
                <w:pPr>
                  <w:contextualSpacing/>
                  <w:jc w:val="both"/>
                  <w:rPr>
                    <w:b/>
                    <w:lang w:val="en-IE"/>
                  </w:rPr>
                </w:pPr>
                <w:r w:rsidRPr="00F911D0">
                  <w:rPr>
                    <w:b/>
                    <w:lang w:val="en-IE"/>
                  </w:rPr>
                  <w:t>Notes</w:t>
                </w:r>
              </w:p>
            </w:tc>
          </w:tr>
          <w:tr w:rsidR="00673C90" w:rsidRPr="00C02074" w14:paraId="400FE74F" w14:textId="77777777" w:rsidTr="008D49F5">
            <w:trPr>
              <w:trHeight w:val="300"/>
            </w:trPr>
            <w:tc>
              <w:tcPr>
                <w:tcW w:w="2067" w:type="dxa"/>
              </w:tcPr>
              <w:p w14:paraId="4C4368CA" w14:textId="3DCE0C46" w:rsidR="00673C90" w:rsidRPr="00F911D0" w:rsidRDefault="00F41366" w:rsidP="008D49F5">
                <w:pPr>
                  <w:contextualSpacing/>
                  <w:jc w:val="both"/>
                  <w:rPr>
                    <w:lang w:val="en-IE"/>
                  </w:rPr>
                </w:pPr>
                <w:r>
                  <w:rPr>
                    <w:lang w:val="en-IE"/>
                  </w:rPr>
                  <w:t>Jan 2025</w:t>
                </w:r>
              </w:p>
            </w:tc>
            <w:tc>
              <w:tcPr>
                <w:tcW w:w="1103" w:type="dxa"/>
              </w:tcPr>
              <w:p w14:paraId="5117F130" w14:textId="0C3818E3" w:rsidR="00673C90" w:rsidRPr="00F911D0" w:rsidRDefault="00673C90" w:rsidP="008D49F5">
                <w:pPr>
                  <w:contextualSpacing/>
                  <w:jc w:val="both"/>
                  <w:rPr>
                    <w:lang w:val="en-IE"/>
                  </w:rPr>
                </w:pPr>
                <w:r>
                  <w:rPr>
                    <w:lang w:val="en-IE"/>
                  </w:rPr>
                  <w:t>2.10</w:t>
                </w:r>
              </w:p>
            </w:tc>
            <w:tc>
              <w:tcPr>
                <w:tcW w:w="2780" w:type="dxa"/>
              </w:tcPr>
              <w:p w14:paraId="1E8C962E" w14:textId="54272DEE" w:rsidR="00673C90" w:rsidRPr="00F911D0" w:rsidRDefault="00673C90" w:rsidP="008D49F5">
                <w:pPr>
                  <w:contextualSpacing/>
                  <w:jc w:val="both"/>
                  <w:rPr>
                    <w:lang w:val="en-IE"/>
                  </w:rPr>
                </w:pPr>
                <w:r>
                  <w:rPr>
                    <w:lang w:val="en-IE"/>
                  </w:rPr>
                  <w:t>Stephen Morris</w:t>
                </w:r>
              </w:p>
            </w:tc>
            <w:tc>
              <w:tcPr>
                <w:tcW w:w="3714" w:type="dxa"/>
              </w:tcPr>
              <w:p w14:paraId="0EE9F2AF" w14:textId="77777777" w:rsidR="00673C90" w:rsidRPr="00C02074" w:rsidRDefault="00673C90" w:rsidP="00673C90">
                <w:pPr>
                  <w:rPr>
                    <w:lang w:val="en-IE"/>
                  </w:rPr>
                </w:pPr>
              </w:p>
            </w:tc>
          </w:tr>
          <w:tr w:rsidR="00673C90" w:rsidRPr="00C02074" w14:paraId="4CF9DCE4" w14:textId="77777777" w:rsidTr="008D49F5">
            <w:tc>
              <w:tcPr>
                <w:tcW w:w="2067" w:type="dxa"/>
              </w:tcPr>
              <w:p w14:paraId="3D29A355" w14:textId="0E70CD1D" w:rsidR="00673C90" w:rsidRPr="00F911D0" w:rsidRDefault="00F41366" w:rsidP="008D49F5">
                <w:pPr>
                  <w:contextualSpacing/>
                  <w:jc w:val="both"/>
                  <w:rPr>
                    <w:lang w:val="en-IE"/>
                  </w:rPr>
                </w:pPr>
                <w:r>
                  <w:rPr>
                    <w:lang w:val="en-IE"/>
                  </w:rPr>
                  <w:t>28/02/2025</w:t>
                </w:r>
              </w:p>
            </w:tc>
            <w:tc>
              <w:tcPr>
                <w:tcW w:w="1103" w:type="dxa"/>
              </w:tcPr>
              <w:p w14:paraId="016BC15C" w14:textId="303F66BA" w:rsidR="00673C90" w:rsidRPr="00F911D0" w:rsidRDefault="00F41366" w:rsidP="008D49F5">
                <w:pPr>
                  <w:contextualSpacing/>
                  <w:jc w:val="both"/>
                  <w:rPr>
                    <w:lang w:val="en-IE"/>
                  </w:rPr>
                </w:pPr>
                <w:r>
                  <w:rPr>
                    <w:lang w:val="en-IE"/>
                  </w:rPr>
                  <w:t>2.11</w:t>
                </w:r>
              </w:p>
            </w:tc>
            <w:tc>
              <w:tcPr>
                <w:tcW w:w="2780" w:type="dxa"/>
              </w:tcPr>
              <w:p w14:paraId="24785A3E" w14:textId="79F311A0" w:rsidR="00673C90" w:rsidRPr="00F911D0" w:rsidRDefault="00F41366" w:rsidP="008D49F5">
                <w:pPr>
                  <w:contextualSpacing/>
                  <w:jc w:val="both"/>
                  <w:rPr>
                    <w:lang w:val="en-IE"/>
                  </w:rPr>
                </w:pPr>
                <w:r>
                  <w:rPr>
                    <w:lang w:val="en-IE"/>
                  </w:rPr>
                  <w:t>Francis Hickey</w:t>
                </w:r>
              </w:p>
            </w:tc>
            <w:tc>
              <w:tcPr>
                <w:tcW w:w="3714" w:type="dxa"/>
              </w:tcPr>
              <w:p w14:paraId="599BE700" w14:textId="2B76A236" w:rsidR="00673C90" w:rsidRPr="00C02074" w:rsidRDefault="00F41366" w:rsidP="00673C90">
                <w:pPr>
                  <w:rPr>
                    <w:lang w:val="en-IE"/>
                  </w:rPr>
                </w:pPr>
                <w:r>
                  <w:rPr>
                    <w:lang w:val="en-IE"/>
                  </w:rPr>
                  <w:t>Updated approvals and aligned with internal IAS standards</w:t>
                </w:r>
              </w:p>
            </w:tc>
          </w:tr>
          <w:tr w:rsidR="00673C90" w14:paraId="36811018" w14:textId="77777777" w:rsidTr="008D49F5">
            <w:tc>
              <w:tcPr>
                <w:tcW w:w="2067" w:type="dxa"/>
              </w:tcPr>
              <w:p w14:paraId="289BF444" w14:textId="326B0107" w:rsidR="00673C90" w:rsidRPr="008567F3" w:rsidRDefault="00FA1B1E" w:rsidP="008D49F5">
                <w:pPr>
                  <w:contextualSpacing/>
                  <w:jc w:val="both"/>
                  <w:rPr>
                    <w:lang w:val="en-IE"/>
                  </w:rPr>
                </w:pPr>
                <w:r>
                  <w:rPr>
                    <w:lang w:val="en-IE"/>
                  </w:rPr>
                  <w:t>12/03/2025</w:t>
                </w:r>
              </w:p>
            </w:tc>
            <w:tc>
              <w:tcPr>
                <w:tcW w:w="1103" w:type="dxa"/>
              </w:tcPr>
              <w:p w14:paraId="01F69B97" w14:textId="111BBDAE" w:rsidR="00673C90" w:rsidRDefault="00FA1B1E" w:rsidP="008D49F5">
                <w:pPr>
                  <w:contextualSpacing/>
                  <w:jc w:val="both"/>
                  <w:rPr>
                    <w:lang w:val="en-IE"/>
                  </w:rPr>
                </w:pPr>
                <w:r>
                  <w:rPr>
                    <w:lang w:val="en-IE"/>
                  </w:rPr>
                  <w:t>2.12</w:t>
                </w:r>
              </w:p>
            </w:tc>
            <w:tc>
              <w:tcPr>
                <w:tcW w:w="2780" w:type="dxa"/>
              </w:tcPr>
              <w:p w14:paraId="6CBB9CE3" w14:textId="4A331574" w:rsidR="00673C90" w:rsidRDefault="00FA1B1E" w:rsidP="008D49F5">
                <w:pPr>
                  <w:contextualSpacing/>
                  <w:jc w:val="both"/>
                  <w:rPr>
                    <w:lang w:val="en-IE"/>
                  </w:rPr>
                </w:pPr>
                <w:r>
                  <w:rPr>
                    <w:lang w:val="en-IE"/>
                  </w:rPr>
                  <w:t>Francis Hickey</w:t>
                </w:r>
              </w:p>
            </w:tc>
            <w:tc>
              <w:tcPr>
                <w:tcW w:w="3714" w:type="dxa"/>
              </w:tcPr>
              <w:p w14:paraId="747E90AC" w14:textId="27F2A295" w:rsidR="00603EA9" w:rsidRPr="00603EA9" w:rsidRDefault="00FA1B1E" w:rsidP="008D49F5">
                <w:pPr>
                  <w:rPr>
                    <w:lang w:val="en-IE"/>
                  </w:rPr>
                </w:pPr>
                <w:r>
                  <w:rPr>
                    <w:lang w:val="en-IE"/>
                  </w:rPr>
                  <w:t>Addition of section 3.3 “</w:t>
                </w:r>
                <w:r w:rsidRPr="00FA1B1E">
                  <w:rPr>
                    <w:lang w:val="en-IE"/>
                  </w:rPr>
                  <w:t>Technical &amp; Service account group addition</w:t>
                </w:r>
                <w:r w:rsidR="00B85FD7">
                  <w:rPr>
                    <w:lang w:val="en-IE"/>
                  </w:rPr>
                  <w:t>”</w:t>
                </w:r>
              </w:p>
            </w:tc>
          </w:tr>
          <w:tr w:rsidR="00603EA9" w:rsidRPr="00851BB9" w14:paraId="65A63573" w14:textId="77777777" w:rsidTr="008D49F5">
            <w:tc>
              <w:tcPr>
                <w:tcW w:w="2067" w:type="dxa"/>
              </w:tcPr>
              <w:p w14:paraId="1C5F7B42" w14:textId="5AC44FE4" w:rsidR="00603EA9" w:rsidRDefault="00603EA9" w:rsidP="008D49F5">
                <w:pPr>
                  <w:contextualSpacing/>
                  <w:jc w:val="both"/>
                  <w:rPr>
                    <w:lang w:val="en-IE"/>
                  </w:rPr>
                </w:pPr>
                <w:r>
                  <w:rPr>
                    <w:lang w:val="en-IE"/>
                  </w:rPr>
                  <w:t>23/07/2025</w:t>
                </w:r>
              </w:p>
            </w:tc>
            <w:tc>
              <w:tcPr>
                <w:tcW w:w="1103" w:type="dxa"/>
              </w:tcPr>
              <w:p w14:paraId="16085BBC" w14:textId="65648C50" w:rsidR="00603EA9" w:rsidRDefault="00851BB9" w:rsidP="008D49F5">
                <w:pPr>
                  <w:contextualSpacing/>
                  <w:jc w:val="both"/>
                  <w:rPr>
                    <w:lang w:val="en-IE"/>
                  </w:rPr>
                </w:pPr>
                <w:r>
                  <w:rPr>
                    <w:lang w:val="en-IE"/>
                  </w:rPr>
                  <w:t>2.13</w:t>
                </w:r>
              </w:p>
            </w:tc>
            <w:tc>
              <w:tcPr>
                <w:tcW w:w="2780" w:type="dxa"/>
              </w:tcPr>
              <w:p w14:paraId="59B3FD15" w14:textId="18D42935" w:rsidR="00603EA9" w:rsidRDefault="00851BB9" w:rsidP="008D49F5">
                <w:pPr>
                  <w:contextualSpacing/>
                  <w:jc w:val="both"/>
                  <w:rPr>
                    <w:lang w:val="en-IE"/>
                  </w:rPr>
                </w:pPr>
                <w:r>
                  <w:rPr>
                    <w:lang w:val="en-IE"/>
                  </w:rPr>
                  <w:t>Francis Hickey</w:t>
                </w:r>
              </w:p>
            </w:tc>
            <w:tc>
              <w:tcPr>
                <w:tcW w:w="3714" w:type="dxa"/>
              </w:tcPr>
              <w:p w14:paraId="6900FAE6" w14:textId="26943DE7" w:rsidR="00603EA9" w:rsidRPr="00851BB9" w:rsidRDefault="00851BB9" w:rsidP="008D49F5">
                <w:pPr>
                  <w:rPr>
                    <w:lang w:val="en-IE"/>
                  </w:rPr>
                </w:pPr>
                <w:r w:rsidRPr="00851BB9">
                  <w:rPr>
                    <w:lang w:val="en-IE"/>
                  </w:rPr>
                  <w:t xml:space="preserve">Update regarding Zurich.com &amp; </w:t>
                </w:r>
                <w:proofErr w:type="spellStart"/>
                <w:r w:rsidRPr="00851BB9">
                  <w:rPr>
                    <w:lang w:val="en-IE"/>
                  </w:rPr>
                  <w:t>Zurich.UAt</w:t>
                </w:r>
                <w:proofErr w:type="spellEnd"/>
                <w:r w:rsidRPr="00851BB9">
                  <w:rPr>
                    <w:lang w:val="en-IE"/>
                  </w:rPr>
                  <w:t xml:space="preserve"> group creation being</w:t>
                </w:r>
                <w:r>
                  <w:rPr>
                    <w:lang w:val="en-IE"/>
                  </w:rPr>
                  <w:t xml:space="preserve"> move</w:t>
                </w:r>
                <w:r w:rsidR="00710C0E">
                  <w:rPr>
                    <w:lang w:val="en-IE"/>
                  </w:rPr>
                  <w:t>d to the resource owner application</w:t>
                </w:r>
              </w:p>
            </w:tc>
          </w:tr>
        </w:tbl>
        <w:p w14:paraId="17DFE27F" w14:textId="77777777" w:rsidR="00816F47" w:rsidRPr="00851BB9" w:rsidRDefault="00816F47" w:rsidP="00816F47">
          <w:pPr>
            <w:rPr>
              <w:lang w:val="en-IE"/>
            </w:rPr>
          </w:pPr>
        </w:p>
        <w:p w14:paraId="76859FF7" w14:textId="373407F1" w:rsidR="00423A8C" w:rsidRPr="00851BB9" w:rsidRDefault="00423A8C" w:rsidP="004B3F70">
          <w:pPr>
            <w:rPr>
              <w:lang w:val="en-IE"/>
            </w:rPr>
          </w:pPr>
        </w:p>
        <w:p w14:paraId="7F56B3BF" w14:textId="1663D014" w:rsidR="007E7CA1" w:rsidRDefault="00A917CF" w:rsidP="00041E54">
          <w:pPr>
            <w:pStyle w:val="Heading1"/>
          </w:pPr>
          <w:bookmarkStart w:id="1" w:name="_Toc191626437"/>
          <w:r>
            <w:t>Important Information</w:t>
          </w:r>
          <w:bookmarkEnd w:id="1"/>
        </w:p>
        <w:p w14:paraId="6B3FEC1E" w14:textId="77777777" w:rsidR="0055375A" w:rsidRDefault="0055375A" w:rsidP="0006495B">
          <w:pPr>
            <w:pStyle w:val="Heading2"/>
          </w:pPr>
          <w:bookmarkStart w:id="2" w:name="_Toc191626438"/>
          <w:r>
            <w:t>Purpose</w:t>
          </w:r>
          <w:bookmarkEnd w:id="2"/>
        </w:p>
        <w:p w14:paraId="3DDB09FE" w14:textId="66EECCFD" w:rsidR="00A917CF" w:rsidRPr="00A917CF" w:rsidRDefault="00A917CF" w:rsidP="00A917CF">
          <w:pPr>
            <w:rPr>
              <w:rFonts w:asciiTheme="minorHAnsi" w:hAnsiTheme="minorHAnsi"/>
              <w:lang w:val="en-IE"/>
            </w:rPr>
          </w:pPr>
          <w:r w:rsidRPr="00A917CF">
            <w:rPr>
              <w:rFonts w:asciiTheme="minorHAnsi" w:hAnsiTheme="minorHAnsi"/>
              <w:lang w:val="en-IE"/>
            </w:rPr>
            <w:t>The purpose of this document is to explain how to populate the “Global GAD Form” for non-standard requests</w:t>
          </w:r>
          <w:r>
            <w:rPr>
              <w:rFonts w:asciiTheme="minorHAnsi" w:hAnsiTheme="minorHAnsi"/>
              <w:lang w:val="en-IE"/>
            </w:rPr>
            <w:t xml:space="preserve"> and an explanation of how the new format form works for single requests.</w:t>
          </w:r>
        </w:p>
        <w:p w14:paraId="4EDB86C8" w14:textId="1BB5A9BF" w:rsidR="00A917CF" w:rsidRDefault="00A917CF" w:rsidP="00A917CF">
          <w:pPr>
            <w:rPr>
              <w:rFonts w:asciiTheme="minorHAnsi" w:hAnsiTheme="minorHAnsi"/>
              <w:lang w:val="en-IE"/>
            </w:rPr>
          </w:pPr>
          <w:r w:rsidRPr="00A917CF">
            <w:rPr>
              <w:rFonts w:asciiTheme="minorHAnsi" w:hAnsiTheme="minorHAnsi"/>
              <w:lang w:val="en-IE"/>
            </w:rPr>
            <w:t>Th</w:t>
          </w:r>
          <w:r>
            <w:rPr>
              <w:rFonts w:asciiTheme="minorHAnsi" w:hAnsiTheme="minorHAnsi"/>
              <w:lang w:val="en-IE"/>
            </w:rPr>
            <w:t xml:space="preserve">e </w:t>
          </w:r>
          <w:r w:rsidRPr="00A917CF">
            <w:rPr>
              <w:rFonts w:asciiTheme="minorHAnsi" w:hAnsiTheme="minorHAnsi"/>
              <w:lang w:val="en-IE"/>
            </w:rPr>
            <w:t xml:space="preserve">“Global GAD Form” needs to be attached to the </w:t>
          </w:r>
          <w:r>
            <w:rPr>
              <w:rFonts w:asciiTheme="minorHAnsi" w:hAnsiTheme="minorHAnsi"/>
              <w:lang w:val="en-IE"/>
            </w:rPr>
            <w:t xml:space="preserve">form when selecting the BULK option </w:t>
          </w:r>
          <w:r w:rsidRPr="00A917CF">
            <w:rPr>
              <w:rFonts w:asciiTheme="minorHAnsi" w:hAnsiTheme="minorHAnsi"/>
              <w:lang w:val="en-IE"/>
            </w:rPr>
            <w:t>with the correct approvals attached.</w:t>
          </w:r>
          <w:r>
            <w:rPr>
              <w:rFonts w:asciiTheme="minorHAnsi" w:hAnsiTheme="minorHAnsi"/>
              <w:lang w:val="en-IE"/>
            </w:rPr>
            <w:t xml:space="preserve"> </w:t>
          </w:r>
        </w:p>
        <w:p w14:paraId="10FFF3C1" w14:textId="77777777" w:rsidR="00A917CF" w:rsidRDefault="00A917CF" w:rsidP="00A917CF">
          <w:pPr>
            <w:rPr>
              <w:rFonts w:asciiTheme="minorHAnsi" w:hAnsiTheme="minorHAnsi"/>
              <w:lang w:val="en-IE"/>
            </w:rPr>
          </w:pPr>
        </w:p>
        <w:p w14:paraId="44E82D21" w14:textId="7D5CBAA6" w:rsidR="00A917CF" w:rsidRDefault="00AB55A0" w:rsidP="00A917CF">
          <w:pPr>
            <w:rPr>
              <w:rFonts w:asciiTheme="minorHAnsi" w:hAnsiTheme="minorHAnsi"/>
              <w:b/>
              <w:bCs/>
              <w:color w:val="FF0000"/>
              <w:sz w:val="28"/>
              <w:szCs w:val="28"/>
              <w:lang w:val="en-IE"/>
            </w:rPr>
          </w:pPr>
          <w:r w:rsidRPr="00710C0E">
            <w:rPr>
              <w:rFonts w:asciiTheme="minorHAnsi" w:hAnsiTheme="minorHAnsi"/>
              <w:b/>
              <w:bCs/>
              <w:color w:val="FF0000"/>
              <w:sz w:val="28"/>
              <w:szCs w:val="28"/>
              <w:lang w:val="en-IE"/>
            </w:rPr>
            <w:t>***</w:t>
          </w:r>
          <w:r w:rsidR="00A917CF" w:rsidRPr="00710C0E">
            <w:rPr>
              <w:rFonts w:asciiTheme="minorHAnsi" w:hAnsiTheme="minorHAnsi"/>
              <w:b/>
              <w:bCs/>
              <w:color w:val="FF0000"/>
              <w:sz w:val="28"/>
              <w:szCs w:val="28"/>
              <w:lang w:val="en-IE"/>
            </w:rPr>
            <w:t>Note: BULK is defined as 10 or more changes to groups, users or a combination of both</w:t>
          </w:r>
          <w:r w:rsidRPr="00710C0E">
            <w:rPr>
              <w:rFonts w:asciiTheme="minorHAnsi" w:hAnsiTheme="minorHAnsi"/>
              <w:b/>
              <w:bCs/>
              <w:color w:val="FF0000"/>
              <w:sz w:val="28"/>
              <w:szCs w:val="28"/>
              <w:lang w:val="en-IE"/>
            </w:rPr>
            <w:t>***</w:t>
          </w:r>
        </w:p>
        <w:p w14:paraId="26B2C8E6" w14:textId="77777777" w:rsidR="00710C0E" w:rsidRPr="00710C0E" w:rsidRDefault="00710C0E" w:rsidP="00A917CF">
          <w:pPr>
            <w:rPr>
              <w:rFonts w:asciiTheme="minorHAnsi" w:hAnsiTheme="minorHAnsi"/>
              <w:b/>
              <w:bCs/>
              <w:color w:val="FF0000"/>
              <w:sz w:val="28"/>
              <w:szCs w:val="28"/>
              <w:lang w:val="en-IE"/>
            </w:rPr>
          </w:pPr>
        </w:p>
        <w:p w14:paraId="6DD62E8A" w14:textId="33D1F68C" w:rsidR="00710C0E" w:rsidRPr="00710C0E" w:rsidRDefault="00710C0E" w:rsidP="00710C0E">
          <w:pPr>
            <w:rPr>
              <w:b/>
              <w:bCs/>
              <w:color w:val="FF0000"/>
              <w:sz w:val="28"/>
              <w:szCs w:val="28"/>
            </w:rPr>
          </w:pPr>
          <w:r w:rsidRPr="00710C0E">
            <w:rPr>
              <w:b/>
              <w:bCs/>
              <w:color w:val="FF0000"/>
              <w:sz w:val="28"/>
              <w:szCs w:val="28"/>
            </w:rPr>
            <w:t>***Group Creation for Zurich.com</w:t>
          </w:r>
          <w:r>
            <w:rPr>
              <w:b/>
              <w:bCs/>
              <w:color w:val="FF0000"/>
              <w:sz w:val="28"/>
              <w:szCs w:val="28"/>
            </w:rPr>
            <w:t xml:space="preserve"> </w:t>
          </w:r>
          <w:r w:rsidRPr="00710C0E">
            <w:rPr>
              <w:b/>
              <w:bCs/>
              <w:color w:val="FF0000"/>
              <w:sz w:val="28"/>
              <w:szCs w:val="28"/>
            </w:rPr>
            <w:t xml:space="preserve">(GITDIR) and </w:t>
          </w:r>
          <w:proofErr w:type="spellStart"/>
          <w:r w:rsidRPr="00710C0E">
            <w:rPr>
              <w:b/>
              <w:bCs/>
              <w:color w:val="FF0000"/>
              <w:sz w:val="28"/>
              <w:szCs w:val="28"/>
            </w:rPr>
            <w:t>Zurich.UAT</w:t>
          </w:r>
          <w:proofErr w:type="spellEnd"/>
          <w:r w:rsidRPr="00710C0E">
            <w:rPr>
              <w:b/>
              <w:bCs/>
              <w:color w:val="FF0000"/>
              <w:sz w:val="28"/>
              <w:szCs w:val="28"/>
            </w:rPr>
            <w:t xml:space="preserve"> should be requested via </w:t>
          </w:r>
          <w:hyperlink r:id="rId13" w:history="1">
            <w:r w:rsidRPr="00710C0E">
              <w:rPr>
                <w:rStyle w:val="Hyperlink"/>
                <w:b/>
                <w:bCs/>
                <w:color w:val="1FB1E6" w:themeColor="background2"/>
                <w:sz w:val="28"/>
                <w:szCs w:val="28"/>
              </w:rPr>
              <w:t>Resource Owner</w:t>
            </w:r>
          </w:hyperlink>
          <w:r w:rsidRPr="00710C0E">
            <w:rPr>
              <w:b/>
              <w:bCs/>
              <w:color w:val="1FB1E6" w:themeColor="background2"/>
              <w:sz w:val="28"/>
              <w:szCs w:val="28"/>
            </w:rPr>
            <w:t xml:space="preserve"> </w:t>
          </w:r>
          <w:r w:rsidRPr="00710C0E">
            <w:rPr>
              <w:b/>
              <w:bCs/>
              <w:color w:val="FF0000"/>
              <w:sz w:val="28"/>
              <w:szCs w:val="28"/>
            </w:rPr>
            <w:t>application***</w:t>
          </w:r>
        </w:p>
        <w:p w14:paraId="6C3FFCE8" w14:textId="77777777" w:rsidR="00710C0E" w:rsidRPr="00710C0E" w:rsidRDefault="00710C0E" w:rsidP="00A917CF">
          <w:pPr>
            <w:rPr>
              <w:rFonts w:asciiTheme="minorHAnsi" w:hAnsiTheme="minorHAnsi"/>
              <w:b/>
              <w:bCs/>
              <w:color w:val="FF0000"/>
            </w:rPr>
          </w:pPr>
        </w:p>
        <w:p w14:paraId="0E4435E4" w14:textId="77777777" w:rsidR="00A917CF" w:rsidRPr="00A917CF" w:rsidRDefault="00A917CF" w:rsidP="00A917CF">
          <w:pPr>
            <w:rPr>
              <w:rFonts w:asciiTheme="minorHAnsi" w:hAnsiTheme="minorHAnsi"/>
              <w:color w:val="FF0000"/>
              <w:lang w:val="en-IE"/>
            </w:rPr>
          </w:pPr>
        </w:p>
        <w:p w14:paraId="03E5E3DE" w14:textId="43B88AA2" w:rsidR="0055375A" w:rsidRDefault="00A917CF" w:rsidP="0006495B">
          <w:pPr>
            <w:pStyle w:val="Heading2"/>
          </w:pPr>
          <w:bookmarkStart w:id="3" w:name="_Toc191626439"/>
          <w:r>
            <w:t>Approvals</w:t>
          </w:r>
          <w:bookmarkEnd w:id="3"/>
        </w:p>
        <w:p w14:paraId="41BFE6D0" w14:textId="77777777" w:rsidR="00A917CF" w:rsidRDefault="00A917CF" w:rsidP="00A917CF">
          <w:pPr>
            <w:rPr>
              <w:rFonts w:asciiTheme="minorHAnsi" w:hAnsiTheme="minorHAnsi"/>
            </w:rPr>
          </w:pPr>
          <w:r w:rsidRPr="00A917CF">
            <w:rPr>
              <w:rFonts w:asciiTheme="minorHAnsi" w:hAnsiTheme="minorHAnsi"/>
            </w:rPr>
            <w:t xml:space="preserve">Approvals required will vary from case to case, we will define the correct approvals </w:t>
          </w:r>
          <w:r>
            <w:rPr>
              <w:rFonts w:asciiTheme="minorHAnsi" w:hAnsiTheme="minorHAnsi"/>
            </w:rPr>
            <w:t>below in the “Approvals”</w:t>
          </w:r>
          <w:r w:rsidRPr="00A917CF">
            <w:rPr>
              <w:rFonts w:asciiTheme="minorHAnsi" w:hAnsiTheme="minorHAnsi"/>
            </w:rPr>
            <w:t xml:space="preserve"> section. </w:t>
          </w:r>
        </w:p>
        <w:p w14:paraId="6A7F3BC0" w14:textId="1341C66D" w:rsidR="00127494" w:rsidRDefault="00A917CF" w:rsidP="00A917CF">
          <w:pPr>
            <w:rPr>
              <w:rFonts w:asciiTheme="minorHAnsi" w:hAnsiTheme="minorHAnsi"/>
            </w:rPr>
          </w:pPr>
          <w:r w:rsidRPr="00A917CF">
            <w:rPr>
              <w:rFonts w:asciiTheme="minorHAnsi" w:hAnsiTheme="minorHAnsi"/>
            </w:rPr>
            <w:t>Please ensure you review these requirements and a</w:t>
          </w:r>
          <w:r>
            <w:rPr>
              <w:rFonts w:asciiTheme="minorHAnsi" w:hAnsiTheme="minorHAnsi"/>
            </w:rPr>
            <w:t>pply</w:t>
          </w:r>
          <w:r w:rsidRPr="00A917CF">
            <w:rPr>
              <w:rFonts w:asciiTheme="minorHAnsi" w:hAnsiTheme="minorHAnsi"/>
            </w:rPr>
            <w:t xml:space="preserve"> co</w:t>
          </w:r>
          <w:r>
            <w:rPr>
              <w:rFonts w:asciiTheme="minorHAnsi" w:hAnsiTheme="minorHAnsi"/>
            </w:rPr>
            <w:t>r</w:t>
          </w:r>
          <w:r w:rsidRPr="00A917CF">
            <w:rPr>
              <w:rFonts w:asciiTheme="minorHAnsi" w:hAnsiTheme="minorHAnsi"/>
            </w:rPr>
            <w:t>rect approvals</w:t>
          </w:r>
          <w:r>
            <w:rPr>
              <w:rFonts w:asciiTheme="minorHAnsi" w:hAnsiTheme="minorHAnsi"/>
            </w:rPr>
            <w:t xml:space="preserve"> within the form (or attach</w:t>
          </w:r>
          <w:r w:rsidR="00351747">
            <w:rPr>
              <w:rFonts w:asciiTheme="minorHAnsi" w:hAnsiTheme="minorHAnsi"/>
            </w:rPr>
            <w:t xml:space="preserve"> the correct approvals</w:t>
          </w:r>
          <w:r w:rsidR="00CE5F32">
            <w:rPr>
              <w:rFonts w:asciiTheme="minorHAnsi" w:hAnsiTheme="minorHAnsi"/>
            </w:rPr>
            <w:t>,</w:t>
          </w:r>
          <w:r>
            <w:rPr>
              <w:rFonts w:asciiTheme="minorHAnsi" w:hAnsiTheme="minorHAnsi"/>
            </w:rPr>
            <w:t xml:space="preserve"> depending on the case)</w:t>
          </w:r>
          <w:r w:rsidRPr="00A917CF">
            <w:rPr>
              <w:rFonts w:asciiTheme="minorHAnsi" w:hAnsiTheme="minorHAnsi"/>
            </w:rPr>
            <w:t xml:space="preserve"> as this may lead to your request being cancelled if incorrect or missing.</w:t>
          </w:r>
        </w:p>
        <w:p w14:paraId="3C303BE9" w14:textId="328C82CD" w:rsidR="00127494" w:rsidRDefault="00127494" w:rsidP="00A917CF">
          <w:pPr>
            <w:rPr>
              <w:rFonts w:asciiTheme="minorHAnsi" w:hAnsiTheme="minorHAnsi"/>
            </w:rPr>
          </w:pPr>
          <w:r>
            <w:rPr>
              <w:rFonts w:asciiTheme="minorHAnsi" w:hAnsiTheme="minorHAnsi"/>
            </w:rPr>
            <w:t xml:space="preserve">In the event an approver is not available, the </w:t>
          </w:r>
          <w:r w:rsidR="00D84E0D" w:rsidRPr="00D84E0D">
            <w:rPr>
              <w:rFonts w:asciiTheme="minorHAnsi" w:hAnsiTheme="minorHAnsi"/>
              <w:b/>
              <w:bCs/>
            </w:rPr>
            <w:t>Approvers</w:t>
          </w:r>
          <w:r>
            <w:rPr>
              <w:rFonts w:asciiTheme="minorHAnsi" w:hAnsiTheme="minorHAnsi"/>
            </w:rPr>
            <w:t xml:space="preserve"> </w:t>
          </w:r>
          <w:r w:rsidRPr="00127494">
            <w:rPr>
              <w:rFonts w:asciiTheme="minorHAnsi" w:hAnsiTheme="minorHAnsi"/>
              <w:b/>
              <w:bCs/>
            </w:rPr>
            <w:t>Zurich line manager</w:t>
          </w:r>
          <w:r>
            <w:rPr>
              <w:rFonts w:asciiTheme="minorHAnsi" w:hAnsiTheme="minorHAnsi"/>
              <w:b/>
              <w:bCs/>
            </w:rPr>
            <w:t xml:space="preserve"> </w:t>
          </w:r>
          <w:r w:rsidRPr="00127494">
            <w:rPr>
              <w:rFonts w:asciiTheme="minorHAnsi" w:hAnsiTheme="minorHAnsi"/>
            </w:rPr>
            <w:t>should be</w:t>
          </w:r>
          <w:r>
            <w:rPr>
              <w:rFonts w:asciiTheme="minorHAnsi" w:hAnsiTheme="minorHAnsi"/>
            </w:rPr>
            <w:t xml:space="preserve"> used </w:t>
          </w:r>
          <w:r w:rsidR="004544C2">
            <w:rPr>
              <w:rFonts w:asciiTheme="minorHAnsi" w:hAnsiTheme="minorHAnsi"/>
            </w:rPr>
            <w:t>as an alternative</w:t>
          </w:r>
          <w:r w:rsidR="00F81681">
            <w:rPr>
              <w:rFonts w:asciiTheme="minorHAnsi" w:hAnsiTheme="minorHAnsi"/>
            </w:rPr>
            <w:t>. And in cases where both approver and approvers line manager are not available, BS</w:t>
          </w:r>
          <w:r w:rsidR="00C42CBE">
            <w:rPr>
              <w:rFonts w:asciiTheme="minorHAnsi" w:hAnsiTheme="minorHAnsi"/>
            </w:rPr>
            <w:t>M</w:t>
          </w:r>
          <w:r w:rsidR="00F81681">
            <w:rPr>
              <w:rFonts w:asciiTheme="minorHAnsi" w:hAnsiTheme="minorHAnsi"/>
            </w:rPr>
            <w:t xml:space="preserve"> approval can be submitted in both </w:t>
          </w:r>
          <w:r w:rsidR="00F95BF0">
            <w:rPr>
              <w:rFonts w:asciiTheme="minorHAnsi" w:hAnsiTheme="minorHAnsi"/>
            </w:rPr>
            <w:t>“Approver” field and</w:t>
          </w:r>
          <w:r w:rsidR="00083481">
            <w:rPr>
              <w:rFonts w:asciiTheme="minorHAnsi" w:hAnsiTheme="minorHAnsi"/>
            </w:rPr>
            <w:t xml:space="preserve"> attached in</w:t>
          </w:r>
          <w:r w:rsidR="00F95BF0">
            <w:rPr>
              <w:rFonts w:asciiTheme="minorHAnsi" w:hAnsiTheme="minorHAnsi"/>
            </w:rPr>
            <w:t xml:space="preserve"> </w:t>
          </w:r>
          <w:r w:rsidR="00083481">
            <w:rPr>
              <w:rFonts w:asciiTheme="minorHAnsi" w:hAnsiTheme="minorHAnsi"/>
            </w:rPr>
            <w:t>e</w:t>
          </w:r>
          <w:r w:rsidR="00F95BF0">
            <w:rPr>
              <w:rFonts w:asciiTheme="minorHAnsi" w:hAnsiTheme="minorHAnsi"/>
            </w:rPr>
            <w:t>mail format stating the reason for approval outside the standard process.</w:t>
          </w:r>
        </w:p>
        <w:p w14:paraId="62867E61" w14:textId="77777777" w:rsidR="00A917CF" w:rsidRDefault="00A917CF" w:rsidP="00A917CF">
          <w:pPr>
            <w:rPr>
              <w:rFonts w:asciiTheme="minorHAnsi" w:hAnsiTheme="minorHAnsi"/>
            </w:rPr>
          </w:pPr>
        </w:p>
        <w:p w14:paraId="554C1D02" w14:textId="77777777" w:rsidR="00A917CF" w:rsidRPr="00A917CF" w:rsidRDefault="00A917CF" w:rsidP="00A917CF">
          <w:pPr>
            <w:rPr>
              <w:rFonts w:asciiTheme="minorHAnsi" w:hAnsiTheme="minorHAnsi"/>
            </w:rPr>
          </w:pPr>
        </w:p>
        <w:p w14:paraId="796548D1" w14:textId="07BEB776" w:rsidR="00A917CF" w:rsidRDefault="00A917CF" w:rsidP="00A917CF">
          <w:pPr>
            <w:pStyle w:val="Heading1"/>
          </w:pPr>
          <w:bookmarkStart w:id="4" w:name="_Toc191626440"/>
          <w:r w:rsidRPr="00A917CF">
            <w:lastRenderedPageBreak/>
            <w:t>Technical, Service and Robotic accounts</w:t>
          </w:r>
          <w:r w:rsidR="003766C8">
            <w:t xml:space="preserve"> definitions</w:t>
          </w:r>
          <w:bookmarkEnd w:id="4"/>
        </w:p>
        <w:p w14:paraId="3DA76C7E" w14:textId="5C33D1A2" w:rsidR="00A917CF" w:rsidRDefault="00A917CF" w:rsidP="00A917CF">
          <w:pPr>
            <w:pStyle w:val="NumberedList"/>
            <w:ind w:left="705"/>
            <w:rPr>
              <w:rStyle w:val="NumberedListChar"/>
              <w:rFonts w:ascii="Frutiger 45 Light" w:hAnsi="Frutiger 45 Light" w:cs="Arial"/>
              <w:b/>
              <w:sz w:val="20"/>
              <w:szCs w:val="20"/>
            </w:rPr>
          </w:pPr>
          <w:r w:rsidRPr="005529F7">
            <w:rPr>
              <w:rStyle w:val="NumberedListChar"/>
              <w:rFonts w:ascii="Frutiger 45 Light" w:hAnsi="Frutiger 45 Light" w:cs="Arial"/>
              <w:b/>
              <w:sz w:val="20"/>
              <w:szCs w:val="20"/>
            </w:rPr>
            <w:t xml:space="preserve">Technical, Service and Robotic accounts on </w:t>
          </w:r>
          <w:proofErr w:type="spellStart"/>
          <w:r w:rsidRPr="005529F7">
            <w:rPr>
              <w:rStyle w:val="NumberedListChar"/>
              <w:rFonts w:ascii="Frutiger 45 Light" w:hAnsi="Frutiger 45 Light" w:cs="Arial"/>
              <w:b/>
              <w:sz w:val="20"/>
              <w:szCs w:val="20"/>
            </w:rPr>
            <w:t>Ezcorp</w:t>
          </w:r>
          <w:proofErr w:type="spellEnd"/>
          <w:r w:rsidRPr="005529F7">
            <w:rPr>
              <w:rStyle w:val="NumberedListChar"/>
              <w:rFonts w:ascii="Frutiger 45 Light" w:hAnsi="Frutiger 45 Light" w:cs="Arial"/>
              <w:b/>
              <w:sz w:val="20"/>
              <w:szCs w:val="20"/>
            </w:rPr>
            <w:t xml:space="preserve"> and </w:t>
          </w:r>
          <w:r>
            <w:rPr>
              <w:rStyle w:val="NumberedListChar"/>
              <w:rFonts w:ascii="Frutiger 45 Light" w:hAnsi="Frutiger 45 Light" w:cs="Arial"/>
              <w:b/>
              <w:sz w:val="20"/>
              <w:szCs w:val="20"/>
            </w:rPr>
            <w:t xml:space="preserve">Zurich.com </w:t>
          </w:r>
          <w:r w:rsidRPr="005529F7">
            <w:rPr>
              <w:rStyle w:val="NumberedListChar"/>
              <w:rFonts w:ascii="Frutiger 45 Light" w:hAnsi="Frutiger 45 Light" w:cs="Arial"/>
              <w:b/>
              <w:sz w:val="20"/>
              <w:szCs w:val="20"/>
            </w:rPr>
            <w:t>are no longer available via the “IAS-</w:t>
          </w:r>
          <w:r>
            <w:rPr>
              <w:rStyle w:val="NumberedListChar"/>
              <w:rFonts w:ascii="Frutiger 45 Light" w:hAnsi="Frutiger 45 Light" w:cs="Arial"/>
              <w:b/>
              <w:sz w:val="20"/>
              <w:szCs w:val="20"/>
            </w:rPr>
            <w:t>Global</w:t>
          </w:r>
          <w:r w:rsidRPr="005529F7">
            <w:rPr>
              <w:rStyle w:val="NumberedListChar"/>
              <w:rFonts w:ascii="Frutiger 45 Light" w:hAnsi="Frutiger 45 Light" w:cs="Arial"/>
              <w:b/>
              <w:sz w:val="20"/>
              <w:szCs w:val="20"/>
            </w:rPr>
            <w:t xml:space="preserve"> GAD” item in ServiceNow and need to be requested via </w:t>
          </w:r>
          <w:r w:rsidR="00063954">
            <w:rPr>
              <w:rStyle w:val="NumberedListChar"/>
              <w:rFonts w:ascii="Frutiger 45 Light" w:hAnsi="Frutiger 45 Light" w:cs="Arial"/>
              <w:b/>
              <w:sz w:val="20"/>
              <w:szCs w:val="20"/>
            </w:rPr>
            <w:t xml:space="preserve">the </w:t>
          </w:r>
          <w:r w:rsidR="007C0306">
            <w:rPr>
              <w:rStyle w:val="NumberedListChar"/>
              <w:rFonts w:ascii="Frutiger 45 Light" w:hAnsi="Frutiger 45 Light" w:cs="Arial"/>
              <w:b/>
              <w:sz w:val="20"/>
              <w:szCs w:val="20"/>
            </w:rPr>
            <w:t>appropriate channels below</w:t>
          </w:r>
          <w:r w:rsidR="00DF5EAF">
            <w:rPr>
              <w:rStyle w:val="NumberedListChar"/>
              <w:rFonts w:ascii="Frutiger 45 Light" w:hAnsi="Frutiger 45 Light" w:cs="Arial"/>
              <w:b/>
              <w:sz w:val="20"/>
              <w:szCs w:val="20"/>
            </w:rPr>
            <w:t xml:space="preserve"> noted in the below sections:</w:t>
          </w:r>
        </w:p>
        <w:p w14:paraId="5AF9ED45" w14:textId="77777777" w:rsidR="00A917CF" w:rsidRDefault="00A917CF" w:rsidP="00A917CF"/>
        <w:p w14:paraId="4110658E" w14:textId="3A510A7E" w:rsidR="00A917CF" w:rsidRPr="00F63244" w:rsidRDefault="00A917CF" w:rsidP="00A917CF">
          <w:pPr>
            <w:pStyle w:val="Heading2"/>
            <w:rPr>
              <w:rStyle w:val="NumberedListChar"/>
              <w:rFonts w:ascii="Frutiger 45 Light" w:hAnsi="Frutiger 45 Light"/>
              <w:b/>
              <w:sz w:val="20"/>
              <w:szCs w:val="20"/>
            </w:rPr>
          </w:pPr>
          <w:bookmarkStart w:id="5" w:name="_Toc191626441"/>
          <w:r w:rsidRPr="00F63244">
            <w:rPr>
              <w:rStyle w:val="NumberedListChar"/>
              <w:rFonts w:ascii="Frutiger 45 Light" w:hAnsi="Frutiger 45 Light"/>
              <w:b/>
              <w:sz w:val="20"/>
              <w:szCs w:val="20"/>
            </w:rPr>
            <w:t xml:space="preserve">Technical account (ZFS) or </w:t>
          </w:r>
          <w:r w:rsidR="00425E1B" w:rsidRPr="00F63244">
            <w:rPr>
              <w:rStyle w:val="NumberedListChar"/>
              <w:rFonts w:ascii="Frutiger 45 Light" w:hAnsi="Frutiger 45 Light"/>
              <w:b/>
              <w:sz w:val="20"/>
              <w:szCs w:val="20"/>
            </w:rPr>
            <w:t>technical</w:t>
          </w:r>
          <w:r w:rsidRPr="00F63244">
            <w:rPr>
              <w:rStyle w:val="NumberedListChar"/>
              <w:rFonts w:ascii="Frutiger 45 Light" w:hAnsi="Frutiger 45 Light"/>
              <w:b/>
              <w:sz w:val="20"/>
              <w:szCs w:val="20"/>
            </w:rPr>
            <w:t xml:space="preserve"> account (External) Suppliers</w:t>
          </w:r>
          <w:bookmarkEnd w:id="5"/>
        </w:p>
        <w:p w14:paraId="2D14CB3C" w14:textId="77777777" w:rsidR="00A917CF" w:rsidRDefault="00A917CF" w:rsidP="00A917CF">
          <w:pPr>
            <w:pStyle w:val="NumberedList"/>
            <w:ind w:left="2520"/>
            <w:rPr>
              <w:rStyle w:val="NumberedListChar"/>
              <w:rFonts w:ascii="Frutiger 45 Light" w:hAnsi="Frutiger 45 Light" w:cs="Arial"/>
              <w:sz w:val="20"/>
              <w:szCs w:val="20"/>
            </w:rPr>
          </w:pPr>
        </w:p>
        <w:p w14:paraId="11C57DB0" w14:textId="77777777" w:rsidR="00A917CF" w:rsidRDefault="00A917CF" w:rsidP="00A917CF">
          <w:pPr>
            <w:pStyle w:val="NumberedList"/>
            <w:ind w:left="1440"/>
            <w:rPr>
              <w:rStyle w:val="NumberedListChar"/>
              <w:rFonts w:ascii="Frutiger 45 Light" w:hAnsi="Frutiger 45 Light" w:cs="Arial"/>
              <w:sz w:val="20"/>
              <w:szCs w:val="20"/>
            </w:rPr>
          </w:pPr>
          <w:r>
            <w:rPr>
              <w:rStyle w:val="NumberedListChar"/>
              <w:rFonts w:ascii="Frutiger 45 Light" w:hAnsi="Frutiger 45 Light" w:cs="Arial"/>
              <w:sz w:val="20"/>
              <w:szCs w:val="20"/>
            </w:rPr>
            <w:t xml:space="preserve">        </w:t>
          </w:r>
          <w:r>
            <w:rPr>
              <w:rStyle w:val="NumberedListChar"/>
              <w:rFonts w:ascii="Frutiger 45 Light" w:hAnsi="Frutiger 45 Light" w:cs="Arial"/>
              <w:sz w:val="20"/>
              <w:szCs w:val="20"/>
            </w:rPr>
            <w:object w:dxaOrig="1531" w:dyaOrig="991" w14:anchorId="673A6F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42.75pt" o:ole="">
                <v:imagedata r:id="rId14" o:title=""/>
              </v:shape>
              <o:OLEObject Type="Embed" ProgID="PowerPoint.Show.12" ShapeID="_x0000_i1025" DrawAspect="Icon" ObjectID="_1814777590" r:id="rId15"/>
            </w:object>
          </w:r>
          <w:r>
            <w:rPr>
              <w:rStyle w:val="NumberedListChar"/>
              <w:rFonts w:ascii="Frutiger 45 Light" w:hAnsi="Frutiger 45 Light" w:cs="Arial"/>
              <w:sz w:val="20"/>
              <w:szCs w:val="20"/>
            </w:rPr>
            <w:object w:dxaOrig="1531" w:dyaOrig="991" w14:anchorId="47C72779">
              <v:shape id="_x0000_i1026" type="#_x0000_t75" style="width:69.75pt;height:45pt" o:ole="">
                <v:imagedata r:id="rId16" o:title=""/>
              </v:shape>
              <o:OLEObject Type="Embed" ProgID="AcroExch.Document.DC" ShapeID="_x0000_i1026" DrawAspect="Icon" ObjectID="_1814777591" r:id="rId17"/>
            </w:object>
          </w:r>
          <w:r>
            <w:rPr>
              <w:rStyle w:val="NumberedListChar"/>
              <w:rFonts w:ascii="Frutiger 45 Light" w:hAnsi="Frutiger 45 Light" w:cs="Arial"/>
              <w:sz w:val="20"/>
              <w:szCs w:val="20"/>
            </w:rPr>
            <w:object w:dxaOrig="1531" w:dyaOrig="991" w14:anchorId="3E4233E9">
              <v:shape id="_x0000_i1027" type="#_x0000_t75" style="width:66pt;height:42.75pt" o:ole="">
                <v:imagedata r:id="rId18" o:title=""/>
              </v:shape>
              <o:OLEObject Type="Embed" ProgID="PowerPoint.Show.12" ShapeID="_x0000_i1027" DrawAspect="Icon" ObjectID="_1814777592" r:id="rId19"/>
            </w:object>
          </w:r>
        </w:p>
        <w:p w14:paraId="607387F3" w14:textId="5EEC2576" w:rsidR="00A917CF" w:rsidRPr="00F63244" w:rsidRDefault="00A917CF" w:rsidP="00A917CF">
          <w:pPr>
            <w:pStyle w:val="Heading2"/>
            <w:rPr>
              <w:rStyle w:val="NumberedListChar"/>
              <w:rFonts w:ascii="Frutiger 45 Light" w:hAnsi="Frutiger 45 Light"/>
              <w:b/>
              <w:sz w:val="20"/>
              <w:szCs w:val="20"/>
            </w:rPr>
          </w:pPr>
          <w:bookmarkStart w:id="6" w:name="_Toc191626442"/>
          <w:r w:rsidRPr="00F63244">
            <w:rPr>
              <w:rStyle w:val="NumberedListChar"/>
              <w:rFonts w:ascii="Frutiger 45 Light" w:hAnsi="Frutiger 45 Light"/>
              <w:b/>
              <w:sz w:val="20"/>
              <w:szCs w:val="20"/>
            </w:rPr>
            <w:t>Service account</w:t>
          </w:r>
          <w:bookmarkEnd w:id="6"/>
        </w:p>
        <w:p w14:paraId="4B336C43" w14:textId="77777777" w:rsidR="00A917CF" w:rsidRDefault="00A917CF" w:rsidP="00A917CF">
          <w:pPr>
            <w:pStyle w:val="NumberedList"/>
            <w:ind w:left="2520"/>
            <w:rPr>
              <w:rStyle w:val="NumberedListChar"/>
              <w:rFonts w:ascii="Frutiger 45 Light" w:hAnsi="Frutiger 45 Light" w:cs="Arial"/>
              <w:sz w:val="20"/>
              <w:szCs w:val="20"/>
            </w:rPr>
          </w:pPr>
        </w:p>
        <w:p w14:paraId="0ECD3144" w14:textId="77777777" w:rsidR="00A917CF" w:rsidRDefault="00A917CF" w:rsidP="00A917CF">
          <w:pPr>
            <w:pStyle w:val="NumberedList"/>
            <w:ind w:left="1440"/>
            <w:rPr>
              <w:rStyle w:val="NumberedListChar"/>
              <w:rFonts w:ascii="Frutiger 45 Light" w:hAnsi="Frutiger 45 Light" w:cs="Arial"/>
              <w:sz w:val="20"/>
              <w:szCs w:val="20"/>
            </w:rPr>
          </w:pPr>
          <w:r>
            <w:rPr>
              <w:rStyle w:val="NumberedListChar"/>
              <w:rFonts w:ascii="Frutiger 45 Light" w:hAnsi="Frutiger 45 Light" w:cs="Arial"/>
              <w:sz w:val="20"/>
              <w:szCs w:val="20"/>
            </w:rPr>
            <w:object w:dxaOrig="1531" w:dyaOrig="991" w14:anchorId="0CCE3B27">
              <v:shape id="_x0000_i1028" type="#_x0000_t75" style="width:66pt;height:42.75pt" o:ole="">
                <v:imagedata r:id="rId20" o:title=""/>
              </v:shape>
              <o:OLEObject Type="Embed" ProgID="AcroExch.Document.DC" ShapeID="_x0000_i1028" DrawAspect="Icon" ObjectID="_1814777593" r:id="rId21"/>
            </w:object>
          </w:r>
          <w:r>
            <w:rPr>
              <w:rStyle w:val="NumberedListChar"/>
              <w:rFonts w:ascii="Frutiger 45 Light" w:hAnsi="Frutiger 45 Light" w:cs="Arial"/>
              <w:sz w:val="20"/>
              <w:szCs w:val="20"/>
            </w:rPr>
            <w:object w:dxaOrig="1531" w:dyaOrig="991" w14:anchorId="5EC001E9">
              <v:shape id="_x0000_i1029" type="#_x0000_t75" style="width:69.75pt;height:45pt" o:ole="">
                <v:imagedata r:id="rId16" o:title=""/>
              </v:shape>
              <o:OLEObject Type="Embed" ProgID="AcroExch.Document.DC" ShapeID="_x0000_i1029" DrawAspect="Icon" ObjectID="_1814777594" r:id="rId22"/>
            </w:object>
          </w:r>
          <w:r>
            <w:rPr>
              <w:rStyle w:val="NumberedListChar"/>
              <w:rFonts w:ascii="Frutiger 45 Light" w:hAnsi="Frutiger 45 Light" w:cs="Arial"/>
              <w:sz w:val="20"/>
              <w:szCs w:val="20"/>
            </w:rPr>
            <w:object w:dxaOrig="1531" w:dyaOrig="991" w14:anchorId="07163113">
              <v:shape id="_x0000_i1030" type="#_x0000_t75" style="width:1in;height:46.5pt" o:ole="">
                <v:imagedata r:id="rId23" o:title=""/>
              </v:shape>
              <o:OLEObject Type="Embed" ProgID="AcroExch.Document.DC" ShapeID="_x0000_i1030" DrawAspect="Icon" ObjectID="_1814777595" r:id="rId24"/>
            </w:object>
          </w:r>
        </w:p>
        <w:p w14:paraId="70E7B8E5" w14:textId="77777777" w:rsidR="00A917CF" w:rsidRDefault="00A917CF" w:rsidP="00A917CF">
          <w:pPr>
            <w:pStyle w:val="NumberedList"/>
            <w:ind w:left="1440"/>
            <w:rPr>
              <w:rStyle w:val="NumberedListChar"/>
              <w:rFonts w:ascii="Frutiger 45 Light" w:hAnsi="Frutiger 45 Light" w:cs="Arial"/>
              <w:sz w:val="20"/>
              <w:szCs w:val="20"/>
            </w:rPr>
          </w:pPr>
        </w:p>
        <w:p w14:paraId="04AD1611" w14:textId="77777777" w:rsidR="00A917CF" w:rsidRDefault="00A917CF" w:rsidP="00A917CF">
          <w:pPr>
            <w:pStyle w:val="NumberedList"/>
            <w:ind w:left="1440"/>
            <w:rPr>
              <w:rStyle w:val="NumberedListChar"/>
              <w:rFonts w:ascii="Frutiger 45 Light" w:hAnsi="Frutiger 45 Light" w:cs="Arial"/>
              <w:sz w:val="20"/>
              <w:szCs w:val="20"/>
            </w:rPr>
          </w:pPr>
        </w:p>
        <w:p w14:paraId="566C1A07" w14:textId="77777777" w:rsidR="00A917CF" w:rsidRDefault="00A917CF" w:rsidP="00EF66DA">
          <w:pPr>
            <w:pStyle w:val="NumberedList"/>
            <w:rPr>
              <w:rStyle w:val="NumberedListChar"/>
              <w:rFonts w:ascii="Frutiger 45 Light" w:hAnsi="Frutiger 45 Light" w:cs="Arial"/>
              <w:sz w:val="20"/>
              <w:szCs w:val="20"/>
            </w:rPr>
          </w:pPr>
        </w:p>
        <w:p w14:paraId="662BFBD2" w14:textId="081393BA" w:rsidR="00CE3A4E" w:rsidRPr="00EF66DA" w:rsidRDefault="00CE3A4E" w:rsidP="00CE3A4E">
          <w:pPr>
            <w:pStyle w:val="Heading2"/>
            <w:rPr>
              <w:color w:val="000000"/>
            </w:rPr>
          </w:pPr>
          <w:bookmarkStart w:id="7" w:name="_Toc191626443"/>
          <w:r w:rsidRPr="00EF66DA">
            <w:rPr>
              <w:color w:val="000000"/>
            </w:rPr>
            <w:t xml:space="preserve">Technical &amp; Service account </w:t>
          </w:r>
          <w:r w:rsidR="004E5491" w:rsidRPr="00EF66DA">
            <w:rPr>
              <w:color w:val="000000"/>
            </w:rPr>
            <w:t>group addition</w:t>
          </w:r>
        </w:p>
        <w:p w14:paraId="1F57A9DA" w14:textId="7F1FC600" w:rsidR="00CE3A4E" w:rsidRDefault="004E5491" w:rsidP="00CE3A4E">
          <w:r>
            <w:t xml:space="preserve">When we are dealing with Technical and Service accounts, addition to groups is a key </w:t>
          </w:r>
          <w:r w:rsidR="00785E2A">
            <w:t>factor in</w:t>
          </w:r>
          <w:r w:rsidR="00F120B1">
            <w:t xml:space="preserve"> obtaining</w:t>
          </w:r>
          <w:r w:rsidR="00785E2A">
            <w:t xml:space="preserve"> elevate</w:t>
          </w:r>
          <w:r w:rsidR="00CA5B94">
            <w:t>d</w:t>
          </w:r>
          <w:r w:rsidR="00785E2A">
            <w:t xml:space="preserve"> permissions</w:t>
          </w:r>
          <w:r w:rsidR="00CA5B94">
            <w:t xml:space="preserve"> and</w:t>
          </w:r>
          <w:r w:rsidR="00785E2A">
            <w:t xml:space="preserve"> </w:t>
          </w:r>
          <w:r w:rsidR="00CA5B94">
            <w:t>t</w:t>
          </w:r>
          <w:r w:rsidR="00785E2A">
            <w:t>here are some guideline</w:t>
          </w:r>
          <w:r w:rsidR="00CA5B94">
            <w:t>s</w:t>
          </w:r>
          <w:r w:rsidR="00785E2A">
            <w:t xml:space="preserve"> that should be followed</w:t>
          </w:r>
          <w:r w:rsidR="00CA5B94">
            <w:t>.</w:t>
          </w:r>
        </w:p>
        <w:p w14:paraId="3D13069F" w14:textId="77777777" w:rsidR="00CA5B94" w:rsidRDefault="00CA5B94" w:rsidP="00CE3A4E"/>
        <w:p w14:paraId="755A23ED" w14:textId="7CFC97AE" w:rsidR="00856BA6" w:rsidRDefault="00CA5B94" w:rsidP="00CE3A4E">
          <w:r>
            <w:t xml:space="preserve">Technical and Service accounts </w:t>
          </w:r>
          <w:r w:rsidR="009D1766">
            <w:t>should</w:t>
          </w:r>
          <w:r>
            <w:t xml:space="preserve"> </w:t>
          </w:r>
          <w:r w:rsidR="00331922">
            <w:t xml:space="preserve">be added to </w:t>
          </w:r>
          <w:r w:rsidR="009D1766">
            <w:t xml:space="preserve">privileged </w:t>
          </w:r>
          <w:r w:rsidR="00331922">
            <w:t xml:space="preserve">groups via </w:t>
          </w:r>
          <w:proofErr w:type="gramStart"/>
          <w:r w:rsidR="00331922">
            <w:t>PAM</w:t>
          </w:r>
          <w:r w:rsidR="00856BA6">
            <w:t>, but</w:t>
          </w:r>
          <w:proofErr w:type="gramEnd"/>
          <w:r w:rsidR="00856BA6">
            <w:t xml:space="preserve"> </w:t>
          </w:r>
          <w:r w:rsidR="00F729C0">
            <w:t>can</w:t>
          </w:r>
          <w:r w:rsidR="003C4E8B">
            <w:t>’</w:t>
          </w:r>
          <w:r w:rsidR="00F729C0">
            <w:t>t be added to standard groups that are available in MyAccess</w:t>
          </w:r>
          <w:r w:rsidR="003C4E8B">
            <w:t xml:space="preserve">. This is due to the nature of </w:t>
          </w:r>
          <w:r w:rsidR="000D52C2">
            <w:t xml:space="preserve">Technical and Service accounts </w:t>
          </w:r>
          <w:r w:rsidR="003C4E8B">
            <w:t xml:space="preserve">being </w:t>
          </w:r>
          <w:r w:rsidR="00C95673">
            <w:t>privileged and used for elevated access.</w:t>
          </w:r>
        </w:p>
        <w:p w14:paraId="7891514F" w14:textId="77777777" w:rsidR="00856BA6" w:rsidRDefault="00856BA6" w:rsidP="00CE3A4E"/>
        <w:p w14:paraId="5EEEB8CA" w14:textId="6582E9EC" w:rsidR="00CA5B94" w:rsidRDefault="00EF368F" w:rsidP="00CE3A4E">
          <w:r>
            <w:t>Should</w:t>
          </w:r>
          <w:r w:rsidR="000D52C2">
            <w:t xml:space="preserve"> there ever be a need t</w:t>
          </w:r>
          <w:r w:rsidR="003637FA">
            <w:t xml:space="preserve">o have a Technical or Service account given the permissions </w:t>
          </w:r>
          <w:r>
            <w:t>of a standard group,</w:t>
          </w:r>
          <w:r w:rsidR="003637FA">
            <w:t xml:space="preserve"> t</w:t>
          </w:r>
          <w:r w:rsidR="00DB601B">
            <w:t xml:space="preserve">he </w:t>
          </w:r>
          <w:r>
            <w:t>below</w:t>
          </w:r>
          <w:r w:rsidR="00DB601B">
            <w:t xml:space="preserve"> options </w:t>
          </w:r>
          <w:r>
            <w:t xml:space="preserve">are </w:t>
          </w:r>
          <w:r w:rsidR="00DB601B">
            <w:t>available and should be adhered to:</w:t>
          </w:r>
        </w:p>
        <w:p w14:paraId="6CF933B7" w14:textId="77777777" w:rsidR="00DB601B" w:rsidRDefault="00DB601B" w:rsidP="00CE3A4E"/>
        <w:p w14:paraId="0FF7B4B5" w14:textId="47365039" w:rsidR="00DB601B" w:rsidRPr="00D775E2" w:rsidRDefault="00876308" w:rsidP="00DB601B">
          <w:pPr>
            <w:pStyle w:val="ListParagraph"/>
            <w:numPr>
              <w:ilvl w:val="0"/>
              <w:numId w:val="41"/>
            </w:numPr>
            <w:rPr>
              <w:b/>
              <w:bCs/>
              <w:i/>
              <w:iCs/>
              <w:u w:val="single"/>
            </w:rPr>
          </w:pPr>
          <w:proofErr w:type="spellStart"/>
          <w:r w:rsidRPr="00D775E2">
            <w:rPr>
              <w:b/>
              <w:bCs/>
              <w:i/>
              <w:iCs/>
              <w:u w:val="single"/>
            </w:rPr>
            <w:t>Privilege</w:t>
          </w:r>
          <w:r>
            <w:rPr>
              <w:b/>
              <w:bCs/>
              <w:i/>
              <w:iCs/>
              <w:u w:val="single"/>
            </w:rPr>
            <w:t>d</w:t>
          </w:r>
          <w:proofErr w:type="spellEnd"/>
          <w:r w:rsidR="00B4249C">
            <w:rPr>
              <w:b/>
              <w:bCs/>
              <w:i/>
              <w:iCs/>
              <w:u w:val="single"/>
            </w:rPr>
            <w:t xml:space="preserve"> </w:t>
          </w:r>
          <w:r w:rsidR="00D775E2" w:rsidRPr="00D775E2">
            <w:rPr>
              <w:b/>
              <w:bCs/>
              <w:i/>
              <w:iCs/>
              <w:u w:val="single"/>
            </w:rPr>
            <w:t>/</w:t>
          </w:r>
          <w:r w:rsidR="00B4249C">
            <w:rPr>
              <w:b/>
              <w:bCs/>
              <w:i/>
              <w:iCs/>
              <w:u w:val="single"/>
            </w:rPr>
            <w:t xml:space="preserve"> </w:t>
          </w:r>
          <w:r w:rsidR="00D775E2" w:rsidRPr="00D775E2">
            <w:rPr>
              <w:b/>
              <w:bCs/>
              <w:i/>
              <w:iCs/>
              <w:u w:val="single"/>
            </w:rPr>
            <w:t>S</w:t>
          </w:r>
          <w:r>
            <w:rPr>
              <w:b/>
              <w:bCs/>
              <w:i/>
              <w:iCs/>
              <w:u w:val="single"/>
            </w:rPr>
            <w:t>t</w:t>
          </w:r>
          <w:r w:rsidR="00D775E2" w:rsidRPr="00D775E2">
            <w:rPr>
              <w:b/>
              <w:bCs/>
              <w:i/>
              <w:iCs/>
              <w:u w:val="single"/>
            </w:rPr>
            <w:t xml:space="preserve">andard </w:t>
          </w:r>
          <w:r w:rsidR="009D1766" w:rsidRPr="00D775E2">
            <w:rPr>
              <w:b/>
              <w:bCs/>
              <w:i/>
              <w:iCs/>
              <w:u w:val="single"/>
            </w:rPr>
            <w:t>Group</w:t>
          </w:r>
          <w:r w:rsidR="00D775E2" w:rsidRPr="00D775E2">
            <w:rPr>
              <w:b/>
              <w:bCs/>
              <w:i/>
              <w:iCs/>
              <w:u w:val="single"/>
            </w:rPr>
            <w:t xml:space="preserve"> </w:t>
          </w:r>
          <w:proofErr w:type="spellStart"/>
          <w:r w:rsidR="009D1766">
            <w:rPr>
              <w:b/>
              <w:bCs/>
              <w:i/>
              <w:iCs/>
              <w:u w:val="single"/>
            </w:rPr>
            <w:t>M</w:t>
          </w:r>
          <w:r w:rsidR="00D775E2" w:rsidRPr="00D775E2">
            <w:rPr>
              <w:b/>
              <w:bCs/>
              <w:i/>
              <w:iCs/>
              <w:u w:val="single"/>
            </w:rPr>
            <w:t>irroring</w:t>
          </w:r>
          <w:proofErr w:type="spellEnd"/>
        </w:p>
        <w:p w14:paraId="0E7AC9E3" w14:textId="77777777" w:rsidR="00D775E2" w:rsidRDefault="00D775E2" w:rsidP="00D775E2">
          <w:pPr>
            <w:pStyle w:val="ListParagraph"/>
          </w:pPr>
        </w:p>
        <w:p w14:paraId="09AC8932" w14:textId="4305B524" w:rsidR="009B3D9C" w:rsidRDefault="00D775E2" w:rsidP="009B3D9C">
          <w:pPr>
            <w:pStyle w:val="ListParagraph"/>
            <w:rPr>
              <w:lang w:val="en-IE"/>
            </w:rPr>
          </w:pPr>
          <w:r w:rsidRPr="00715829">
            <w:rPr>
              <w:lang w:val="en-IE"/>
            </w:rPr>
            <w:t xml:space="preserve">In this process, </w:t>
          </w:r>
          <w:r w:rsidR="00715829" w:rsidRPr="00715829">
            <w:rPr>
              <w:lang w:val="en-IE"/>
            </w:rPr>
            <w:t xml:space="preserve">2 groups </w:t>
          </w:r>
          <w:r w:rsidR="00715829">
            <w:rPr>
              <w:lang w:val="en-IE"/>
            </w:rPr>
            <w:t xml:space="preserve">should be created, 1 Standard and 1 </w:t>
          </w:r>
          <w:r w:rsidR="008C7DB1">
            <w:rPr>
              <w:lang w:val="en-IE"/>
            </w:rPr>
            <w:t>Privileged</w:t>
          </w:r>
          <w:r w:rsidR="00715829">
            <w:rPr>
              <w:lang w:val="en-IE"/>
            </w:rPr>
            <w:t>. These groups should have the same access app</w:t>
          </w:r>
          <w:r w:rsidR="008C7DB1">
            <w:rPr>
              <w:lang w:val="en-IE"/>
            </w:rPr>
            <w:t>lied to each and be requested by their respective channels (MyAcc</w:t>
          </w:r>
          <w:r w:rsidR="00B4249C">
            <w:rPr>
              <w:lang w:val="en-IE"/>
            </w:rPr>
            <w:t>e</w:t>
          </w:r>
          <w:r w:rsidR="008C7DB1">
            <w:rPr>
              <w:lang w:val="en-IE"/>
            </w:rPr>
            <w:t>ss f</w:t>
          </w:r>
          <w:r w:rsidR="009B3D9C">
            <w:rPr>
              <w:lang w:val="en-IE"/>
            </w:rPr>
            <w:t xml:space="preserve">or STD, PAM for </w:t>
          </w:r>
          <w:proofErr w:type="spellStart"/>
          <w:r w:rsidR="009B3D9C">
            <w:rPr>
              <w:lang w:val="en-IE"/>
            </w:rPr>
            <w:t>Pgrp</w:t>
          </w:r>
          <w:proofErr w:type="spellEnd"/>
          <w:r w:rsidR="009B3D9C">
            <w:rPr>
              <w:lang w:val="en-IE"/>
            </w:rPr>
            <w:t>)</w:t>
          </w:r>
          <w:r w:rsidR="00A01922">
            <w:rPr>
              <w:lang w:val="en-IE"/>
            </w:rPr>
            <w:t xml:space="preserve">. The </w:t>
          </w:r>
          <w:r w:rsidR="00385352">
            <w:rPr>
              <w:lang w:val="en-IE"/>
            </w:rPr>
            <w:t>“</w:t>
          </w:r>
          <w:proofErr w:type="spellStart"/>
          <w:r w:rsidR="00385352">
            <w:rPr>
              <w:lang w:val="en-IE"/>
            </w:rPr>
            <w:t>PAMObjectType</w:t>
          </w:r>
          <w:proofErr w:type="spellEnd"/>
          <w:r w:rsidR="00385352">
            <w:rPr>
              <w:lang w:val="en-IE"/>
            </w:rPr>
            <w:t xml:space="preserve">” </w:t>
          </w:r>
          <w:r w:rsidR="006C7CFA">
            <w:rPr>
              <w:lang w:val="en-IE"/>
            </w:rPr>
            <w:t xml:space="preserve">AD </w:t>
          </w:r>
          <w:r w:rsidR="00385352">
            <w:rPr>
              <w:lang w:val="en-IE"/>
            </w:rPr>
            <w:t>attribute will define if a group is Standard (STD</w:t>
          </w:r>
          <w:r w:rsidR="006C7CFA">
            <w:rPr>
              <w:lang w:val="en-IE"/>
            </w:rPr>
            <w:t>, consumed by MyAccess</w:t>
          </w:r>
          <w:r w:rsidR="00385352">
            <w:rPr>
              <w:lang w:val="en-IE"/>
            </w:rPr>
            <w:t xml:space="preserve">) or </w:t>
          </w:r>
          <w:proofErr w:type="spellStart"/>
          <w:r w:rsidR="00385352">
            <w:rPr>
              <w:lang w:val="en-IE"/>
            </w:rPr>
            <w:t>Privilaged</w:t>
          </w:r>
          <w:proofErr w:type="spellEnd"/>
          <w:r w:rsidR="00385352">
            <w:rPr>
              <w:lang w:val="en-IE"/>
            </w:rPr>
            <w:t xml:space="preserve"> (</w:t>
          </w:r>
          <w:proofErr w:type="spellStart"/>
          <w:r w:rsidR="00385352">
            <w:rPr>
              <w:lang w:val="en-IE"/>
            </w:rPr>
            <w:t>Pgrp</w:t>
          </w:r>
          <w:proofErr w:type="spellEnd"/>
          <w:r w:rsidR="006C7CFA">
            <w:rPr>
              <w:lang w:val="en-IE"/>
            </w:rPr>
            <w:t>, consumed by PAM</w:t>
          </w:r>
          <w:r w:rsidR="00385352">
            <w:rPr>
              <w:lang w:val="en-IE"/>
            </w:rPr>
            <w:t>)</w:t>
          </w:r>
        </w:p>
        <w:p w14:paraId="0623DFFA" w14:textId="77777777" w:rsidR="009B3D9C" w:rsidRDefault="009B3D9C" w:rsidP="009B3D9C">
          <w:pPr>
            <w:pStyle w:val="ListParagraph"/>
            <w:rPr>
              <w:lang w:val="en-IE"/>
            </w:rPr>
          </w:pPr>
        </w:p>
        <w:p w14:paraId="6CFEF1D3" w14:textId="6AC81723" w:rsidR="009B3D9C" w:rsidRDefault="000E2C15" w:rsidP="009B3D9C">
          <w:pPr>
            <w:pStyle w:val="ListParagraph"/>
            <w:numPr>
              <w:ilvl w:val="0"/>
              <w:numId w:val="41"/>
            </w:numPr>
            <w:rPr>
              <w:b/>
              <w:bCs/>
              <w:i/>
              <w:iCs/>
              <w:u w:val="single"/>
              <w:lang w:val="en-IE"/>
            </w:rPr>
          </w:pPr>
          <w:r w:rsidRPr="000E2C15">
            <w:rPr>
              <w:b/>
              <w:bCs/>
              <w:i/>
              <w:iCs/>
              <w:u w:val="single"/>
              <w:lang w:val="en-IE"/>
            </w:rPr>
            <w:t>Exception</w:t>
          </w:r>
        </w:p>
        <w:p w14:paraId="73C94FBB" w14:textId="28801448" w:rsidR="000E2C15" w:rsidRDefault="000E2C15" w:rsidP="000E2C15">
          <w:pPr>
            <w:pStyle w:val="ListParagraph"/>
            <w:rPr>
              <w:lang w:val="en-IE"/>
            </w:rPr>
          </w:pPr>
        </w:p>
        <w:p w14:paraId="3904B934" w14:textId="3A0C3421" w:rsidR="000E2C15" w:rsidRDefault="000E2C15" w:rsidP="000E2C15">
          <w:pPr>
            <w:pStyle w:val="ListParagraph"/>
            <w:rPr>
              <w:lang w:val="en-IE"/>
            </w:rPr>
          </w:pPr>
          <w:proofErr w:type="gramStart"/>
          <w:r>
            <w:rPr>
              <w:lang w:val="en-IE"/>
            </w:rPr>
            <w:t>In the event that</w:t>
          </w:r>
          <w:proofErr w:type="gramEnd"/>
          <w:r>
            <w:rPr>
              <w:lang w:val="en-IE"/>
            </w:rPr>
            <w:t xml:space="preserve"> the above process is </w:t>
          </w:r>
          <w:r w:rsidR="00385D1C">
            <w:rPr>
              <w:lang w:val="en-IE"/>
            </w:rPr>
            <w:t>not feasible</w:t>
          </w:r>
          <w:r w:rsidR="00E753BD">
            <w:rPr>
              <w:lang w:val="en-IE"/>
            </w:rPr>
            <w:t>, an exception can be obtained by contacting your local BSM</w:t>
          </w:r>
          <w:r w:rsidR="006B18C2">
            <w:rPr>
              <w:lang w:val="en-IE"/>
            </w:rPr>
            <w:t xml:space="preserve"> and providing appropriate business justification as to </w:t>
          </w:r>
          <w:r w:rsidR="00B729BA">
            <w:rPr>
              <w:lang w:val="en-IE"/>
            </w:rPr>
            <w:t>why group mirroring is not viable.</w:t>
          </w:r>
        </w:p>
        <w:p w14:paraId="2A233B54" w14:textId="77777777" w:rsidR="00B729BA" w:rsidRDefault="00B729BA" w:rsidP="000E2C15">
          <w:pPr>
            <w:pStyle w:val="ListParagraph"/>
            <w:rPr>
              <w:lang w:val="en-IE"/>
            </w:rPr>
          </w:pPr>
        </w:p>
        <w:p w14:paraId="5498759B" w14:textId="2894B047" w:rsidR="00B729BA" w:rsidRDefault="00486386" w:rsidP="000E2C15">
          <w:pPr>
            <w:pStyle w:val="ListParagraph"/>
            <w:rPr>
              <w:lang w:val="en-IE"/>
            </w:rPr>
          </w:pPr>
          <w:r>
            <w:rPr>
              <w:lang w:val="en-IE"/>
            </w:rPr>
            <w:t>Below you will find the link for the BSM list:</w:t>
          </w:r>
        </w:p>
        <w:p w14:paraId="5CD66BFA" w14:textId="77777777" w:rsidR="00486386" w:rsidRDefault="00486386" w:rsidP="000E2C15">
          <w:pPr>
            <w:pStyle w:val="ListParagraph"/>
            <w:rPr>
              <w:lang w:val="en-IE"/>
            </w:rPr>
          </w:pPr>
        </w:p>
        <w:p w14:paraId="680C204D" w14:textId="3515608D" w:rsidR="00486386" w:rsidRPr="00943CD1" w:rsidRDefault="00486386" w:rsidP="000E2C15">
          <w:pPr>
            <w:pStyle w:val="ListParagraph"/>
            <w:rPr>
              <w:b/>
              <w:bCs/>
              <w:lang w:val="en-IE"/>
            </w:rPr>
          </w:pPr>
          <w:hyperlink r:id="rId25" w:history="1">
            <w:proofErr w:type="spellStart"/>
            <w:r w:rsidRPr="00943CD1">
              <w:rPr>
                <w:rStyle w:val="Hyperlink"/>
                <w:b/>
                <w:bCs/>
                <w:lang w:val="en-GB"/>
              </w:rPr>
              <w:t>BusinessServiceManagement</w:t>
            </w:r>
            <w:proofErr w:type="spellEnd"/>
            <w:r w:rsidRPr="00943CD1">
              <w:rPr>
                <w:rStyle w:val="Hyperlink"/>
                <w:b/>
                <w:bCs/>
                <w:lang w:val="en-GB"/>
              </w:rPr>
              <w:t xml:space="preserve"> - Home</w:t>
            </w:r>
          </w:hyperlink>
        </w:p>
        <w:p w14:paraId="7DCB13DA" w14:textId="77777777" w:rsidR="00486386" w:rsidRDefault="00486386" w:rsidP="000E2C15">
          <w:pPr>
            <w:pStyle w:val="ListParagraph"/>
            <w:rPr>
              <w:lang w:val="en-IE"/>
            </w:rPr>
          </w:pPr>
        </w:p>
        <w:p w14:paraId="2009EAC1" w14:textId="3DEBBB29" w:rsidR="00486386" w:rsidRDefault="00085BD2" w:rsidP="000E2C15">
          <w:pPr>
            <w:pStyle w:val="ListParagraph"/>
            <w:rPr>
              <w:b/>
              <w:bCs/>
              <w:color w:val="FF0000"/>
              <w:sz w:val="24"/>
              <w:lang w:val="en-IE"/>
            </w:rPr>
          </w:pPr>
          <w:r>
            <w:rPr>
              <w:b/>
              <w:bCs/>
              <w:color w:val="FF0000"/>
              <w:sz w:val="24"/>
              <w:lang w:val="en-IE"/>
            </w:rPr>
            <w:t>*</w:t>
          </w:r>
          <w:r w:rsidR="00486386" w:rsidRPr="00085BD2">
            <w:rPr>
              <w:b/>
              <w:bCs/>
              <w:color w:val="FF0000"/>
              <w:sz w:val="24"/>
              <w:lang w:val="en-IE"/>
            </w:rPr>
            <w:t>NOTE. If you do not know who your</w:t>
          </w:r>
          <w:r w:rsidR="0014166A" w:rsidRPr="00085BD2">
            <w:rPr>
              <w:b/>
              <w:bCs/>
              <w:color w:val="FF0000"/>
              <w:sz w:val="24"/>
              <w:lang w:val="en-IE"/>
            </w:rPr>
            <w:t xml:space="preserve"> local</w:t>
          </w:r>
          <w:r w:rsidR="00486386" w:rsidRPr="00085BD2">
            <w:rPr>
              <w:b/>
              <w:bCs/>
              <w:color w:val="FF0000"/>
              <w:sz w:val="24"/>
              <w:lang w:val="en-IE"/>
            </w:rPr>
            <w:t xml:space="preserve"> BSM </w:t>
          </w:r>
          <w:r w:rsidR="0014166A" w:rsidRPr="00085BD2">
            <w:rPr>
              <w:b/>
              <w:bCs/>
              <w:color w:val="FF0000"/>
              <w:sz w:val="24"/>
              <w:lang w:val="en-IE"/>
            </w:rPr>
            <w:t>is after reviewing the attached, please reach out to one of the below</w:t>
          </w:r>
          <w:r w:rsidR="00E467EF">
            <w:rPr>
              <w:b/>
              <w:bCs/>
              <w:color w:val="FF0000"/>
              <w:sz w:val="24"/>
              <w:lang w:val="en-IE"/>
            </w:rPr>
            <w:t xml:space="preserve"> for assistance</w:t>
          </w:r>
        </w:p>
        <w:p w14:paraId="150626B0" w14:textId="77777777" w:rsidR="00085BD2" w:rsidRDefault="00085BD2" w:rsidP="000E2C15">
          <w:pPr>
            <w:pStyle w:val="ListParagraph"/>
            <w:rPr>
              <w:b/>
              <w:bCs/>
              <w:color w:val="FF0000"/>
              <w:sz w:val="24"/>
              <w:lang w:val="en-IE"/>
            </w:rPr>
          </w:pPr>
        </w:p>
        <w:p w14:paraId="2E388C32" w14:textId="0BA3F509" w:rsidR="00085BD2" w:rsidRPr="00943CD1" w:rsidRDefault="00877A62" w:rsidP="000E2C15">
          <w:pPr>
            <w:pStyle w:val="ListParagraph"/>
            <w:rPr>
              <w:b/>
              <w:bCs/>
              <w:color w:val="FF0000"/>
              <w:szCs w:val="20"/>
              <w:lang w:val="en-IE"/>
            </w:rPr>
          </w:pPr>
          <w:hyperlink r:id="rId26" w:history="1">
            <w:r w:rsidRPr="00943CD1">
              <w:rPr>
                <w:rStyle w:val="Hyperlink"/>
                <w:b/>
                <w:bCs/>
                <w:szCs w:val="20"/>
                <w:lang w:val="en-IE"/>
              </w:rPr>
              <w:t>Hugh.fitzpatrick@zurich.com</w:t>
            </w:r>
          </w:hyperlink>
        </w:p>
        <w:p w14:paraId="7D5E081F" w14:textId="6FBD71DD" w:rsidR="00486386" w:rsidRPr="00943CD1" w:rsidRDefault="00877A62" w:rsidP="000E2C15">
          <w:pPr>
            <w:pStyle w:val="ListParagraph"/>
            <w:rPr>
              <w:b/>
              <w:bCs/>
              <w:color w:val="FF0000"/>
              <w:szCs w:val="20"/>
              <w:lang w:val="en-IE"/>
            </w:rPr>
          </w:pPr>
          <w:hyperlink r:id="rId27" w:history="1">
            <w:r w:rsidRPr="00943CD1">
              <w:rPr>
                <w:rStyle w:val="Hyperlink"/>
                <w:b/>
                <w:bCs/>
                <w:szCs w:val="20"/>
                <w:lang w:val="en-IE"/>
              </w:rPr>
              <w:t>lynne.oshaughnessy@uk.zurich.com</w:t>
            </w:r>
          </w:hyperlink>
        </w:p>
        <w:p w14:paraId="463ED7E2" w14:textId="123AE398" w:rsidR="00877A62" w:rsidRPr="00943CD1" w:rsidRDefault="00943CD1" w:rsidP="000E2C15">
          <w:pPr>
            <w:pStyle w:val="ListParagraph"/>
            <w:rPr>
              <w:b/>
              <w:bCs/>
              <w:lang w:val="en-IE"/>
            </w:rPr>
          </w:pPr>
          <w:hyperlink r:id="rId28" w:history="1">
            <w:r w:rsidRPr="00943CD1">
              <w:rPr>
                <w:rStyle w:val="Hyperlink"/>
                <w:b/>
                <w:bCs/>
                <w:lang w:val="en-IE"/>
              </w:rPr>
              <w:t>paul.beasley@uk.zurich.com</w:t>
            </w:r>
          </w:hyperlink>
        </w:p>
        <w:p w14:paraId="552008EE" w14:textId="77777777" w:rsidR="00943CD1" w:rsidRPr="000E2C15" w:rsidRDefault="00943CD1" w:rsidP="000E2C15">
          <w:pPr>
            <w:pStyle w:val="ListParagraph"/>
            <w:rPr>
              <w:lang w:val="en-IE"/>
            </w:rPr>
          </w:pPr>
        </w:p>
        <w:p w14:paraId="7F837040" w14:textId="77777777" w:rsidR="009B3D9C" w:rsidRPr="00715829" w:rsidRDefault="009B3D9C" w:rsidP="009B3D9C">
          <w:pPr>
            <w:pStyle w:val="ListParagraph"/>
            <w:rPr>
              <w:lang w:val="en-IE"/>
            </w:rPr>
          </w:pPr>
        </w:p>
        <w:p w14:paraId="5F7497CB" w14:textId="77777777" w:rsidR="00CA5B94" w:rsidRPr="00CE3A4E" w:rsidRDefault="00CA5B94" w:rsidP="00CE3A4E"/>
        <w:p w14:paraId="0C2F5623" w14:textId="6539367C" w:rsidR="00A917CF" w:rsidRPr="00A917CF" w:rsidRDefault="00A917CF" w:rsidP="00A917CF">
          <w:pPr>
            <w:pStyle w:val="Heading2"/>
            <w:rPr>
              <w:rFonts w:ascii="Zurich Sans Light" w:eastAsia="Calibri" w:hAnsi="Zurich Sans Light"/>
              <w:bCs w:val="0"/>
              <w:color w:val="4D4D4D"/>
              <w:sz w:val="20"/>
              <w:szCs w:val="22"/>
              <w:lang w:val="en-US"/>
            </w:rPr>
          </w:pPr>
          <w:r w:rsidRPr="00A917CF">
            <w:rPr>
              <w:rStyle w:val="NumberedListChar"/>
              <w:rFonts w:ascii="Frutiger 45 Light" w:hAnsi="Frutiger 45 Light"/>
              <w:b/>
              <w:bCs w:val="0"/>
              <w:color w:val="auto"/>
              <w:sz w:val="20"/>
              <w:szCs w:val="20"/>
            </w:rPr>
            <w:t>Functional service account</w:t>
          </w:r>
          <w:bookmarkEnd w:id="7"/>
        </w:p>
        <w:p w14:paraId="0F083D28" w14:textId="77777777" w:rsidR="00A917CF" w:rsidRPr="00CF0C84" w:rsidRDefault="00A917CF" w:rsidP="00A917CF">
          <w:pPr>
            <w:rPr>
              <w:lang w:val="en-US"/>
            </w:rPr>
          </w:pPr>
        </w:p>
        <w:p w14:paraId="4A1EE319" w14:textId="454E622A" w:rsidR="00A917CF" w:rsidRPr="0040553A" w:rsidRDefault="00A917CF" w:rsidP="00A917CF">
          <w:pPr>
            <w:numPr>
              <w:ilvl w:val="2"/>
              <w:numId w:val="4"/>
            </w:numPr>
            <w:spacing w:after="0"/>
            <w:rPr>
              <w:color w:val="auto"/>
              <w:lang w:val="en-US"/>
            </w:rPr>
          </w:pPr>
          <w:r w:rsidRPr="000A6439">
            <w:rPr>
              <w:rStyle w:val="NumberedListChar"/>
              <w:rFonts w:ascii="Frutiger 45 Light" w:hAnsi="Frutiger 45 Light"/>
              <w:color w:val="auto"/>
              <w:szCs w:val="20"/>
            </w:rPr>
            <w:t xml:space="preserve">Functional service accounts are </w:t>
          </w:r>
          <w:r w:rsidR="0040553A" w:rsidRPr="0040553A">
            <w:rPr>
              <w:rFonts w:ascii="Frutiger 45 Light" w:hAnsi="Frutiger 45 Light"/>
              <w:color w:val="auto"/>
              <w:sz w:val="22"/>
              <w:szCs w:val="20"/>
            </w:rPr>
            <w:t>service account</w:t>
          </w:r>
          <w:r w:rsidR="0040553A">
            <w:rPr>
              <w:rFonts w:ascii="Frutiger 45 Light" w:hAnsi="Frutiger 45 Light"/>
              <w:color w:val="auto"/>
              <w:sz w:val="22"/>
              <w:szCs w:val="20"/>
            </w:rPr>
            <w:t>s</w:t>
          </w:r>
          <w:r w:rsidR="0040553A" w:rsidRPr="0040553A">
            <w:rPr>
              <w:rFonts w:ascii="Frutiger 45 Light" w:hAnsi="Frutiger 45 Light"/>
              <w:color w:val="auto"/>
              <w:sz w:val="22"/>
              <w:szCs w:val="20"/>
            </w:rPr>
            <w:t xml:space="preserve"> that can log on interactively. Their passwords never expire.</w:t>
          </w:r>
        </w:p>
        <w:p w14:paraId="3531D46A" w14:textId="77777777" w:rsidR="00A81A57" w:rsidRDefault="00A81A57" w:rsidP="00A81A57">
          <w:pPr>
            <w:pStyle w:val="NormalWeb"/>
            <w:shd w:val="clear" w:color="auto" w:fill="FFFFFF"/>
            <w:spacing w:before="0" w:beforeAutospacing="0" w:after="160" w:afterAutospacing="0" w:line="235" w:lineRule="atLeast"/>
            <w:ind w:left="2160"/>
            <w:rPr>
              <w:rFonts w:ascii="Calibri" w:hAnsi="Calibri" w:cs="Calibri"/>
              <w:color w:val="151920"/>
              <w:sz w:val="32"/>
              <w:szCs w:val="32"/>
              <w:u w:val="single"/>
            </w:rPr>
          </w:pPr>
        </w:p>
        <w:p w14:paraId="157E23E6" w14:textId="301F2096" w:rsidR="00B56848" w:rsidRDefault="00B56848" w:rsidP="00A81A57">
          <w:pPr>
            <w:pStyle w:val="NormalWeb"/>
            <w:shd w:val="clear" w:color="auto" w:fill="FFFFFF"/>
            <w:spacing w:before="0" w:beforeAutospacing="0" w:after="160" w:afterAutospacing="0" w:line="235" w:lineRule="atLeast"/>
            <w:ind w:left="2160"/>
            <w:rPr>
              <w:rFonts w:ascii="Calibri" w:hAnsi="Calibri" w:cs="Calibri"/>
              <w:color w:val="151920"/>
              <w:sz w:val="22"/>
              <w:szCs w:val="22"/>
            </w:rPr>
          </w:pPr>
          <w:proofErr w:type="spellStart"/>
          <w:r>
            <w:rPr>
              <w:rFonts w:ascii="Calibri" w:hAnsi="Calibri" w:cs="Calibri"/>
              <w:color w:val="151920"/>
              <w:sz w:val="32"/>
              <w:szCs w:val="32"/>
              <w:u w:val="single"/>
            </w:rPr>
            <w:t>Ezcorp</w:t>
          </w:r>
          <w:proofErr w:type="spellEnd"/>
          <w:r>
            <w:rPr>
              <w:rFonts w:ascii="Calibri" w:hAnsi="Calibri" w:cs="Calibri"/>
              <w:color w:val="151920"/>
              <w:sz w:val="32"/>
              <w:szCs w:val="32"/>
              <w:u w:val="single"/>
            </w:rPr>
            <w:t xml:space="preserve"> Definitions:</w:t>
          </w:r>
        </w:p>
        <w:p w14:paraId="090980E7" w14:textId="77777777" w:rsidR="00B56848" w:rsidRDefault="00B56848" w:rsidP="00A81A57">
          <w:pPr>
            <w:pStyle w:val="NormalWeb"/>
            <w:numPr>
              <w:ilvl w:val="2"/>
              <w:numId w:val="4"/>
            </w:numPr>
            <w:shd w:val="clear" w:color="auto" w:fill="FFFFFF"/>
            <w:spacing w:before="0" w:beforeAutospacing="0" w:after="160" w:afterAutospacing="0" w:line="235" w:lineRule="atLeast"/>
            <w:rPr>
              <w:rFonts w:ascii="Calibri" w:hAnsi="Calibri" w:cs="Calibri"/>
              <w:color w:val="151920"/>
              <w:sz w:val="22"/>
              <w:szCs w:val="22"/>
            </w:rPr>
          </w:pPr>
          <w:r>
            <w:rPr>
              <w:rStyle w:val="Strong"/>
              <w:rFonts w:ascii="Calibri" w:hAnsi="Calibri" w:cs="Calibri"/>
              <w:color w:val="151920"/>
              <w:sz w:val="22"/>
              <w:szCs w:val="22"/>
            </w:rPr>
            <w:t xml:space="preserve">A functional service </w:t>
          </w:r>
          <w:proofErr w:type="gramStart"/>
          <w:r>
            <w:rPr>
              <w:rStyle w:val="Strong"/>
              <w:rFonts w:ascii="Calibri" w:hAnsi="Calibri" w:cs="Calibri"/>
              <w:color w:val="151920"/>
              <w:sz w:val="22"/>
              <w:szCs w:val="22"/>
            </w:rPr>
            <w:t>account:</w:t>
          </w:r>
          <w:proofErr w:type="gramEnd"/>
          <w:r>
            <w:rPr>
              <w:rFonts w:ascii="Calibri" w:hAnsi="Calibri" w:cs="Calibri"/>
              <w:color w:val="151920"/>
              <w:sz w:val="22"/>
              <w:szCs w:val="22"/>
            </w:rPr>
            <w:t> is a service account that can log on interactively. Their passwords never expire.</w:t>
          </w:r>
        </w:p>
        <w:p w14:paraId="4CA2C508" w14:textId="77777777" w:rsidR="00B56848" w:rsidRDefault="00B56848" w:rsidP="00A81A57">
          <w:pPr>
            <w:pStyle w:val="NormalWeb"/>
            <w:numPr>
              <w:ilvl w:val="2"/>
              <w:numId w:val="4"/>
            </w:numPr>
            <w:shd w:val="clear" w:color="auto" w:fill="FFFFFF"/>
            <w:spacing w:before="0" w:beforeAutospacing="0" w:after="160" w:afterAutospacing="0" w:line="235" w:lineRule="atLeast"/>
            <w:rPr>
              <w:rFonts w:ascii="Calibri" w:hAnsi="Calibri" w:cs="Calibri"/>
              <w:color w:val="151920"/>
              <w:sz w:val="22"/>
              <w:szCs w:val="22"/>
            </w:rPr>
          </w:pPr>
          <w:proofErr w:type="gramStart"/>
          <w:r>
            <w:rPr>
              <w:rFonts w:ascii="Calibri" w:hAnsi="Calibri" w:cs="Calibri"/>
              <w:color w:val="151920"/>
              <w:sz w:val="22"/>
              <w:szCs w:val="22"/>
            </w:rPr>
            <w:t>In order to</w:t>
          </w:r>
          <w:proofErr w:type="gramEnd"/>
          <w:r>
            <w:rPr>
              <w:rFonts w:ascii="Calibri" w:hAnsi="Calibri" w:cs="Calibri"/>
              <w:color w:val="151920"/>
              <w:sz w:val="22"/>
              <w:szCs w:val="22"/>
            </w:rPr>
            <w:t xml:space="preserve"> get one of these accounts set up a user must request a service account via PAM. Once the service account has been provisioned the requestor then needs to raise a request via the GAD form to have the “</w:t>
          </w:r>
          <w:proofErr w:type="spellStart"/>
          <w:r>
            <w:rPr>
              <w:rFonts w:ascii="Calibri" w:hAnsi="Calibri" w:cs="Calibri"/>
              <w:color w:val="151920"/>
              <w:sz w:val="22"/>
              <w:szCs w:val="22"/>
            </w:rPr>
            <w:t>CEGSEC_Deny_SA_TS_LogOn</w:t>
          </w:r>
          <w:proofErr w:type="spellEnd"/>
          <w:r>
            <w:rPr>
              <w:rFonts w:ascii="Calibri" w:hAnsi="Calibri" w:cs="Calibri"/>
              <w:color w:val="151920"/>
              <w:sz w:val="22"/>
              <w:szCs w:val="22"/>
            </w:rPr>
            <w:t>” group removed from it.  This makes it a functional service account.</w:t>
          </w:r>
        </w:p>
        <w:p w14:paraId="1B6D96B4" w14:textId="77777777" w:rsidR="00B56848" w:rsidRPr="009A1CB7" w:rsidRDefault="00B56848" w:rsidP="00A81A57">
          <w:pPr>
            <w:pStyle w:val="NormalWeb"/>
            <w:numPr>
              <w:ilvl w:val="2"/>
              <w:numId w:val="4"/>
            </w:numPr>
            <w:shd w:val="clear" w:color="auto" w:fill="FFFFFF"/>
            <w:spacing w:before="0" w:beforeAutospacing="0" w:after="160" w:afterAutospacing="0" w:line="235" w:lineRule="atLeast"/>
            <w:rPr>
              <w:rFonts w:ascii="Calibri" w:hAnsi="Calibri" w:cs="Calibri"/>
              <w:b/>
              <w:bCs/>
              <w:color w:val="151920"/>
              <w:sz w:val="22"/>
              <w:szCs w:val="22"/>
            </w:rPr>
          </w:pPr>
          <w:r w:rsidRPr="009A1CB7">
            <w:rPr>
              <w:rStyle w:val="Strong"/>
              <w:rFonts w:ascii="Calibri" w:hAnsi="Calibri" w:cs="Calibri"/>
              <w:b/>
              <w:bCs w:val="0"/>
              <w:color w:val="FF0000"/>
              <w:sz w:val="22"/>
              <w:szCs w:val="22"/>
            </w:rPr>
            <w:t xml:space="preserve">Note: BISO approval is require </w:t>
          </w:r>
          <w:proofErr w:type="gramStart"/>
          <w:r w:rsidRPr="009A1CB7">
            <w:rPr>
              <w:rStyle w:val="Strong"/>
              <w:rFonts w:ascii="Calibri" w:hAnsi="Calibri" w:cs="Calibri"/>
              <w:b/>
              <w:bCs w:val="0"/>
              <w:color w:val="FF0000"/>
              <w:sz w:val="22"/>
              <w:szCs w:val="22"/>
            </w:rPr>
            <w:t>to remove</w:t>
          </w:r>
          <w:proofErr w:type="gramEnd"/>
          <w:r w:rsidRPr="009A1CB7">
            <w:rPr>
              <w:rStyle w:val="Strong"/>
              <w:rFonts w:ascii="Calibri" w:hAnsi="Calibri" w:cs="Calibri"/>
              <w:b/>
              <w:bCs w:val="0"/>
              <w:color w:val="FF0000"/>
              <w:sz w:val="22"/>
              <w:szCs w:val="22"/>
            </w:rPr>
            <w:t xml:space="preserve"> the “</w:t>
          </w:r>
          <w:proofErr w:type="spellStart"/>
          <w:r w:rsidRPr="009A1CB7">
            <w:rPr>
              <w:rStyle w:val="Strong"/>
              <w:rFonts w:ascii="Calibri" w:hAnsi="Calibri" w:cs="Calibri"/>
              <w:b/>
              <w:bCs w:val="0"/>
              <w:color w:val="FF0000"/>
              <w:sz w:val="22"/>
              <w:szCs w:val="22"/>
            </w:rPr>
            <w:t>CEGSEC_Deny_SA_TS_LogOn</w:t>
          </w:r>
          <w:proofErr w:type="spellEnd"/>
          <w:r w:rsidRPr="009A1CB7">
            <w:rPr>
              <w:rStyle w:val="Strong"/>
              <w:rFonts w:ascii="Calibri" w:hAnsi="Calibri" w:cs="Calibri"/>
              <w:b/>
              <w:bCs w:val="0"/>
              <w:color w:val="FF0000"/>
              <w:sz w:val="22"/>
              <w:szCs w:val="22"/>
            </w:rPr>
            <w:t xml:space="preserve">” group from the </w:t>
          </w:r>
          <w:proofErr w:type="gramStart"/>
          <w:r w:rsidRPr="009A1CB7">
            <w:rPr>
              <w:rStyle w:val="Strong"/>
              <w:rFonts w:ascii="Calibri" w:hAnsi="Calibri" w:cs="Calibri"/>
              <w:b/>
              <w:bCs w:val="0"/>
              <w:color w:val="FF0000"/>
              <w:sz w:val="22"/>
              <w:szCs w:val="22"/>
            </w:rPr>
            <w:t>users</w:t>
          </w:r>
          <w:proofErr w:type="gramEnd"/>
          <w:r w:rsidRPr="009A1CB7">
            <w:rPr>
              <w:rStyle w:val="Strong"/>
              <w:rFonts w:ascii="Calibri" w:hAnsi="Calibri" w:cs="Calibri"/>
              <w:b/>
              <w:bCs w:val="0"/>
              <w:color w:val="FF0000"/>
              <w:sz w:val="22"/>
              <w:szCs w:val="22"/>
            </w:rPr>
            <w:t xml:space="preserve"> service account.</w:t>
          </w:r>
        </w:p>
        <w:p w14:paraId="315EC08D" w14:textId="53AEB525" w:rsidR="00B56848" w:rsidRPr="00A81A57" w:rsidRDefault="00B56848" w:rsidP="00A81A57">
          <w:pPr>
            <w:pStyle w:val="NormalWeb"/>
            <w:shd w:val="clear" w:color="auto" w:fill="FFFFFF"/>
            <w:spacing w:before="0" w:beforeAutospacing="0" w:after="160" w:afterAutospacing="0" w:line="235" w:lineRule="atLeast"/>
            <w:ind w:left="2160"/>
            <w:rPr>
              <w:rFonts w:ascii="Calibri" w:hAnsi="Calibri" w:cs="Calibri"/>
              <w:color w:val="151920"/>
              <w:sz w:val="22"/>
              <w:szCs w:val="22"/>
            </w:rPr>
          </w:pPr>
          <w:r>
            <w:rPr>
              <w:rFonts w:ascii="Calibri" w:hAnsi="Calibri" w:cs="Calibri"/>
              <w:color w:val="151920"/>
              <w:sz w:val="32"/>
              <w:szCs w:val="32"/>
              <w:u w:val="single"/>
            </w:rPr>
            <w:t>GITDIR Definitions:</w:t>
          </w:r>
          <w:r w:rsidRPr="00A81A57">
            <w:rPr>
              <w:rFonts w:ascii="Calibri" w:hAnsi="Calibri" w:cs="Calibri"/>
              <w:color w:val="151920"/>
              <w:sz w:val="22"/>
              <w:szCs w:val="22"/>
            </w:rPr>
            <w:t> </w:t>
          </w:r>
        </w:p>
        <w:p w14:paraId="1B0DAE40" w14:textId="77777777" w:rsidR="00B56848" w:rsidRDefault="00B56848" w:rsidP="00A81A57">
          <w:pPr>
            <w:pStyle w:val="NormalWeb"/>
            <w:numPr>
              <w:ilvl w:val="2"/>
              <w:numId w:val="4"/>
            </w:numPr>
            <w:shd w:val="clear" w:color="auto" w:fill="FFFFFF"/>
            <w:spacing w:before="0" w:beforeAutospacing="0" w:after="160" w:afterAutospacing="0" w:line="235" w:lineRule="atLeast"/>
            <w:rPr>
              <w:rFonts w:ascii="Calibri" w:hAnsi="Calibri" w:cs="Calibri"/>
              <w:color w:val="151920"/>
              <w:sz w:val="22"/>
              <w:szCs w:val="22"/>
            </w:rPr>
          </w:pPr>
          <w:r>
            <w:rPr>
              <w:rStyle w:val="Strong"/>
              <w:rFonts w:ascii="Calibri" w:hAnsi="Calibri" w:cs="Calibri"/>
              <w:color w:val="151920"/>
              <w:sz w:val="22"/>
              <w:szCs w:val="22"/>
            </w:rPr>
            <w:t xml:space="preserve">Functional service </w:t>
          </w:r>
          <w:proofErr w:type="gramStart"/>
          <w:r>
            <w:rPr>
              <w:rStyle w:val="Strong"/>
              <w:rFonts w:ascii="Calibri" w:hAnsi="Calibri" w:cs="Calibri"/>
              <w:color w:val="151920"/>
              <w:sz w:val="22"/>
              <w:szCs w:val="22"/>
            </w:rPr>
            <w:t>accounts</w:t>
          </w:r>
          <w:r>
            <w:rPr>
              <w:rFonts w:ascii="Calibri" w:hAnsi="Calibri" w:cs="Calibri"/>
              <w:color w:val="151920"/>
              <w:sz w:val="22"/>
              <w:szCs w:val="22"/>
            </w:rPr>
            <w:t>:</w:t>
          </w:r>
          <w:proofErr w:type="gramEnd"/>
          <w:r>
            <w:rPr>
              <w:rFonts w:ascii="Calibri" w:hAnsi="Calibri" w:cs="Calibri"/>
              <w:color w:val="151920"/>
              <w:sz w:val="22"/>
              <w:szCs w:val="22"/>
            </w:rPr>
            <w:t xml:space="preserve"> is a service account that can log on interactively. Their passwords never expire.</w:t>
          </w:r>
        </w:p>
        <w:p w14:paraId="76E29C99" w14:textId="77777777" w:rsidR="00B56848" w:rsidRDefault="00B56848" w:rsidP="00A81A57">
          <w:pPr>
            <w:pStyle w:val="NormalWeb"/>
            <w:numPr>
              <w:ilvl w:val="2"/>
              <w:numId w:val="4"/>
            </w:numPr>
            <w:shd w:val="clear" w:color="auto" w:fill="FFFFFF"/>
            <w:spacing w:before="0" w:beforeAutospacing="0" w:after="160" w:afterAutospacing="0" w:line="235" w:lineRule="atLeast"/>
            <w:rPr>
              <w:rFonts w:ascii="Calibri" w:hAnsi="Calibri" w:cs="Calibri"/>
              <w:color w:val="151920"/>
              <w:sz w:val="22"/>
              <w:szCs w:val="22"/>
            </w:rPr>
          </w:pPr>
          <w:proofErr w:type="gramStart"/>
          <w:r>
            <w:rPr>
              <w:rFonts w:ascii="Calibri" w:hAnsi="Calibri" w:cs="Calibri"/>
              <w:color w:val="151920"/>
              <w:sz w:val="22"/>
              <w:szCs w:val="22"/>
            </w:rPr>
            <w:t>In order to</w:t>
          </w:r>
          <w:proofErr w:type="gramEnd"/>
          <w:r>
            <w:rPr>
              <w:rFonts w:ascii="Calibri" w:hAnsi="Calibri" w:cs="Calibri"/>
              <w:color w:val="151920"/>
              <w:sz w:val="22"/>
              <w:szCs w:val="22"/>
            </w:rPr>
            <w:t xml:space="preserve"> get one of these accounts set up a user must request a service account via PAM. Or already have a Service account. Once the service account has been provisioned the requestor then needs to raise a request via the GAD form to have the “Deny Service Account Interactive Logon” group removed from it.  This makes it a functional service account, or sometimes called an Interactive Logon.</w:t>
          </w:r>
        </w:p>
        <w:p w14:paraId="2EBE5B63" w14:textId="3694C8E3" w:rsidR="0040553A" w:rsidRPr="009A1CB7" w:rsidRDefault="00B56848" w:rsidP="00A81A57">
          <w:pPr>
            <w:pStyle w:val="NormalWeb"/>
            <w:numPr>
              <w:ilvl w:val="2"/>
              <w:numId w:val="4"/>
            </w:numPr>
            <w:shd w:val="clear" w:color="auto" w:fill="FFFFFF"/>
            <w:spacing w:before="0" w:beforeAutospacing="0" w:after="160" w:afterAutospacing="0" w:line="235" w:lineRule="atLeast"/>
            <w:rPr>
              <w:rFonts w:ascii="Calibri" w:hAnsi="Calibri" w:cs="Calibri"/>
              <w:b/>
              <w:bCs/>
              <w:color w:val="151920"/>
              <w:sz w:val="22"/>
              <w:szCs w:val="22"/>
            </w:rPr>
          </w:pPr>
          <w:r w:rsidRPr="009A1CB7">
            <w:rPr>
              <w:rStyle w:val="Strong"/>
              <w:rFonts w:ascii="Calibri" w:hAnsi="Calibri" w:cs="Calibri"/>
              <w:b/>
              <w:bCs w:val="0"/>
              <w:color w:val="FF0000"/>
              <w:sz w:val="22"/>
              <w:szCs w:val="22"/>
            </w:rPr>
            <w:t xml:space="preserve">Note: BISO approval is require </w:t>
          </w:r>
          <w:proofErr w:type="gramStart"/>
          <w:r w:rsidRPr="009A1CB7">
            <w:rPr>
              <w:rStyle w:val="Strong"/>
              <w:rFonts w:ascii="Calibri" w:hAnsi="Calibri" w:cs="Calibri"/>
              <w:b/>
              <w:bCs w:val="0"/>
              <w:color w:val="FF0000"/>
              <w:sz w:val="22"/>
              <w:szCs w:val="22"/>
            </w:rPr>
            <w:t>to remove</w:t>
          </w:r>
          <w:proofErr w:type="gramEnd"/>
          <w:r w:rsidRPr="009A1CB7">
            <w:rPr>
              <w:rStyle w:val="Strong"/>
              <w:rFonts w:ascii="Calibri" w:hAnsi="Calibri" w:cs="Calibri"/>
              <w:b/>
              <w:bCs w:val="0"/>
              <w:color w:val="FF0000"/>
              <w:sz w:val="22"/>
              <w:szCs w:val="22"/>
            </w:rPr>
            <w:t xml:space="preserve"> the “Deny Service Account Interactive Logon” group from the </w:t>
          </w:r>
          <w:proofErr w:type="gramStart"/>
          <w:r w:rsidRPr="009A1CB7">
            <w:rPr>
              <w:rStyle w:val="Strong"/>
              <w:rFonts w:ascii="Calibri" w:hAnsi="Calibri" w:cs="Calibri"/>
              <w:b/>
              <w:bCs w:val="0"/>
              <w:color w:val="FF0000"/>
              <w:sz w:val="22"/>
              <w:szCs w:val="22"/>
            </w:rPr>
            <w:t>users</w:t>
          </w:r>
          <w:proofErr w:type="gramEnd"/>
          <w:r w:rsidRPr="009A1CB7">
            <w:rPr>
              <w:rStyle w:val="Strong"/>
              <w:rFonts w:ascii="Calibri" w:hAnsi="Calibri" w:cs="Calibri"/>
              <w:b/>
              <w:bCs w:val="0"/>
              <w:color w:val="FF0000"/>
              <w:sz w:val="22"/>
              <w:szCs w:val="22"/>
            </w:rPr>
            <w:t xml:space="preserve"> service account.</w:t>
          </w:r>
        </w:p>
        <w:p w14:paraId="41A538F2" w14:textId="011C5527" w:rsidR="00A917CF" w:rsidRPr="00A917CF" w:rsidRDefault="00A917CF" w:rsidP="00A917CF">
          <w:pPr>
            <w:pStyle w:val="Heading2"/>
            <w:rPr>
              <w:rStyle w:val="NumberedListChar"/>
              <w:rFonts w:ascii="Frutiger 45 Light" w:hAnsi="Frutiger 45 Light"/>
              <w:b/>
              <w:bCs w:val="0"/>
              <w:color w:val="auto"/>
              <w:sz w:val="20"/>
              <w:szCs w:val="20"/>
              <w:lang w:val="en-IE" w:eastAsia="en-IE"/>
            </w:rPr>
          </w:pPr>
          <w:bookmarkStart w:id="8" w:name="_Toc191626444"/>
          <w:r w:rsidRPr="00A917CF">
            <w:rPr>
              <w:rStyle w:val="NumberedListChar"/>
              <w:rFonts w:ascii="Frutiger 45 Light" w:hAnsi="Frutiger 45 Light"/>
              <w:b/>
              <w:bCs w:val="0"/>
              <w:color w:val="auto"/>
              <w:sz w:val="20"/>
              <w:szCs w:val="20"/>
            </w:rPr>
            <w:t>Robotic</w:t>
          </w:r>
          <w:bookmarkEnd w:id="8"/>
        </w:p>
        <w:p w14:paraId="7A867513" w14:textId="76D8B29D" w:rsidR="00A917CF" w:rsidRPr="00F63244" w:rsidRDefault="00A917CF" w:rsidP="00A917CF">
          <w:pPr>
            <w:numPr>
              <w:ilvl w:val="2"/>
              <w:numId w:val="5"/>
            </w:numPr>
            <w:spacing w:after="0"/>
            <w:rPr>
              <w:rStyle w:val="NumberedListChar"/>
              <w:rFonts w:ascii="Frutiger 45 Light" w:hAnsi="Frutiger 45 Light"/>
              <w:color w:val="auto"/>
              <w:szCs w:val="20"/>
            </w:rPr>
          </w:pPr>
          <w:r w:rsidRPr="00F63244">
            <w:rPr>
              <w:rStyle w:val="NumberedListChar"/>
              <w:rFonts w:ascii="Frutiger 45 Light" w:hAnsi="Frutiger 45 Light"/>
              <w:color w:val="auto"/>
              <w:szCs w:val="20"/>
            </w:rPr>
            <w:t xml:space="preserve">Robotic accounts should be requested &amp; configured as Contractor account in </w:t>
          </w:r>
          <w:r w:rsidR="00425E1B" w:rsidRPr="00F63244">
            <w:rPr>
              <w:rStyle w:val="NumberedListChar"/>
              <w:rFonts w:ascii="Frutiger 45 Light" w:hAnsi="Frutiger 45 Light"/>
              <w:color w:val="auto"/>
              <w:szCs w:val="20"/>
            </w:rPr>
            <w:t>myAccess.</w:t>
          </w:r>
          <w:r w:rsidRPr="00F63244">
            <w:rPr>
              <w:rStyle w:val="NumberedListChar"/>
              <w:rFonts w:ascii="Frutiger 45 Light" w:hAnsi="Frutiger 45 Light"/>
              <w:color w:val="auto"/>
              <w:szCs w:val="20"/>
            </w:rPr>
            <w:t xml:space="preserve"> </w:t>
          </w:r>
        </w:p>
        <w:p w14:paraId="13465FF4" w14:textId="0E02C7E3" w:rsidR="00A917CF" w:rsidRPr="00F63244" w:rsidRDefault="00A917CF" w:rsidP="00A917CF">
          <w:pPr>
            <w:numPr>
              <w:ilvl w:val="2"/>
              <w:numId w:val="5"/>
            </w:numPr>
            <w:spacing w:after="0"/>
            <w:rPr>
              <w:rStyle w:val="NumberedListChar"/>
              <w:rFonts w:ascii="Frutiger 45 Light" w:hAnsi="Frutiger 45 Light"/>
              <w:color w:val="auto"/>
              <w:szCs w:val="20"/>
            </w:rPr>
          </w:pPr>
          <w:r w:rsidRPr="00F63244">
            <w:rPr>
              <w:rStyle w:val="NumberedListChar"/>
              <w:rFonts w:ascii="Frutiger 45 Light" w:hAnsi="Frutiger 45 Light"/>
              <w:color w:val="auto"/>
              <w:szCs w:val="20"/>
            </w:rPr>
            <w:t xml:space="preserve">Typically configured with birthright entitlements as needed to mimic a standard user </w:t>
          </w:r>
          <w:r w:rsidR="00425E1B" w:rsidRPr="00F63244">
            <w:rPr>
              <w:rStyle w:val="NumberedListChar"/>
              <w:rFonts w:ascii="Frutiger 45 Light" w:hAnsi="Frutiger 45 Light"/>
              <w:color w:val="auto"/>
              <w:szCs w:val="20"/>
            </w:rPr>
            <w:t>account.</w:t>
          </w:r>
          <w:r w:rsidRPr="00F63244">
            <w:rPr>
              <w:rStyle w:val="NumberedListChar"/>
              <w:rFonts w:ascii="Frutiger 45 Light" w:hAnsi="Frutiger 45 Light"/>
              <w:color w:val="auto"/>
              <w:szCs w:val="20"/>
            </w:rPr>
            <w:t xml:space="preserve"> </w:t>
          </w:r>
        </w:p>
        <w:p w14:paraId="0DDBC579" w14:textId="0B3BA463" w:rsidR="00A917CF" w:rsidRPr="00F63244" w:rsidRDefault="00A917CF" w:rsidP="00A917CF">
          <w:pPr>
            <w:numPr>
              <w:ilvl w:val="2"/>
              <w:numId w:val="5"/>
            </w:numPr>
            <w:spacing w:after="0"/>
            <w:rPr>
              <w:rStyle w:val="NumberedListChar"/>
              <w:rFonts w:ascii="Frutiger 45 Light" w:hAnsi="Frutiger 45 Light"/>
              <w:color w:val="auto"/>
              <w:szCs w:val="20"/>
            </w:rPr>
          </w:pPr>
          <w:r w:rsidRPr="00F63244">
            <w:rPr>
              <w:rStyle w:val="NumberedListChar"/>
              <w:rFonts w:ascii="Frutiger 45 Light" w:hAnsi="Frutiger 45 Light"/>
              <w:color w:val="auto"/>
              <w:szCs w:val="20"/>
            </w:rPr>
            <w:lastRenderedPageBreak/>
            <w:t xml:space="preserve">In </w:t>
          </w:r>
          <w:r w:rsidR="002B52CF" w:rsidRPr="00F63244">
            <w:rPr>
              <w:rStyle w:val="NumberedListChar"/>
              <w:rFonts w:ascii="Frutiger 45 Light" w:hAnsi="Frutiger 45 Light"/>
              <w:color w:val="auto"/>
              <w:szCs w:val="20"/>
            </w:rPr>
            <w:t>NA,</w:t>
          </w:r>
          <w:r w:rsidRPr="00F63244">
            <w:rPr>
              <w:rStyle w:val="NumberedListChar"/>
              <w:rFonts w:ascii="Frutiger 45 Light" w:hAnsi="Frutiger 45 Light"/>
              <w:color w:val="auto"/>
              <w:szCs w:val="20"/>
            </w:rPr>
            <w:t xml:space="preserve"> the naming convention must start with “RPA”. In EMEA the naming convention is as per info entered in myAccess at creation (typically </w:t>
          </w:r>
          <w:proofErr w:type="spellStart"/>
          <w:r w:rsidRPr="00F63244">
            <w:rPr>
              <w:rStyle w:val="NumberedListChar"/>
              <w:rFonts w:ascii="Frutiger 45 Light" w:hAnsi="Frutiger 45 Light"/>
              <w:color w:val="auto"/>
              <w:szCs w:val="20"/>
            </w:rPr>
            <w:t>FirstName.LastName</w:t>
          </w:r>
          <w:proofErr w:type="spellEnd"/>
          <w:r w:rsidR="005223FE">
            <w:rPr>
              <w:rStyle w:val="NumberedListChar"/>
              <w:rFonts w:ascii="Frutiger 45 Light" w:hAnsi="Frutiger 45 Light"/>
              <w:color w:val="auto"/>
              <w:szCs w:val="20"/>
            </w:rPr>
            <w:t>)</w:t>
          </w:r>
          <w:r w:rsidRPr="00F63244">
            <w:rPr>
              <w:rStyle w:val="NumberedListChar"/>
              <w:rFonts w:ascii="Frutiger 45 Light" w:hAnsi="Frutiger 45 Light"/>
              <w:color w:val="auto"/>
              <w:szCs w:val="20"/>
            </w:rPr>
            <w:t xml:space="preserve"> </w:t>
          </w:r>
        </w:p>
        <w:p w14:paraId="43335E6A" w14:textId="07BEFC4A" w:rsidR="00A917CF" w:rsidRPr="00F63244" w:rsidRDefault="00A917CF" w:rsidP="00A917CF">
          <w:pPr>
            <w:numPr>
              <w:ilvl w:val="2"/>
              <w:numId w:val="5"/>
            </w:numPr>
            <w:spacing w:after="0"/>
            <w:rPr>
              <w:rStyle w:val="NumberedListChar"/>
              <w:rFonts w:ascii="Frutiger 45 Light" w:hAnsi="Frutiger 45 Light"/>
              <w:color w:val="auto"/>
              <w:szCs w:val="20"/>
            </w:rPr>
          </w:pPr>
          <w:r w:rsidRPr="00F63244">
            <w:rPr>
              <w:rStyle w:val="NumberedListChar"/>
              <w:rFonts w:ascii="Frutiger 45 Light" w:hAnsi="Frutiger 45 Light"/>
              <w:color w:val="auto"/>
              <w:szCs w:val="20"/>
            </w:rPr>
            <w:t xml:space="preserve">Apps utilizing Robotic accounts should not store credentials directly or be hard coded within the </w:t>
          </w:r>
          <w:r w:rsidR="00425E1B" w:rsidRPr="00F63244">
            <w:rPr>
              <w:rStyle w:val="NumberedListChar"/>
              <w:rFonts w:ascii="Frutiger 45 Light" w:hAnsi="Frutiger 45 Light"/>
              <w:color w:val="auto"/>
              <w:szCs w:val="20"/>
            </w:rPr>
            <w:t>app.</w:t>
          </w:r>
          <w:r w:rsidRPr="00F63244">
            <w:rPr>
              <w:rStyle w:val="NumberedListChar"/>
              <w:rFonts w:ascii="Frutiger 45 Light" w:hAnsi="Frutiger 45 Light"/>
              <w:color w:val="auto"/>
              <w:szCs w:val="20"/>
            </w:rPr>
            <w:t xml:space="preserve"> </w:t>
          </w:r>
        </w:p>
        <w:p w14:paraId="24B9EFD6" w14:textId="77777777" w:rsidR="00A917CF" w:rsidRPr="00F63244" w:rsidRDefault="00A917CF" w:rsidP="00A917CF">
          <w:pPr>
            <w:numPr>
              <w:ilvl w:val="2"/>
              <w:numId w:val="5"/>
            </w:numPr>
            <w:spacing w:after="0"/>
            <w:rPr>
              <w:rStyle w:val="NumberedListChar"/>
              <w:rFonts w:ascii="Frutiger 45 Light" w:hAnsi="Frutiger 45 Light"/>
              <w:color w:val="auto"/>
              <w:szCs w:val="20"/>
            </w:rPr>
          </w:pPr>
          <w:r w:rsidRPr="00F63244">
            <w:rPr>
              <w:rStyle w:val="NumberedListChar"/>
              <w:rFonts w:ascii="Frutiger 45 Light" w:hAnsi="Frutiger 45 Light"/>
              <w:color w:val="auto"/>
              <w:szCs w:val="20"/>
            </w:rPr>
            <w:t xml:space="preserve">Robotic accounts should adhere to the least privileged model of not having any privileged access &amp; must have password set to expire within 90 days. </w:t>
          </w:r>
        </w:p>
        <w:p w14:paraId="0C32AABB" w14:textId="77777777" w:rsidR="00A917CF" w:rsidRPr="00F63244" w:rsidRDefault="00A917CF" w:rsidP="00A917CF">
          <w:pPr>
            <w:numPr>
              <w:ilvl w:val="2"/>
              <w:numId w:val="5"/>
            </w:numPr>
            <w:spacing w:after="0"/>
            <w:rPr>
              <w:rStyle w:val="NumberedListChar"/>
              <w:rFonts w:ascii="Frutiger 45 Light" w:hAnsi="Frutiger 45 Light"/>
              <w:color w:val="auto"/>
              <w:szCs w:val="20"/>
            </w:rPr>
          </w:pPr>
          <w:r w:rsidRPr="00F63244">
            <w:rPr>
              <w:rStyle w:val="NumberedListChar"/>
              <w:rFonts w:ascii="Frutiger 45 Light" w:hAnsi="Frutiger 45 Light"/>
              <w:color w:val="auto"/>
              <w:szCs w:val="20"/>
            </w:rPr>
            <w:t xml:space="preserve">Robotic Account must have an owner which is indicated by the manager attribute in GITDIR. </w:t>
          </w:r>
        </w:p>
        <w:p w14:paraId="0ECC6E13" w14:textId="77777777" w:rsidR="00A917CF" w:rsidRPr="00F63244" w:rsidRDefault="00A917CF" w:rsidP="00A917CF">
          <w:pPr>
            <w:numPr>
              <w:ilvl w:val="2"/>
              <w:numId w:val="5"/>
            </w:numPr>
            <w:spacing w:after="0"/>
            <w:rPr>
              <w:rStyle w:val="NumberedListChar"/>
              <w:rFonts w:ascii="Frutiger 45 Light" w:hAnsi="Frutiger 45 Light"/>
              <w:color w:val="auto"/>
              <w:szCs w:val="20"/>
            </w:rPr>
          </w:pPr>
          <w:r w:rsidRPr="00F63244">
            <w:rPr>
              <w:rStyle w:val="NumberedListChar"/>
              <w:rFonts w:ascii="Frutiger 45 Light" w:hAnsi="Frutiger 45 Light"/>
              <w:color w:val="auto"/>
              <w:szCs w:val="20"/>
            </w:rPr>
            <w:t xml:space="preserve">If bulk password reset is required, the owner may submit a request through Global GAD </w:t>
          </w:r>
          <w:proofErr w:type="spellStart"/>
          <w:r w:rsidRPr="00F63244">
            <w:rPr>
              <w:rStyle w:val="NumberedListChar"/>
              <w:rFonts w:ascii="Frutiger 45 Light" w:hAnsi="Frutiger 45 Light"/>
              <w:color w:val="auto"/>
              <w:szCs w:val="20"/>
            </w:rPr>
            <w:t>catalog</w:t>
          </w:r>
          <w:proofErr w:type="spellEnd"/>
          <w:r w:rsidRPr="00F63244">
            <w:rPr>
              <w:rStyle w:val="NumberedListChar"/>
              <w:rFonts w:ascii="Frutiger 45 Light" w:hAnsi="Frutiger 45 Light"/>
              <w:color w:val="auto"/>
              <w:szCs w:val="20"/>
            </w:rPr>
            <w:t xml:space="preserve"> request for IAS to reset. </w:t>
          </w:r>
        </w:p>
        <w:p w14:paraId="53A793D6" w14:textId="77777777" w:rsidR="00A917CF" w:rsidRPr="00F63244" w:rsidRDefault="00A917CF" w:rsidP="00A917CF">
          <w:pPr>
            <w:numPr>
              <w:ilvl w:val="2"/>
              <w:numId w:val="5"/>
            </w:numPr>
            <w:spacing w:after="0"/>
            <w:rPr>
              <w:rStyle w:val="NumberedListChar"/>
              <w:rFonts w:ascii="Frutiger 45 Light" w:hAnsi="Frutiger 45 Light"/>
              <w:color w:val="auto"/>
              <w:szCs w:val="20"/>
            </w:rPr>
          </w:pPr>
          <w:r w:rsidRPr="00F63244">
            <w:rPr>
              <w:rStyle w:val="NumberedListChar"/>
              <w:rFonts w:ascii="Frutiger 45 Light" w:hAnsi="Frutiger 45 Light"/>
              <w:color w:val="auto"/>
              <w:szCs w:val="20"/>
            </w:rPr>
            <w:t xml:space="preserve">Passwords will be sent securely to the owner directly. </w:t>
          </w:r>
        </w:p>
        <w:p w14:paraId="5EDF56C7" w14:textId="77777777" w:rsidR="00A917CF" w:rsidRPr="00F63244" w:rsidRDefault="00A917CF" w:rsidP="00A917CF">
          <w:pPr>
            <w:numPr>
              <w:ilvl w:val="2"/>
              <w:numId w:val="5"/>
            </w:numPr>
            <w:spacing w:after="0"/>
            <w:rPr>
              <w:rStyle w:val="NumberedListChar"/>
              <w:rFonts w:ascii="Frutiger 45 Light" w:hAnsi="Frutiger 45 Light"/>
              <w:color w:val="auto"/>
              <w:szCs w:val="20"/>
            </w:rPr>
          </w:pPr>
          <w:r w:rsidRPr="00F63244">
            <w:rPr>
              <w:rStyle w:val="NumberedListChar"/>
              <w:rFonts w:ascii="Frutiger 45 Light" w:hAnsi="Frutiger 45 Light"/>
              <w:color w:val="auto"/>
              <w:szCs w:val="20"/>
            </w:rPr>
            <w:t xml:space="preserve">Any attribute modification will require owner approval attached to a Global GAD </w:t>
          </w:r>
          <w:proofErr w:type="spellStart"/>
          <w:r w:rsidRPr="00F63244">
            <w:rPr>
              <w:rStyle w:val="NumberedListChar"/>
              <w:rFonts w:ascii="Frutiger 45 Light" w:hAnsi="Frutiger 45 Light"/>
              <w:color w:val="auto"/>
              <w:szCs w:val="20"/>
            </w:rPr>
            <w:t>catalog</w:t>
          </w:r>
          <w:proofErr w:type="spellEnd"/>
          <w:r w:rsidRPr="00F63244">
            <w:rPr>
              <w:rStyle w:val="NumberedListChar"/>
              <w:rFonts w:ascii="Frutiger 45 Light" w:hAnsi="Frutiger 45 Light"/>
              <w:color w:val="auto"/>
              <w:szCs w:val="20"/>
            </w:rPr>
            <w:t xml:space="preserve"> request submitted to IAS via Service Now (ServiceNow &gt; Service </w:t>
          </w:r>
          <w:proofErr w:type="spellStart"/>
          <w:r w:rsidRPr="00F63244">
            <w:rPr>
              <w:rStyle w:val="NumberedListChar"/>
              <w:rFonts w:ascii="Frutiger 45 Light" w:hAnsi="Frutiger 45 Light"/>
              <w:color w:val="auto"/>
              <w:szCs w:val="20"/>
            </w:rPr>
            <w:t>Catalog</w:t>
          </w:r>
          <w:proofErr w:type="spellEnd"/>
          <w:r w:rsidRPr="00F63244">
            <w:rPr>
              <w:rStyle w:val="NumberedListChar"/>
              <w:rFonts w:ascii="Frutiger 45 Light" w:hAnsi="Frutiger 45 Light"/>
              <w:color w:val="auto"/>
              <w:szCs w:val="20"/>
            </w:rPr>
            <w:t xml:space="preserve"> &gt; Identity &amp; Access Management Services &gt; IAS - Global GAD) </w:t>
          </w:r>
        </w:p>
        <w:p w14:paraId="3910E88F" w14:textId="77777777" w:rsidR="00A917CF" w:rsidRPr="00F63244" w:rsidRDefault="00A917CF" w:rsidP="00A917CF">
          <w:pPr>
            <w:numPr>
              <w:ilvl w:val="2"/>
              <w:numId w:val="5"/>
            </w:numPr>
            <w:spacing w:after="0"/>
            <w:rPr>
              <w:rStyle w:val="NumberedListChar"/>
              <w:rFonts w:ascii="Frutiger 45 Light" w:hAnsi="Frutiger 45 Light"/>
              <w:color w:val="auto"/>
              <w:szCs w:val="20"/>
            </w:rPr>
          </w:pPr>
          <w:r w:rsidRPr="00F63244">
            <w:rPr>
              <w:rStyle w:val="NumberedListChar"/>
              <w:rFonts w:ascii="Frutiger 45 Light" w:hAnsi="Frutiger 45 Light"/>
              <w:color w:val="auto"/>
              <w:szCs w:val="20"/>
            </w:rPr>
            <w:t xml:space="preserve">If a never expiring password is required, would make the account privileged &amp; would then need to be managed in TPAM/Safeguard &amp; the user would alternatively need to have a service account requested. </w:t>
          </w:r>
        </w:p>
        <w:p w14:paraId="58B68EBD" w14:textId="77777777" w:rsidR="00A917CF" w:rsidRPr="00F63244" w:rsidRDefault="00A917CF" w:rsidP="00A917CF">
          <w:pPr>
            <w:numPr>
              <w:ilvl w:val="2"/>
              <w:numId w:val="5"/>
            </w:numPr>
            <w:spacing w:after="0"/>
            <w:rPr>
              <w:rStyle w:val="NumberedListChar"/>
              <w:rFonts w:ascii="Frutiger 45 Light" w:hAnsi="Frutiger 45 Light"/>
              <w:color w:val="auto"/>
              <w:szCs w:val="20"/>
            </w:rPr>
          </w:pPr>
          <w:r w:rsidRPr="00F63244">
            <w:rPr>
              <w:rStyle w:val="NumberedListChar"/>
              <w:rFonts w:ascii="Frutiger 45 Light" w:hAnsi="Frutiger 45 Light"/>
              <w:color w:val="auto"/>
              <w:szCs w:val="20"/>
            </w:rPr>
            <w:t xml:space="preserve">If an exception is needed to set the password to ‘never expire’ IAS will require sufficient business justification &amp; CISO approval attached to a Global GAD </w:t>
          </w:r>
          <w:proofErr w:type="spellStart"/>
          <w:r w:rsidRPr="00F63244">
            <w:rPr>
              <w:rStyle w:val="NumberedListChar"/>
              <w:rFonts w:ascii="Frutiger 45 Light" w:hAnsi="Frutiger 45 Light"/>
              <w:color w:val="auto"/>
              <w:szCs w:val="20"/>
            </w:rPr>
            <w:t>catalog</w:t>
          </w:r>
          <w:proofErr w:type="spellEnd"/>
          <w:r w:rsidRPr="00F63244">
            <w:rPr>
              <w:rStyle w:val="NumberedListChar"/>
              <w:rFonts w:ascii="Frutiger 45 Light" w:hAnsi="Frutiger 45 Light"/>
              <w:color w:val="auto"/>
              <w:szCs w:val="20"/>
            </w:rPr>
            <w:t xml:space="preserve"> request.</w:t>
          </w:r>
        </w:p>
        <w:p w14:paraId="7A069A4B" w14:textId="651E2873" w:rsidR="00A917CF" w:rsidRDefault="00A917CF">
          <w:pPr>
            <w:pStyle w:val="Heading1"/>
          </w:pPr>
          <w:bookmarkStart w:id="9" w:name="_Toc191626445"/>
          <w:r>
            <w:t>Approvals</w:t>
          </w:r>
          <w:bookmarkEnd w:id="9"/>
        </w:p>
        <w:p w14:paraId="703F7BB5" w14:textId="74D41856" w:rsidR="00A917CF" w:rsidRDefault="00A917CF" w:rsidP="00A917CF">
          <w:r>
            <w:t xml:space="preserve">Please take the time to review the below approvals you will require for each item. </w:t>
          </w:r>
        </w:p>
        <w:p w14:paraId="31BF1157" w14:textId="77777777" w:rsidR="00A917CF" w:rsidRDefault="00A917CF" w:rsidP="00A917CF"/>
        <w:p w14:paraId="14C3A563" w14:textId="74F7C03B" w:rsidR="00A917CF" w:rsidRDefault="00A917CF" w:rsidP="00A917CF">
          <w:pPr>
            <w:rPr>
              <w:rFonts w:asciiTheme="minorHAnsi" w:hAnsiTheme="minorHAnsi"/>
            </w:rPr>
          </w:pPr>
          <w:r w:rsidRPr="00A917CF">
            <w:rPr>
              <w:rFonts w:asciiTheme="minorHAnsi" w:hAnsiTheme="minorHAnsi"/>
            </w:rPr>
            <w:t>Please ensure you review these requirements and a</w:t>
          </w:r>
          <w:r>
            <w:rPr>
              <w:rFonts w:asciiTheme="minorHAnsi" w:hAnsiTheme="minorHAnsi"/>
            </w:rPr>
            <w:t>pply</w:t>
          </w:r>
          <w:r w:rsidRPr="00A917CF">
            <w:rPr>
              <w:rFonts w:asciiTheme="minorHAnsi" w:hAnsiTheme="minorHAnsi"/>
            </w:rPr>
            <w:t xml:space="preserve"> co</w:t>
          </w:r>
          <w:r>
            <w:rPr>
              <w:rFonts w:asciiTheme="minorHAnsi" w:hAnsiTheme="minorHAnsi"/>
            </w:rPr>
            <w:t>r</w:t>
          </w:r>
          <w:r w:rsidRPr="00A917CF">
            <w:rPr>
              <w:rFonts w:asciiTheme="minorHAnsi" w:hAnsiTheme="minorHAnsi"/>
            </w:rPr>
            <w:t>rect approvals</w:t>
          </w:r>
          <w:r>
            <w:rPr>
              <w:rFonts w:asciiTheme="minorHAnsi" w:hAnsiTheme="minorHAnsi"/>
            </w:rPr>
            <w:t xml:space="preserve"> within the form (or attached depending on the case)</w:t>
          </w:r>
          <w:r w:rsidRPr="00A917CF">
            <w:rPr>
              <w:rFonts w:asciiTheme="minorHAnsi" w:hAnsiTheme="minorHAnsi"/>
            </w:rPr>
            <w:t xml:space="preserve"> as this may lead to your request being cancelled if incorrect or missing.</w:t>
          </w:r>
        </w:p>
        <w:p w14:paraId="4CCA900B" w14:textId="77777777" w:rsidR="00A917CF" w:rsidRDefault="00A917CF" w:rsidP="00A917CF">
          <w:pPr>
            <w:rPr>
              <w:rFonts w:asciiTheme="minorHAnsi" w:hAnsiTheme="minorHAnsi"/>
            </w:rPr>
          </w:pPr>
        </w:p>
        <w:p w14:paraId="602FB92F" w14:textId="15C0807B" w:rsidR="00A917CF" w:rsidRDefault="00A917CF" w:rsidP="00A917CF">
          <w:pPr>
            <w:rPr>
              <w:rFonts w:asciiTheme="minorHAnsi" w:hAnsiTheme="minorHAnsi"/>
            </w:rPr>
          </w:pPr>
          <w:r>
            <w:rPr>
              <w:rFonts w:asciiTheme="minorHAnsi" w:hAnsiTheme="minorHAnsi"/>
            </w:rPr>
            <w:t xml:space="preserve">Approval will be automatically applied to the request via the “Approver” field for user requests and the “Group Owner” field for group requests. </w:t>
          </w:r>
        </w:p>
        <w:p w14:paraId="378CB2E5" w14:textId="77777777" w:rsidR="00422607" w:rsidRDefault="00422607" w:rsidP="00A917CF">
          <w:pPr>
            <w:rPr>
              <w:rFonts w:asciiTheme="minorHAnsi" w:hAnsiTheme="minorHAnsi"/>
            </w:rPr>
          </w:pPr>
        </w:p>
        <w:p w14:paraId="08BB3FE2" w14:textId="6526B9FE" w:rsidR="001531DB" w:rsidRDefault="00422607" w:rsidP="00A917CF">
          <w:pPr>
            <w:rPr>
              <w:rFonts w:asciiTheme="minorHAnsi" w:hAnsiTheme="minorHAnsi"/>
            </w:rPr>
          </w:pPr>
          <w:r>
            <w:rPr>
              <w:rFonts w:asciiTheme="minorHAnsi" w:hAnsiTheme="minorHAnsi"/>
            </w:rPr>
            <w:t xml:space="preserve">Should you require </w:t>
          </w:r>
          <w:r w:rsidR="001531DB">
            <w:rPr>
              <w:rFonts w:asciiTheme="minorHAnsi" w:hAnsiTheme="minorHAnsi"/>
            </w:rPr>
            <w:t>SE</w:t>
          </w:r>
          <w:r w:rsidR="00142663">
            <w:rPr>
              <w:rFonts w:asciiTheme="minorHAnsi" w:hAnsiTheme="minorHAnsi"/>
            </w:rPr>
            <w:t>/BSM</w:t>
          </w:r>
          <w:r w:rsidR="001531DB">
            <w:rPr>
              <w:rFonts w:asciiTheme="minorHAnsi" w:hAnsiTheme="minorHAnsi"/>
            </w:rPr>
            <w:t xml:space="preserve"> approval or B/CISO, please use the below links:</w:t>
          </w:r>
        </w:p>
        <w:p w14:paraId="7CC512D3" w14:textId="77777777" w:rsidR="001531DB" w:rsidRDefault="001531DB" w:rsidP="00A917CF">
          <w:pPr>
            <w:rPr>
              <w:rFonts w:asciiTheme="minorHAnsi" w:hAnsiTheme="minorHAnsi"/>
            </w:rPr>
          </w:pPr>
        </w:p>
        <w:p w14:paraId="15426A3A" w14:textId="5791427E" w:rsidR="001531DB" w:rsidRDefault="001531DB" w:rsidP="00A917CF">
          <w:pPr>
            <w:rPr>
              <w:rFonts w:asciiTheme="minorHAnsi" w:hAnsiTheme="minorHAnsi"/>
            </w:rPr>
          </w:pPr>
          <w:r>
            <w:rPr>
              <w:rFonts w:asciiTheme="minorHAnsi" w:hAnsiTheme="minorHAnsi"/>
            </w:rPr>
            <w:t xml:space="preserve">Service Executives: </w:t>
          </w:r>
          <w:hyperlink r:id="rId29" w:history="1">
            <w:proofErr w:type="spellStart"/>
            <w:r w:rsidR="003A0BFF" w:rsidRPr="009A1CB7">
              <w:rPr>
                <w:rStyle w:val="Hyperlink"/>
                <w:rFonts w:asciiTheme="minorHAnsi" w:hAnsiTheme="minorHAnsi"/>
                <w:b/>
                <w:bCs/>
              </w:rPr>
              <w:t>BusinessServiceManagement</w:t>
            </w:r>
            <w:proofErr w:type="spellEnd"/>
            <w:r w:rsidR="003A0BFF" w:rsidRPr="009A1CB7">
              <w:rPr>
                <w:rStyle w:val="Hyperlink"/>
                <w:rFonts w:asciiTheme="minorHAnsi" w:hAnsiTheme="minorHAnsi"/>
                <w:b/>
                <w:bCs/>
              </w:rPr>
              <w:t xml:space="preserve"> - Home (sharepoint.com)</w:t>
            </w:r>
          </w:hyperlink>
        </w:p>
        <w:p w14:paraId="4512D57C" w14:textId="6EFEE232" w:rsidR="00422607" w:rsidRDefault="001531DB" w:rsidP="00A917CF">
          <w:pPr>
            <w:rPr>
              <w:rFonts w:asciiTheme="minorHAnsi" w:hAnsiTheme="minorHAnsi"/>
            </w:rPr>
          </w:pPr>
          <w:r>
            <w:rPr>
              <w:rFonts w:asciiTheme="minorHAnsi" w:hAnsiTheme="minorHAnsi"/>
            </w:rPr>
            <w:t xml:space="preserve">B/CISO Function:  </w:t>
          </w:r>
          <w:hyperlink r:id="rId30" w:history="1">
            <w:r w:rsidR="003A0BFF" w:rsidRPr="009A1CB7">
              <w:rPr>
                <w:rStyle w:val="Hyperlink"/>
                <w:rFonts w:asciiTheme="minorHAnsi" w:hAnsiTheme="minorHAnsi"/>
                <w:b/>
                <w:bCs/>
              </w:rPr>
              <w:t>GIS-Org - BISO to Function - Segment (sharepoint.com)</w:t>
            </w:r>
          </w:hyperlink>
        </w:p>
        <w:p w14:paraId="4899BEFA" w14:textId="77777777" w:rsidR="00A917CF" w:rsidRDefault="00A917CF" w:rsidP="00A917CF">
          <w:pPr>
            <w:rPr>
              <w:rFonts w:asciiTheme="minorHAnsi" w:hAnsiTheme="minorHAnsi"/>
            </w:rPr>
          </w:pPr>
        </w:p>
        <w:p w14:paraId="3A7709FA" w14:textId="4E4F3E07" w:rsidR="00A917CF" w:rsidRDefault="00A917CF" w:rsidP="00A917CF">
          <w:pPr>
            <w:rPr>
              <w:rFonts w:asciiTheme="minorHAnsi" w:hAnsiTheme="minorHAnsi"/>
            </w:rPr>
          </w:pPr>
          <w:r>
            <w:rPr>
              <w:rFonts w:asciiTheme="minorHAnsi" w:hAnsiTheme="minorHAnsi"/>
            </w:rPr>
            <w:t xml:space="preserve">Note: Until a ticket is approved, IAS will </w:t>
          </w:r>
          <w:r w:rsidRPr="00A917CF">
            <w:rPr>
              <w:rFonts w:asciiTheme="minorHAnsi" w:hAnsiTheme="minorHAnsi"/>
              <w:b/>
              <w:bCs/>
            </w:rPr>
            <w:t>NOT</w:t>
          </w:r>
          <w:r>
            <w:rPr>
              <w:rFonts w:asciiTheme="minorHAnsi" w:hAnsiTheme="minorHAnsi"/>
              <w:b/>
              <w:bCs/>
            </w:rPr>
            <w:t xml:space="preserve"> </w:t>
          </w:r>
          <w:r w:rsidRPr="00A917CF">
            <w:rPr>
              <w:rFonts w:asciiTheme="minorHAnsi" w:hAnsiTheme="minorHAnsi"/>
            </w:rPr>
            <w:t>receive a ticket to their queue</w:t>
          </w:r>
          <w:r>
            <w:rPr>
              <w:rFonts w:asciiTheme="minorHAnsi" w:hAnsiTheme="minorHAnsi"/>
            </w:rPr>
            <w:t>. Failure of approval within 7 days will cause the request to fail and be cancelled.</w:t>
          </w:r>
        </w:p>
        <w:p w14:paraId="2CEB5511" w14:textId="77777777" w:rsidR="00A917CF" w:rsidRPr="00A917CF" w:rsidRDefault="00A917CF" w:rsidP="00A917CF">
          <w:pPr>
            <w:rPr>
              <w:rFonts w:asciiTheme="minorHAnsi" w:hAnsiTheme="minorHAnsi"/>
            </w:rPr>
          </w:pPr>
        </w:p>
        <w:p w14:paraId="5B2B3F72" w14:textId="3614A555" w:rsidR="00A917CF" w:rsidRDefault="00A917CF" w:rsidP="00A917CF">
          <w:pPr>
            <w:pStyle w:val="Heading2"/>
          </w:pPr>
          <w:bookmarkStart w:id="10" w:name="_Toc191626446"/>
          <w:r>
            <w:t>User Requests</w:t>
          </w:r>
          <w:bookmarkEnd w:id="10"/>
        </w:p>
        <w:p w14:paraId="0B0F8C54" w14:textId="32B0EFA9" w:rsidR="00A917CF" w:rsidRPr="00A917CF" w:rsidRDefault="00A917CF" w:rsidP="00A917CF"/>
        <w:p w14:paraId="48E6F9B7" w14:textId="7942EE3D" w:rsidR="00A917CF" w:rsidRDefault="00A917CF" w:rsidP="00A917CF">
          <w:pPr>
            <w:pStyle w:val="Heading3"/>
          </w:pPr>
          <w:bookmarkStart w:id="11" w:name="_Toc191626447"/>
          <w:r>
            <w:t>Create User</w:t>
          </w:r>
          <w:bookmarkEnd w:id="11"/>
        </w:p>
        <w:p w14:paraId="66D554E4" w14:textId="36EC91E9" w:rsidR="00123AAD" w:rsidRPr="00123AAD" w:rsidRDefault="00123AAD" w:rsidP="00123AAD">
          <w:r>
            <w:rPr>
              <w:rFonts w:ascii="Frutiger 45 Light" w:hAnsi="Frutiger 45 Light"/>
              <w:b/>
              <w:bCs/>
              <w:color w:val="FF0000"/>
            </w:rPr>
            <w:t>**</w:t>
          </w:r>
          <w:r w:rsidRPr="00257EE1">
            <w:rPr>
              <w:rFonts w:ascii="Frutiger 45 Light" w:hAnsi="Frutiger 45 Light"/>
              <w:b/>
              <w:bCs/>
              <w:color w:val="FF0000"/>
            </w:rPr>
            <w:t xml:space="preserve">*Only </w:t>
          </w:r>
          <w:r>
            <w:rPr>
              <w:rFonts w:ascii="Frutiger 45 Light" w:hAnsi="Frutiger 45 Light"/>
              <w:b/>
              <w:bCs/>
              <w:color w:val="FF0000"/>
            </w:rPr>
            <w:t>to be used for creation of test accounts</w:t>
          </w:r>
          <w:r w:rsidRPr="00257EE1">
            <w:rPr>
              <w:rFonts w:ascii="Frutiger 45 Light" w:hAnsi="Frutiger 45 Light"/>
              <w:b/>
              <w:bCs/>
              <w:color w:val="FF0000"/>
            </w:rPr>
            <w:t>*</w:t>
          </w:r>
          <w:r>
            <w:rPr>
              <w:rFonts w:ascii="Frutiger 45 Light" w:hAnsi="Frutiger 45 Light"/>
              <w:b/>
              <w:bCs/>
              <w:color w:val="FF0000"/>
            </w:rPr>
            <w:t>**</w:t>
          </w:r>
        </w:p>
        <w:p w14:paraId="43B63354" w14:textId="3FDC000C" w:rsidR="00A917CF" w:rsidRPr="00A917CF" w:rsidRDefault="00A917CF" w:rsidP="00A917CF">
          <w:pPr>
            <w:pStyle w:val="ListParagraph"/>
            <w:numPr>
              <w:ilvl w:val="0"/>
              <w:numId w:val="8"/>
            </w:numPr>
            <w:rPr>
              <w:lang w:val="en-IE"/>
            </w:rPr>
          </w:pPr>
          <w:r w:rsidRPr="00A917CF">
            <w:rPr>
              <w:lang w:val="en-IE"/>
            </w:rPr>
            <w:t xml:space="preserve">Approval required from the </w:t>
          </w:r>
          <w:proofErr w:type="gramStart"/>
          <w:r w:rsidRPr="00A917CF">
            <w:rPr>
              <w:lang w:val="en-IE"/>
            </w:rPr>
            <w:t>beneficiary‘</w:t>
          </w:r>
          <w:proofErr w:type="gramEnd"/>
          <w:r w:rsidRPr="00A917CF">
            <w:rPr>
              <w:lang w:val="en-IE"/>
            </w:rPr>
            <w:t>s line manager</w:t>
          </w:r>
        </w:p>
        <w:p w14:paraId="66FB3B8E" w14:textId="17BA968B" w:rsidR="00A917CF" w:rsidRDefault="00A917CF">
          <w:pPr>
            <w:pStyle w:val="Heading3"/>
          </w:pPr>
          <w:bookmarkStart w:id="12" w:name="_Toc191626448"/>
          <w:r>
            <w:lastRenderedPageBreak/>
            <w:t>Modify User</w:t>
          </w:r>
          <w:bookmarkEnd w:id="12"/>
        </w:p>
        <w:p w14:paraId="53A1CE0E" w14:textId="77777777" w:rsidR="00D44D17" w:rsidRDefault="00D44D17" w:rsidP="00D44D17">
          <w:pPr>
            <w:numPr>
              <w:ilvl w:val="0"/>
              <w:numId w:val="6"/>
            </w:numPr>
            <w:spacing w:after="0"/>
            <w:rPr>
              <w:lang w:val="en-IE"/>
            </w:rPr>
          </w:pPr>
          <w:r w:rsidRPr="007055A4">
            <w:rPr>
              <w:lang w:val="en-IE"/>
            </w:rPr>
            <w:t xml:space="preserve">Modifications to any attribute other than </w:t>
          </w:r>
          <w:proofErr w:type="spellStart"/>
          <w:r w:rsidRPr="007055A4">
            <w:rPr>
              <w:lang w:val="en-IE"/>
            </w:rPr>
            <w:t>ZOwner</w:t>
          </w:r>
          <w:proofErr w:type="spellEnd"/>
          <w:r>
            <w:rPr>
              <w:lang w:val="en-IE"/>
            </w:rPr>
            <w:t>/</w:t>
          </w:r>
          <w:proofErr w:type="spellStart"/>
          <w:r>
            <w:rPr>
              <w:lang w:val="en-IE"/>
            </w:rPr>
            <w:t>Managedby</w:t>
          </w:r>
          <w:proofErr w:type="spellEnd"/>
          <w:r w:rsidRPr="007055A4">
            <w:rPr>
              <w:lang w:val="en-IE"/>
            </w:rPr>
            <w:t xml:space="preserve"> approval from the Account owner.</w:t>
          </w:r>
        </w:p>
        <w:p w14:paraId="016AD119" w14:textId="77777777" w:rsidR="00D44D17" w:rsidRDefault="00D44D17" w:rsidP="00D44D17">
          <w:pPr>
            <w:spacing w:after="0"/>
            <w:ind w:left="720"/>
            <w:rPr>
              <w:lang w:val="en-IE"/>
            </w:rPr>
          </w:pPr>
        </w:p>
        <w:p w14:paraId="79E44FAB" w14:textId="77777777" w:rsidR="00D44D17" w:rsidRPr="007E41C7" w:rsidRDefault="00D44D17" w:rsidP="00D44D17">
          <w:pPr>
            <w:numPr>
              <w:ilvl w:val="0"/>
              <w:numId w:val="6"/>
            </w:numPr>
            <w:spacing w:after="0"/>
            <w:rPr>
              <w:lang w:val="en-IE"/>
            </w:rPr>
          </w:pPr>
          <w:r w:rsidRPr="00745C75">
            <w:rPr>
              <w:lang w:val="en-IE"/>
            </w:rPr>
            <w:t>Password never expires</w:t>
          </w:r>
          <w:r>
            <w:rPr>
              <w:lang w:val="en-IE"/>
            </w:rPr>
            <w:t xml:space="preserve"> attribute will require BISO approval</w:t>
          </w:r>
        </w:p>
        <w:p w14:paraId="46D15E0A" w14:textId="77777777" w:rsidR="00D44D17" w:rsidRPr="00A917CF" w:rsidRDefault="00D44D17" w:rsidP="00D44D17">
          <w:pPr>
            <w:spacing w:after="0"/>
            <w:rPr>
              <w:color w:val="00B050"/>
              <w:lang w:val="en-IE"/>
            </w:rPr>
          </w:pPr>
        </w:p>
        <w:p w14:paraId="691181DE" w14:textId="77777777" w:rsidR="00D44D17" w:rsidRDefault="00D44D17" w:rsidP="00D44D17">
          <w:pPr>
            <w:numPr>
              <w:ilvl w:val="0"/>
              <w:numId w:val="6"/>
            </w:numPr>
            <w:spacing w:after="0"/>
            <w:rPr>
              <w:lang w:val="en-IE"/>
            </w:rPr>
          </w:pPr>
          <w:r w:rsidRPr="007055A4">
            <w:rPr>
              <w:lang w:val="en-IE"/>
            </w:rPr>
            <w:t xml:space="preserve">Modifications to the </w:t>
          </w:r>
          <w:proofErr w:type="spellStart"/>
          <w:r w:rsidRPr="007055A4">
            <w:rPr>
              <w:lang w:val="en-IE"/>
            </w:rPr>
            <w:t>ZOwner</w:t>
          </w:r>
          <w:proofErr w:type="spellEnd"/>
          <w:r>
            <w:rPr>
              <w:lang w:val="en-IE"/>
            </w:rPr>
            <w:t>/</w:t>
          </w:r>
          <w:proofErr w:type="spellStart"/>
          <w:r>
            <w:rPr>
              <w:lang w:val="en-IE"/>
            </w:rPr>
            <w:t>Managedby</w:t>
          </w:r>
          <w:proofErr w:type="spellEnd"/>
          <w:r w:rsidRPr="007055A4">
            <w:rPr>
              <w:lang w:val="en-IE"/>
            </w:rPr>
            <w:t xml:space="preserve"> field requires the current owner </w:t>
          </w:r>
          <w:r w:rsidRPr="007055A4">
            <w:rPr>
              <w:b/>
              <w:lang w:val="en-IE"/>
            </w:rPr>
            <w:t>and</w:t>
          </w:r>
          <w:r w:rsidRPr="007055A4">
            <w:rPr>
              <w:lang w:val="en-IE"/>
            </w:rPr>
            <w:t xml:space="preserve"> the new owner’s approval. </w:t>
          </w:r>
        </w:p>
        <w:p w14:paraId="5FB0127D" w14:textId="77777777" w:rsidR="00D44D17" w:rsidRDefault="00D44D17" w:rsidP="00D44D17">
          <w:pPr>
            <w:pStyle w:val="ListParagraph"/>
            <w:rPr>
              <w:lang w:val="en-IE"/>
            </w:rPr>
          </w:pPr>
        </w:p>
        <w:p w14:paraId="00C23462" w14:textId="77777777" w:rsidR="00D44D17" w:rsidRDefault="00D44D17" w:rsidP="00D44D17">
          <w:pPr>
            <w:numPr>
              <w:ilvl w:val="0"/>
              <w:numId w:val="6"/>
            </w:numPr>
            <w:spacing w:after="0"/>
            <w:rPr>
              <w:lang w:val="en-IE"/>
            </w:rPr>
          </w:pPr>
          <w:r w:rsidRPr="009F31E6">
            <w:rPr>
              <w:lang w:val="en-IE"/>
            </w:rPr>
            <w:t xml:space="preserve">Moving a std user OU </w:t>
          </w:r>
          <w:r>
            <w:rPr>
              <w:lang w:val="en-IE"/>
            </w:rPr>
            <w:t>requires local SE for the new OU’s approval</w:t>
          </w:r>
        </w:p>
        <w:p w14:paraId="35604774" w14:textId="77777777" w:rsidR="00D44D17" w:rsidRDefault="00D44D17" w:rsidP="00D44D17">
          <w:pPr>
            <w:spacing w:after="0"/>
            <w:rPr>
              <w:lang w:val="en-IE"/>
            </w:rPr>
          </w:pPr>
        </w:p>
        <w:p w14:paraId="49A1FB4B" w14:textId="77777777" w:rsidR="00D44D17" w:rsidRDefault="00D44D17" w:rsidP="00D44D17">
          <w:pPr>
            <w:numPr>
              <w:ilvl w:val="0"/>
              <w:numId w:val="6"/>
            </w:numPr>
            <w:spacing w:after="0"/>
            <w:rPr>
              <w:lang w:val="en-IE"/>
            </w:rPr>
          </w:pPr>
          <w:r>
            <w:rPr>
              <w:lang w:val="en-IE"/>
            </w:rPr>
            <w:t xml:space="preserve">Modifications to a service account require owner </w:t>
          </w:r>
          <w:r>
            <w:rPr>
              <w:b/>
              <w:bCs/>
              <w:lang w:val="en-IE"/>
            </w:rPr>
            <w:t xml:space="preserve">and </w:t>
          </w:r>
          <w:r>
            <w:rPr>
              <w:lang w:val="en-IE"/>
            </w:rPr>
            <w:t>local SE approval. Changing owner should be done via PAM</w:t>
          </w:r>
        </w:p>
        <w:p w14:paraId="66323C88" w14:textId="77777777" w:rsidR="00D44D17" w:rsidRDefault="00D44D17" w:rsidP="00D44D17">
          <w:pPr>
            <w:pStyle w:val="ListParagraph"/>
            <w:rPr>
              <w:lang w:val="en-IE"/>
            </w:rPr>
          </w:pPr>
        </w:p>
        <w:p w14:paraId="30490C1E" w14:textId="77777777" w:rsidR="00D44D17" w:rsidRDefault="00D44D17" w:rsidP="00D44D17">
          <w:pPr>
            <w:numPr>
              <w:ilvl w:val="0"/>
              <w:numId w:val="6"/>
            </w:numPr>
            <w:spacing w:after="0"/>
            <w:rPr>
              <w:lang w:val="en-IE"/>
            </w:rPr>
          </w:pPr>
          <w:r w:rsidRPr="009F31E6">
            <w:rPr>
              <w:lang w:val="en-IE"/>
            </w:rPr>
            <w:t xml:space="preserve">Moving </w:t>
          </w:r>
          <w:r>
            <w:rPr>
              <w:lang w:val="en-IE"/>
            </w:rPr>
            <w:t>an SVC/Tech accounts to a different OU</w:t>
          </w:r>
          <w:r w:rsidRPr="009F31E6">
            <w:rPr>
              <w:lang w:val="en-IE"/>
            </w:rPr>
            <w:t xml:space="preserve"> </w:t>
          </w:r>
          <w:r>
            <w:rPr>
              <w:lang w:val="en-IE"/>
            </w:rPr>
            <w:t>requires account owner &amp; local SE for the new OU’s approval</w:t>
          </w:r>
        </w:p>
        <w:p w14:paraId="0D3CA120" w14:textId="6C2E1A0D" w:rsidR="00A917CF" w:rsidRDefault="00A917CF">
          <w:pPr>
            <w:pStyle w:val="Heading3"/>
          </w:pPr>
          <w:bookmarkStart w:id="13" w:name="_Toc191626449"/>
          <w:r>
            <w:t>Delete/Disable User</w:t>
          </w:r>
          <w:bookmarkEnd w:id="13"/>
        </w:p>
        <w:p w14:paraId="77A232CA" w14:textId="20076DA3" w:rsidR="00A917CF" w:rsidRPr="007055A4" w:rsidRDefault="007B18E8" w:rsidP="006B0E7E">
          <w:pPr>
            <w:ind w:left="720"/>
            <w:rPr>
              <w:lang w:val="en-IE"/>
            </w:rPr>
          </w:pPr>
          <w:r w:rsidRPr="007B18E8">
            <w:t>Delete/Disable user function should only be used to delete SVC accounts</w:t>
          </w:r>
          <w:r w:rsidR="00323AED">
            <w:t xml:space="preserve"> or to remove Azure guest accounts</w:t>
          </w:r>
          <w:r w:rsidR="006B0E7E">
            <w:t xml:space="preserve"> (Entra domain)</w:t>
          </w:r>
        </w:p>
        <w:p w14:paraId="24836F83" w14:textId="1C7D04F0" w:rsidR="00A917CF" w:rsidRDefault="00A917CF" w:rsidP="00A917CF">
          <w:pPr>
            <w:numPr>
              <w:ilvl w:val="0"/>
              <w:numId w:val="6"/>
            </w:numPr>
            <w:spacing w:after="0"/>
            <w:rPr>
              <w:lang w:val="en-IE"/>
            </w:rPr>
          </w:pPr>
          <w:r>
            <w:rPr>
              <w:lang w:val="en-IE"/>
            </w:rPr>
            <w:t xml:space="preserve">Disable/Delete of a service account requires approval from </w:t>
          </w:r>
          <w:r w:rsidRPr="00A917CF">
            <w:rPr>
              <w:b/>
              <w:bCs/>
              <w:lang w:val="en-IE"/>
            </w:rPr>
            <w:t>both</w:t>
          </w:r>
          <w:r>
            <w:rPr>
              <w:lang w:val="en-IE"/>
            </w:rPr>
            <w:t xml:space="preserve"> user (line manager if not possible) and local BISO or appropriate Service Executive.</w:t>
          </w:r>
        </w:p>
        <w:p w14:paraId="14DCB5C0" w14:textId="77777777" w:rsidR="00A917CF" w:rsidRDefault="00A917CF" w:rsidP="00A917CF">
          <w:pPr>
            <w:pStyle w:val="ListParagraph"/>
            <w:rPr>
              <w:lang w:val="en-IE"/>
            </w:rPr>
          </w:pPr>
        </w:p>
        <w:p w14:paraId="69FFC95C" w14:textId="10DC9A19" w:rsidR="00A917CF" w:rsidRDefault="00A917CF" w:rsidP="00A917CF">
          <w:pPr>
            <w:numPr>
              <w:ilvl w:val="0"/>
              <w:numId w:val="6"/>
            </w:numPr>
            <w:spacing w:after="0"/>
            <w:rPr>
              <w:lang w:val="en-IE"/>
            </w:rPr>
          </w:pPr>
          <w:r>
            <w:rPr>
              <w:lang w:val="en-IE"/>
            </w:rPr>
            <w:t xml:space="preserve">When </w:t>
          </w:r>
          <w:r w:rsidR="00832921">
            <w:rPr>
              <w:lang w:val="en-IE"/>
            </w:rPr>
            <w:t>deleting</w:t>
          </w:r>
          <w:r>
            <w:rPr>
              <w:lang w:val="en-IE"/>
            </w:rPr>
            <w:t xml:space="preserve"> a Service Account, please note that IAS will need to progress this via the change process. A CR will be raised and once </w:t>
          </w:r>
          <w:r w:rsidR="00AC7DA1">
            <w:rPr>
              <w:lang w:val="en-IE"/>
            </w:rPr>
            <w:t>approved</w:t>
          </w:r>
          <w:r>
            <w:rPr>
              <w:lang w:val="en-IE"/>
            </w:rPr>
            <w:t xml:space="preserve"> account will be disabled. If there are no issues after 14 days, the account will then be deleted.</w:t>
          </w:r>
        </w:p>
        <w:p w14:paraId="6159BF71" w14:textId="77777777" w:rsidR="00A917CF" w:rsidRDefault="00A917CF" w:rsidP="00A917CF">
          <w:pPr>
            <w:pStyle w:val="ListParagraph"/>
            <w:rPr>
              <w:lang w:val="en-IE"/>
            </w:rPr>
          </w:pPr>
        </w:p>
        <w:p w14:paraId="4B123D7F" w14:textId="5C17E6D3" w:rsidR="00A917CF" w:rsidRPr="00947FAF" w:rsidRDefault="00A917CF" w:rsidP="00A917CF">
          <w:pPr>
            <w:spacing w:after="0"/>
            <w:ind w:left="720"/>
            <w:rPr>
              <w:lang w:val="en-IE"/>
            </w:rPr>
          </w:pPr>
        </w:p>
        <w:p w14:paraId="15CE1D1C" w14:textId="77777777" w:rsidR="00A917CF" w:rsidRPr="007055A4" w:rsidRDefault="00A917CF" w:rsidP="00A917CF">
          <w:pPr>
            <w:pStyle w:val="ListParagraph"/>
            <w:rPr>
              <w:lang w:val="en-IE"/>
            </w:rPr>
          </w:pPr>
        </w:p>
        <w:p w14:paraId="1BFF0D64" w14:textId="3FAA5078" w:rsidR="00A917CF" w:rsidRDefault="00A917CF">
          <w:pPr>
            <w:pStyle w:val="Heading3"/>
          </w:pPr>
          <w:bookmarkStart w:id="14" w:name="_Toc191626450"/>
          <w:r>
            <w:t>Reset/Prolong PW (only applicable for test accounts)</w:t>
          </w:r>
          <w:bookmarkEnd w:id="14"/>
        </w:p>
        <w:p w14:paraId="6B923BF1" w14:textId="3A0D57A2" w:rsidR="00A917CF" w:rsidRPr="00A917CF" w:rsidRDefault="00A917CF" w:rsidP="00A917CF">
          <w:pPr>
            <w:pStyle w:val="ListParagraph"/>
            <w:numPr>
              <w:ilvl w:val="0"/>
              <w:numId w:val="9"/>
            </w:numPr>
            <w:rPr>
              <w:lang w:val="en-IE"/>
            </w:rPr>
          </w:pPr>
          <w:r w:rsidRPr="00A917CF">
            <w:rPr>
              <w:lang w:val="en-IE"/>
            </w:rPr>
            <w:t>Approval required from account owner</w:t>
          </w:r>
        </w:p>
        <w:p w14:paraId="255EE44C" w14:textId="03DDED3B" w:rsidR="00A917CF" w:rsidRDefault="00A917CF">
          <w:pPr>
            <w:pStyle w:val="Heading3"/>
          </w:pPr>
          <w:bookmarkStart w:id="15" w:name="_Toc191626451"/>
          <w:r>
            <w:t>Migrate User</w:t>
          </w:r>
          <w:bookmarkEnd w:id="15"/>
        </w:p>
        <w:p w14:paraId="54541C21" w14:textId="39C7F821" w:rsidR="00131A1F" w:rsidRPr="00131A1F" w:rsidRDefault="00131A1F" w:rsidP="00131A1F">
          <w:r>
            <w:rPr>
              <w:rFonts w:ascii="Frutiger 45 Light" w:hAnsi="Frutiger 45 Light"/>
              <w:b/>
              <w:bCs/>
              <w:color w:val="FF0000"/>
            </w:rPr>
            <w:t>**</w:t>
          </w:r>
          <w:r w:rsidRPr="00257EE1">
            <w:rPr>
              <w:rFonts w:ascii="Frutiger 45 Light" w:hAnsi="Frutiger 45 Light"/>
              <w:b/>
              <w:bCs/>
              <w:color w:val="FF0000"/>
            </w:rPr>
            <w:t>*Only for EMEA users and groups*</w:t>
          </w:r>
          <w:r>
            <w:rPr>
              <w:rFonts w:ascii="Frutiger 45 Light" w:hAnsi="Frutiger 45 Light"/>
              <w:b/>
              <w:bCs/>
              <w:color w:val="FF0000"/>
            </w:rPr>
            <w:t>**</w:t>
          </w:r>
        </w:p>
        <w:p w14:paraId="661277A5" w14:textId="76F29459" w:rsidR="00A917CF" w:rsidRPr="00A917CF" w:rsidRDefault="00A917CF" w:rsidP="00461A68">
          <w:pPr>
            <w:pStyle w:val="ListParagraph"/>
            <w:numPr>
              <w:ilvl w:val="0"/>
              <w:numId w:val="36"/>
            </w:numPr>
            <w:rPr>
              <w:lang w:val="en-IE"/>
            </w:rPr>
          </w:pPr>
          <w:r w:rsidRPr="00A917CF">
            <w:rPr>
              <w:lang w:val="en-IE"/>
            </w:rPr>
            <w:t xml:space="preserve">Approval required from </w:t>
          </w:r>
          <w:r w:rsidR="000019CB">
            <w:rPr>
              <w:lang w:val="en-IE"/>
            </w:rPr>
            <w:t>users Line Manager</w:t>
          </w:r>
        </w:p>
        <w:p w14:paraId="4DDF2192" w14:textId="2A21284D" w:rsidR="00A917CF" w:rsidRDefault="00A917CF">
          <w:pPr>
            <w:pStyle w:val="Heading2"/>
          </w:pPr>
          <w:bookmarkStart w:id="16" w:name="_Toc191626452"/>
          <w:r>
            <w:t>Group Requests</w:t>
          </w:r>
          <w:bookmarkEnd w:id="16"/>
        </w:p>
        <w:p w14:paraId="5513E9B6" w14:textId="320C1F9B" w:rsidR="00A917CF" w:rsidRDefault="00A917CF" w:rsidP="00A917CF">
          <w:pPr>
            <w:pStyle w:val="Heading3"/>
          </w:pPr>
          <w:bookmarkStart w:id="17" w:name="_Toc191626453"/>
          <w:r>
            <w:t>Create Group</w:t>
          </w:r>
          <w:bookmarkEnd w:id="17"/>
          <w:r w:rsidR="009A1CB7">
            <w:t xml:space="preserve"> </w:t>
          </w:r>
        </w:p>
        <w:p w14:paraId="2F59B7D3" w14:textId="6B7DA2F2" w:rsidR="009A1CB7" w:rsidRPr="009A1CB7" w:rsidRDefault="009A1CB7" w:rsidP="009A1CB7">
          <w:pPr>
            <w:rPr>
              <w:b/>
              <w:bCs/>
              <w:color w:val="FF0000"/>
            </w:rPr>
          </w:pPr>
          <w:r w:rsidRPr="009A1CB7">
            <w:rPr>
              <w:b/>
              <w:bCs/>
              <w:color w:val="FF0000"/>
            </w:rPr>
            <w:t xml:space="preserve">***Group Creation for </w:t>
          </w:r>
          <w:proofErr w:type="gramStart"/>
          <w:r w:rsidRPr="009A1CB7">
            <w:rPr>
              <w:b/>
              <w:bCs/>
              <w:color w:val="FF0000"/>
            </w:rPr>
            <w:t>Zurich.com(</w:t>
          </w:r>
          <w:proofErr w:type="gramEnd"/>
          <w:r w:rsidRPr="009A1CB7">
            <w:rPr>
              <w:b/>
              <w:bCs/>
              <w:color w:val="FF0000"/>
            </w:rPr>
            <w:t xml:space="preserve">GITDIR) and </w:t>
          </w:r>
          <w:proofErr w:type="spellStart"/>
          <w:r w:rsidRPr="009A1CB7">
            <w:rPr>
              <w:b/>
              <w:bCs/>
              <w:color w:val="FF0000"/>
            </w:rPr>
            <w:t>Zurich.UAT</w:t>
          </w:r>
          <w:proofErr w:type="spellEnd"/>
          <w:r w:rsidRPr="009A1CB7">
            <w:rPr>
              <w:b/>
              <w:bCs/>
              <w:color w:val="FF0000"/>
            </w:rPr>
            <w:t xml:space="preserve"> should be </w:t>
          </w:r>
          <w:r>
            <w:rPr>
              <w:b/>
              <w:bCs/>
              <w:color w:val="FF0000"/>
            </w:rPr>
            <w:t>requested</w:t>
          </w:r>
          <w:r w:rsidRPr="009A1CB7">
            <w:rPr>
              <w:b/>
              <w:bCs/>
              <w:color w:val="FF0000"/>
            </w:rPr>
            <w:t xml:space="preserve"> via </w:t>
          </w:r>
          <w:hyperlink r:id="rId31" w:history="1">
            <w:r w:rsidRPr="009A1CB7">
              <w:rPr>
                <w:rStyle w:val="Hyperlink"/>
                <w:b/>
                <w:bCs/>
                <w:color w:val="1FB1E6" w:themeColor="background2"/>
              </w:rPr>
              <w:t>Resource Owner</w:t>
            </w:r>
          </w:hyperlink>
          <w:r w:rsidRPr="009A1CB7">
            <w:rPr>
              <w:b/>
              <w:bCs/>
              <w:color w:val="1FB1E6" w:themeColor="background2"/>
            </w:rPr>
            <w:t xml:space="preserve"> </w:t>
          </w:r>
          <w:r w:rsidRPr="009A1CB7">
            <w:rPr>
              <w:b/>
              <w:bCs/>
              <w:color w:val="FF0000"/>
            </w:rPr>
            <w:t>application***</w:t>
          </w:r>
        </w:p>
        <w:p w14:paraId="6A1CBECF" w14:textId="10289955" w:rsidR="00A917CF" w:rsidRPr="00A917CF" w:rsidRDefault="00A917CF" w:rsidP="00461A68">
          <w:pPr>
            <w:pStyle w:val="ListParagraph"/>
            <w:numPr>
              <w:ilvl w:val="0"/>
              <w:numId w:val="37"/>
            </w:numPr>
            <w:rPr>
              <w:lang w:val="en-IE"/>
            </w:rPr>
          </w:pPr>
          <w:r w:rsidRPr="00A917CF">
            <w:rPr>
              <w:lang w:val="en-IE"/>
            </w:rPr>
            <w:t xml:space="preserve">Approval required from Group Owner </w:t>
          </w:r>
          <w:r w:rsidR="00F475D6">
            <w:rPr>
              <w:lang w:val="en-IE"/>
            </w:rPr>
            <w:t>(</w:t>
          </w:r>
          <w:r w:rsidR="00F475D6" w:rsidRPr="00A917CF">
            <w:rPr>
              <w:b/>
              <w:bCs/>
              <w:lang w:val="en-IE"/>
            </w:rPr>
            <w:t>AND</w:t>
          </w:r>
          <w:r w:rsidR="00F475D6" w:rsidRPr="00A917CF">
            <w:rPr>
              <w:lang w:val="en-IE"/>
            </w:rPr>
            <w:t xml:space="preserve"> line manager</w:t>
          </w:r>
          <w:r w:rsidR="00F475D6">
            <w:rPr>
              <w:lang w:val="en-IE"/>
            </w:rPr>
            <w:t xml:space="preserve"> if user is to be added to the group)</w:t>
          </w:r>
        </w:p>
        <w:p w14:paraId="08CD330D" w14:textId="77777777" w:rsidR="00A917CF" w:rsidRDefault="00A917CF" w:rsidP="00A917CF"/>
        <w:p w14:paraId="0E538BC9" w14:textId="62F707B9" w:rsidR="00A917CF" w:rsidRPr="00A917CF" w:rsidRDefault="00A917CF" w:rsidP="00A917CF">
          <w:pPr>
            <w:rPr>
              <w:b/>
              <w:bCs/>
            </w:rPr>
          </w:pPr>
          <w:r>
            <w:rPr>
              <w:b/>
              <w:bCs/>
            </w:rPr>
            <w:t>*</w:t>
          </w:r>
          <w:r w:rsidRPr="00A917CF">
            <w:rPr>
              <w:b/>
              <w:bCs/>
            </w:rPr>
            <w:t xml:space="preserve">Please attach line manager approval in </w:t>
          </w:r>
          <w:r w:rsidR="00AC7DA1" w:rsidRPr="00A917CF">
            <w:rPr>
              <w:b/>
              <w:bCs/>
            </w:rPr>
            <w:t>email</w:t>
          </w:r>
          <w:r w:rsidRPr="00A917CF">
            <w:rPr>
              <w:b/>
              <w:bCs/>
            </w:rPr>
            <w:t xml:space="preserve"> format to the request using the attachment function at the base of the form</w:t>
          </w:r>
          <w:r>
            <w:rPr>
              <w:b/>
              <w:bCs/>
            </w:rPr>
            <w:t>*</w:t>
          </w:r>
        </w:p>
        <w:p w14:paraId="7CBF9889" w14:textId="76EBEF32" w:rsidR="00A917CF" w:rsidRDefault="00A917CF">
          <w:pPr>
            <w:pStyle w:val="Heading3"/>
          </w:pPr>
          <w:bookmarkStart w:id="18" w:name="_Toc191626454"/>
          <w:r>
            <w:t>Add or remove user to/from a group</w:t>
          </w:r>
          <w:bookmarkEnd w:id="18"/>
        </w:p>
        <w:p w14:paraId="054CFF2A" w14:textId="10BAAC4C" w:rsidR="00A917CF" w:rsidRDefault="00A917CF" w:rsidP="00461A68">
          <w:pPr>
            <w:pStyle w:val="ListParagraph"/>
            <w:numPr>
              <w:ilvl w:val="0"/>
              <w:numId w:val="38"/>
            </w:numPr>
          </w:pPr>
          <w:proofErr w:type="spellStart"/>
          <w:r>
            <w:t>Approval</w:t>
          </w:r>
          <w:proofErr w:type="spellEnd"/>
          <w:r>
            <w:t xml:space="preserve"> </w:t>
          </w:r>
          <w:proofErr w:type="spellStart"/>
          <w:r>
            <w:t>required</w:t>
          </w:r>
          <w:proofErr w:type="spellEnd"/>
          <w:r>
            <w:t xml:space="preserve"> </w:t>
          </w:r>
          <w:proofErr w:type="spellStart"/>
          <w:r>
            <w:t>from</w:t>
          </w:r>
          <w:proofErr w:type="spellEnd"/>
          <w:r>
            <w:t xml:space="preserve"> Group </w:t>
          </w:r>
          <w:proofErr w:type="spellStart"/>
          <w:r>
            <w:t>Owner</w:t>
          </w:r>
          <w:proofErr w:type="spellEnd"/>
        </w:p>
        <w:p w14:paraId="629D8E9B" w14:textId="77777777" w:rsidR="00095A10" w:rsidRDefault="00095A10" w:rsidP="00095A10">
          <w:pPr>
            <w:pStyle w:val="ListParagraph"/>
          </w:pPr>
        </w:p>
        <w:p w14:paraId="2C9B2DEF" w14:textId="183B1344" w:rsidR="00095A10" w:rsidRPr="00095A10" w:rsidRDefault="00095A10" w:rsidP="00461A68">
          <w:pPr>
            <w:pStyle w:val="ListParagraph"/>
            <w:numPr>
              <w:ilvl w:val="0"/>
              <w:numId w:val="38"/>
            </w:numPr>
            <w:rPr>
              <w:lang w:val="en-IE"/>
            </w:rPr>
          </w:pPr>
          <w:r w:rsidRPr="00095A10">
            <w:rPr>
              <w:lang w:val="en-IE"/>
            </w:rPr>
            <w:t>If the group owner is to be added to their own group, Line Manager approval is required</w:t>
          </w:r>
        </w:p>
        <w:p w14:paraId="583E017D" w14:textId="77777777" w:rsidR="00095A10" w:rsidRPr="00FA3B0C" w:rsidRDefault="00095A10" w:rsidP="00095A10">
          <w:pPr>
            <w:pStyle w:val="ListParagraph"/>
            <w:rPr>
              <w:lang w:val="en-IE"/>
            </w:rPr>
          </w:pPr>
        </w:p>
        <w:p w14:paraId="5DCC062E" w14:textId="77777777" w:rsidR="00095A10" w:rsidRPr="00122311" w:rsidRDefault="00095A10" w:rsidP="00461A68">
          <w:pPr>
            <w:pStyle w:val="ListParagraph"/>
            <w:numPr>
              <w:ilvl w:val="0"/>
              <w:numId w:val="38"/>
            </w:numPr>
            <w:rPr>
              <w:lang w:val="en-IE"/>
            </w:rPr>
          </w:pPr>
          <w:r>
            <w:rPr>
              <w:lang w:val="en-IE"/>
            </w:rPr>
            <w:t xml:space="preserve">Nesting (addition of a group to another group) will require both group </w:t>
          </w:r>
          <w:r w:rsidRPr="32035280">
            <w:rPr>
              <w:lang w:val="en-IE"/>
            </w:rPr>
            <w:t>owners'</w:t>
          </w:r>
          <w:r>
            <w:rPr>
              <w:lang w:val="en-IE"/>
            </w:rPr>
            <w:t xml:space="preserve"> approval. If both groups are owned by the same user, line manager approval is also required</w:t>
          </w:r>
        </w:p>
        <w:p w14:paraId="611A36F9" w14:textId="77777777" w:rsidR="00B66412" w:rsidRPr="00095A10" w:rsidRDefault="00B66412" w:rsidP="00095A10">
          <w:pPr>
            <w:pStyle w:val="ListParagraph"/>
            <w:rPr>
              <w:lang w:val="en-IE"/>
            </w:rPr>
          </w:pPr>
        </w:p>
        <w:p w14:paraId="54445AF5" w14:textId="57100455" w:rsidR="00A917CF" w:rsidRDefault="00A917CF">
          <w:pPr>
            <w:pStyle w:val="Heading3"/>
          </w:pPr>
          <w:bookmarkStart w:id="19" w:name="_Toc191626455"/>
          <w:r>
            <w:lastRenderedPageBreak/>
            <w:t>Modify/Delete group</w:t>
          </w:r>
          <w:bookmarkEnd w:id="19"/>
        </w:p>
        <w:p w14:paraId="4C7342EE" w14:textId="197DEB55" w:rsidR="009A1CB7" w:rsidRPr="009A1CB7" w:rsidRDefault="009A1CB7" w:rsidP="009A1CB7">
          <w:r w:rsidRPr="009A1CB7">
            <w:rPr>
              <w:b/>
              <w:bCs/>
              <w:color w:val="FF0000"/>
            </w:rPr>
            <w:t>***Modification of group description or group owner</w:t>
          </w:r>
          <w:r w:rsidRPr="009A1CB7">
            <w:rPr>
              <w:color w:val="FF0000"/>
            </w:rPr>
            <w:t xml:space="preserve"> </w:t>
          </w:r>
          <w:r w:rsidRPr="009A1CB7">
            <w:rPr>
              <w:b/>
              <w:bCs/>
              <w:color w:val="FF0000"/>
            </w:rPr>
            <w:t xml:space="preserve">should be </w:t>
          </w:r>
          <w:r>
            <w:rPr>
              <w:b/>
              <w:bCs/>
              <w:color w:val="FF0000"/>
            </w:rPr>
            <w:t>requested</w:t>
          </w:r>
          <w:r w:rsidRPr="009A1CB7">
            <w:rPr>
              <w:b/>
              <w:bCs/>
              <w:color w:val="FF0000"/>
            </w:rPr>
            <w:t xml:space="preserve"> via </w:t>
          </w:r>
          <w:hyperlink r:id="rId32" w:history="1">
            <w:r w:rsidRPr="009A1CB7">
              <w:rPr>
                <w:rStyle w:val="Hyperlink"/>
                <w:b/>
                <w:bCs/>
                <w:color w:val="1FB1E6" w:themeColor="background2"/>
              </w:rPr>
              <w:t>Resource Owner</w:t>
            </w:r>
          </w:hyperlink>
          <w:r w:rsidRPr="009A1CB7">
            <w:rPr>
              <w:b/>
              <w:bCs/>
              <w:color w:val="1FB1E6" w:themeColor="background2"/>
            </w:rPr>
            <w:t xml:space="preserve"> </w:t>
          </w:r>
          <w:r w:rsidRPr="009A1CB7">
            <w:rPr>
              <w:b/>
              <w:bCs/>
              <w:color w:val="FF0000"/>
            </w:rPr>
            <w:t>application***</w:t>
          </w:r>
        </w:p>
        <w:p w14:paraId="3815B557" w14:textId="5BF98F95" w:rsidR="00A917CF" w:rsidRDefault="00A917CF" w:rsidP="00A917CF">
          <w:pPr>
            <w:pStyle w:val="ListParagraph"/>
            <w:numPr>
              <w:ilvl w:val="0"/>
              <w:numId w:val="7"/>
            </w:numPr>
          </w:pPr>
          <w:proofErr w:type="spellStart"/>
          <w:r>
            <w:t>Approval</w:t>
          </w:r>
          <w:proofErr w:type="spellEnd"/>
          <w:r>
            <w:t xml:space="preserve"> </w:t>
          </w:r>
          <w:proofErr w:type="spellStart"/>
          <w:r>
            <w:t>required</w:t>
          </w:r>
          <w:proofErr w:type="spellEnd"/>
          <w:r>
            <w:t xml:space="preserve"> </w:t>
          </w:r>
          <w:proofErr w:type="spellStart"/>
          <w:r>
            <w:t>from</w:t>
          </w:r>
          <w:proofErr w:type="spellEnd"/>
          <w:r>
            <w:t xml:space="preserve"> </w:t>
          </w:r>
          <w:proofErr w:type="spellStart"/>
          <w:r>
            <w:t>group</w:t>
          </w:r>
          <w:proofErr w:type="spellEnd"/>
          <w:r>
            <w:t xml:space="preserve"> </w:t>
          </w:r>
          <w:proofErr w:type="spellStart"/>
          <w:r>
            <w:t>Owner</w:t>
          </w:r>
          <w:proofErr w:type="spellEnd"/>
        </w:p>
        <w:p w14:paraId="0888FEA6" w14:textId="77777777" w:rsidR="00A917CF" w:rsidRDefault="00A917CF" w:rsidP="00A917CF">
          <w:pPr>
            <w:ind w:left="360"/>
          </w:pPr>
        </w:p>
        <w:p w14:paraId="7811D183" w14:textId="77777777" w:rsidR="00CD5E0D" w:rsidRPr="00666D18" w:rsidRDefault="00CD5E0D" w:rsidP="00CD5E0D">
          <w:pPr>
            <w:pStyle w:val="ListParagraph"/>
            <w:numPr>
              <w:ilvl w:val="0"/>
              <w:numId w:val="7"/>
            </w:numPr>
            <w:rPr>
              <w:lang w:val="en-US"/>
            </w:rPr>
          </w:pPr>
          <w:r>
            <w:rPr>
              <w:lang w:val="en-US"/>
            </w:rPr>
            <w:t>Removal</w:t>
          </w:r>
          <w:r w:rsidRPr="00666D18">
            <w:rPr>
              <w:lang w:val="en-US"/>
            </w:rPr>
            <w:t xml:space="preserve"> of a user from a group can be approved by either the users line manager </w:t>
          </w:r>
          <w:r w:rsidRPr="00CE65D8">
            <w:rPr>
              <w:b/>
              <w:bCs/>
              <w:i/>
              <w:iCs/>
              <w:u w:val="single"/>
              <w:lang w:val="en-US"/>
            </w:rPr>
            <w:t>or</w:t>
          </w:r>
          <w:r w:rsidRPr="00666D18">
            <w:rPr>
              <w:lang w:val="en-US"/>
            </w:rPr>
            <w:t xml:space="preserve"> the group owner</w:t>
          </w:r>
        </w:p>
        <w:p w14:paraId="5E9F7B89" w14:textId="77777777" w:rsidR="00CD5E0D" w:rsidRPr="00666D18" w:rsidRDefault="00CD5E0D" w:rsidP="00CD5E0D">
          <w:pPr>
            <w:ind w:left="360"/>
            <w:rPr>
              <w:color w:val="auto"/>
            </w:rPr>
          </w:pPr>
        </w:p>
        <w:p w14:paraId="275314CE" w14:textId="77777777" w:rsidR="00CD5E0D" w:rsidRDefault="00CD5E0D" w:rsidP="00CD5E0D">
          <w:pPr>
            <w:pStyle w:val="ListParagraph"/>
            <w:numPr>
              <w:ilvl w:val="0"/>
              <w:numId w:val="7"/>
            </w:numPr>
            <w:rPr>
              <w:lang w:val="en-IE"/>
            </w:rPr>
          </w:pPr>
          <w:r w:rsidRPr="00666D18">
            <w:rPr>
              <w:lang w:val="en-IE"/>
            </w:rPr>
            <w:t>When deleting a group, please note that IAS will first empty the group of all members.</w:t>
          </w:r>
          <w:r>
            <w:rPr>
              <w:lang w:val="en-IE"/>
            </w:rPr>
            <w:t xml:space="preserve"> Once this is done, assign the ticket to the </w:t>
          </w:r>
          <w:r w:rsidRPr="009423E6">
            <w:rPr>
              <w:lang w:val="en-IE"/>
            </w:rPr>
            <w:t>ZFS_IAS_EMEA Requests queue</w:t>
          </w:r>
          <w:r>
            <w:rPr>
              <w:lang w:val="en-IE"/>
            </w:rPr>
            <w:t xml:space="preserve">. </w:t>
          </w:r>
          <w:r w:rsidRPr="00666D18">
            <w:rPr>
              <w:lang w:val="en-IE"/>
            </w:rPr>
            <w:t>If there are no issues after 14 days, the group will then be deleted</w:t>
          </w:r>
          <w:r>
            <w:rPr>
              <w:lang w:val="en-IE"/>
            </w:rPr>
            <w:t>.</w:t>
          </w:r>
        </w:p>
        <w:p w14:paraId="3951FB1A" w14:textId="77777777" w:rsidR="00CD5E0D" w:rsidRPr="009423E6" w:rsidRDefault="00CD5E0D" w:rsidP="00CD5E0D">
          <w:pPr>
            <w:pStyle w:val="ListParagraph"/>
            <w:rPr>
              <w:lang w:val="en-IE"/>
            </w:rPr>
          </w:pPr>
        </w:p>
        <w:p w14:paraId="191AED3D" w14:textId="07C56C03" w:rsidR="00CD5E0D" w:rsidRDefault="00CD5E0D" w:rsidP="00CD5E0D">
          <w:pPr>
            <w:pStyle w:val="ListParagraph"/>
            <w:numPr>
              <w:ilvl w:val="0"/>
              <w:numId w:val="7"/>
            </w:numPr>
            <w:rPr>
              <w:lang w:val="en-IE"/>
            </w:rPr>
          </w:pPr>
          <w:r>
            <w:rPr>
              <w:lang w:val="en-IE"/>
            </w:rPr>
            <w:t>Change of group owner requires approval from both Group Owner &amp; New Group Owner. If the current group owner is not available, local SE approval will be required in lieu</w:t>
          </w:r>
          <w:r w:rsidR="00337FE2">
            <w:rPr>
              <w:lang w:val="en-IE"/>
            </w:rPr>
            <w:t xml:space="preserve">. </w:t>
          </w:r>
        </w:p>
        <w:p w14:paraId="26AC7878" w14:textId="77777777" w:rsidR="00A917CF" w:rsidRPr="00CD5E0D" w:rsidRDefault="00A917CF" w:rsidP="00A917CF">
          <w:pPr>
            <w:rPr>
              <w:lang w:val="en-IE"/>
            </w:rPr>
          </w:pPr>
        </w:p>
        <w:p w14:paraId="049BC06D" w14:textId="668E5475" w:rsidR="00A917CF" w:rsidRDefault="00A917CF">
          <w:pPr>
            <w:pStyle w:val="Heading3"/>
          </w:pPr>
          <w:bookmarkStart w:id="20" w:name="_Toc191626456"/>
          <w:r>
            <w:t>Migrate Group</w:t>
          </w:r>
          <w:bookmarkEnd w:id="20"/>
        </w:p>
        <w:p w14:paraId="3B0C020F" w14:textId="56B7DDDA" w:rsidR="00131A1F" w:rsidRPr="00131A1F" w:rsidRDefault="00131A1F" w:rsidP="00131A1F">
          <w:r>
            <w:rPr>
              <w:rFonts w:ascii="Frutiger 45 Light" w:hAnsi="Frutiger 45 Light"/>
              <w:b/>
              <w:bCs/>
              <w:color w:val="FF0000"/>
            </w:rPr>
            <w:t>**</w:t>
          </w:r>
          <w:r w:rsidRPr="00257EE1">
            <w:rPr>
              <w:rFonts w:ascii="Frutiger 45 Light" w:hAnsi="Frutiger 45 Light"/>
              <w:b/>
              <w:bCs/>
              <w:color w:val="FF0000"/>
            </w:rPr>
            <w:t>*Only for EMEA users and groups*</w:t>
          </w:r>
          <w:r>
            <w:rPr>
              <w:rFonts w:ascii="Frutiger 45 Light" w:hAnsi="Frutiger 45 Light"/>
              <w:b/>
              <w:bCs/>
              <w:color w:val="FF0000"/>
            </w:rPr>
            <w:t>**</w:t>
          </w:r>
        </w:p>
        <w:p w14:paraId="3FBF4A37" w14:textId="3F0A4324" w:rsidR="00A917CF" w:rsidRPr="00A917CF" w:rsidRDefault="00A917CF" w:rsidP="00A917CF">
          <w:pPr>
            <w:pStyle w:val="ListParagraph"/>
            <w:numPr>
              <w:ilvl w:val="0"/>
              <w:numId w:val="10"/>
            </w:numPr>
            <w:rPr>
              <w:lang w:val="en-IE"/>
            </w:rPr>
          </w:pPr>
          <w:r w:rsidRPr="00A917CF">
            <w:rPr>
              <w:lang w:val="en-IE"/>
            </w:rPr>
            <w:t>Approval required from</w:t>
          </w:r>
          <w:r w:rsidR="00422607">
            <w:rPr>
              <w:lang w:val="en-IE"/>
            </w:rPr>
            <w:t xml:space="preserve"> group owner</w:t>
          </w:r>
        </w:p>
        <w:p w14:paraId="7409EC7B" w14:textId="6CE6A62E" w:rsidR="00A917CF" w:rsidRDefault="00A917CF">
          <w:pPr>
            <w:pStyle w:val="Heading3"/>
          </w:pPr>
          <w:bookmarkStart w:id="21" w:name="_Toc191626457"/>
          <w:r>
            <w:t>Folder Permissions</w:t>
          </w:r>
          <w:bookmarkEnd w:id="21"/>
        </w:p>
        <w:p w14:paraId="4FA85208" w14:textId="34B79001" w:rsidR="00A917CF" w:rsidRPr="00A917CF" w:rsidRDefault="00A917CF" w:rsidP="00A917CF">
          <w:pPr>
            <w:pStyle w:val="ListParagraph"/>
            <w:numPr>
              <w:ilvl w:val="0"/>
              <w:numId w:val="10"/>
            </w:numPr>
            <w:rPr>
              <w:lang w:val="en-IE"/>
            </w:rPr>
          </w:pPr>
          <w:r w:rsidRPr="00A917CF">
            <w:rPr>
              <w:lang w:val="en-IE"/>
            </w:rPr>
            <w:t xml:space="preserve">Approval required from the folder owner. If the folder owner is not specified on the folder, </w:t>
          </w:r>
          <w:r>
            <w:rPr>
              <w:lang w:val="en-IE"/>
            </w:rPr>
            <w:t>please reach out to your local</w:t>
          </w:r>
          <w:r w:rsidRPr="00A917CF">
            <w:rPr>
              <w:lang w:val="en-IE"/>
            </w:rPr>
            <w:t xml:space="preserve"> Service Delivery Manager to confirm folder owner.</w:t>
          </w:r>
        </w:p>
        <w:p w14:paraId="67B79763" w14:textId="5142A707" w:rsidR="00A917CF" w:rsidRDefault="00A917CF">
          <w:pPr>
            <w:pStyle w:val="Heading3"/>
          </w:pPr>
          <w:bookmarkStart w:id="22" w:name="_Toc191626458"/>
          <w:r>
            <w:t>O365 Licenses</w:t>
          </w:r>
          <w:bookmarkEnd w:id="22"/>
        </w:p>
        <w:p w14:paraId="2DAD701F" w14:textId="77777777" w:rsidR="00A917CF" w:rsidRPr="00A917CF" w:rsidRDefault="00A917CF" w:rsidP="00A917CF">
          <w:pPr>
            <w:pStyle w:val="ListParagraph"/>
            <w:numPr>
              <w:ilvl w:val="0"/>
              <w:numId w:val="8"/>
            </w:numPr>
            <w:rPr>
              <w:lang w:val="en-IE"/>
            </w:rPr>
          </w:pPr>
          <w:r w:rsidRPr="00A917CF">
            <w:rPr>
              <w:lang w:val="en-IE"/>
            </w:rPr>
            <w:t xml:space="preserve">Approval required from the </w:t>
          </w:r>
          <w:proofErr w:type="gramStart"/>
          <w:r w:rsidRPr="00A917CF">
            <w:rPr>
              <w:lang w:val="en-IE"/>
            </w:rPr>
            <w:t>beneficiary‘</w:t>
          </w:r>
          <w:proofErr w:type="gramEnd"/>
          <w:r w:rsidRPr="00A917CF">
            <w:rPr>
              <w:lang w:val="en-IE"/>
            </w:rPr>
            <w:t>s line manager</w:t>
          </w:r>
        </w:p>
        <w:p w14:paraId="31C8B3E5" w14:textId="21DF4B7B" w:rsidR="00A917CF" w:rsidRDefault="00A917CF">
          <w:pPr>
            <w:pStyle w:val="Heading2"/>
            <w:rPr>
              <w:rFonts w:ascii="Zurich Sans Medium" w:hAnsi="Zurich Sans Medium" w:cs="Times New Roman"/>
              <w:bCs w:val="0"/>
            </w:rPr>
          </w:pPr>
          <w:bookmarkStart w:id="23" w:name="_Toc191626459"/>
          <w:r w:rsidRPr="00A917CF">
            <w:rPr>
              <w:rFonts w:ascii="Zurich Sans Medium" w:hAnsi="Zurich Sans Medium" w:cs="Times New Roman"/>
              <w:bCs w:val="0"/>
            </w:rPr>
            <w:t>BULK Requests</w:t>
          </w:r>
          <w:bookmarkEnd w:id="23"/>
        </w:p>
        <w:p w14:paraId="1F286ACE" w14:textId="77777777" w:rsidR="00461A68" w:rsidRDefault="00461A68" w:rsidP="00461A68">
          <w:pPr>
            <w:pStyle w:val="ListParagraph"/>
            <w:numPr>
              <w:ilvl w:val="0"/>
              <w:numId w:val="8"/>
            </w:numPr>
            <w:rPr>
              <w:lang w:val="en-IE"/>
            </w:rPr>
          </w:pPr>
          <w:r w:rsidRPr="00A917CF">
            <w:rPr>
              <w:lang w:val="en-IE"/>
            </w:rPr>
            <w:t>When gaining approval for BULK requests, you will need to attach Manager approval (For each user in the BULK request) or Group Owner approval (for each group in the BULK request)</w:t>
          </w:r>
          <w:r w:rsidRPr="1309A77F">
            <w:rPr>
              <w:lang w:val="en-IE"/>
            </w:rPr>
            <w:t xml:space="preserve"> </w:t>
          </w:r>
        </w:p>
        <w:p w14:paraId="6C961402" w14:textId="77777777" w:rsidR="00461A68" w:rsidRDefault="00461A68" w:rsidP="00461A68">
          <w:pPr>
            <w:pStyle w:val="ListParagraph"/>
            <w:numPr>
              <w:ilvl w:val="0"/>
              <w:numId w:val="8"/>
            </w:numPr>
            <w:rPr>
              <w:lang w:val="en-IE"/>
            </w:rPr>
          </w:pPr>
          <w:r>
            <w:rPr>
              <w:lang w:val="en-IE"/>
            </w:rPr>
            <w:t>Update of attributes will require approval from each LM</w:t>
          </w:r>
        </w:p>
        <w:p w14:paraId="548A9340" w14:textId="77777777" w:rsidR="00461A68" w:rsidRDefault="00461A68" w:rsidP="00461A68">
          <w:pPr>
            <w:pStyle w:val="ListParagraph"/>
            <w:numPr>
              <w:ilvl w:val="0"/>
              <w:numId w:val="8"/>
            </w:numPr>
            <w:rPr>
              <w:lang w:val="en-IE"/>
            </w:rPr>
          </w:pPr>
          <w:r>
            <w:rPr>
              <w:lang w:val="en-IE"/>
            </w:rPr>
            <w:t>Bulk addition to group will require approval each group owner</w:t>
          </w:r>
        </w:p>
        <w:p w14:paraId="633FE846" w14:textId="77777777" w:rsidR="00461A68" w:rsidRDefault="00461A68" w:rsidP="00461A68">
          <w:pPr>
            <w:pStyle w:val="ListParagraph"/>
            <w:numPr>
              <w:ilvl w:val="0"/>
              <w:numId w:val="8"/>
            </w:numPr>
            <w:rPr>
              <w:lang w:val="en-IE"/>
            </w:rPr>
          </w:pPr>
          <w:r>
            <w:rPr>
              <w:lang w:val="en-IE"/>
            </w:rPr>
            <w:t>Bulk removal from a group can be approved by group owner or BSM</w:t>
          </w:r>
        </w:p>
        <w:p w14:paraId="35951246" w14:textId="77777777" w:rsidR="005F0D5B" w:rsidRPr="00805492" w:rsidRDefault="005F0D5B" w:rsidP="005F0D5B">
          <w:pPr>
            <w:pStyle w:val="ListParagraph"/>
            <w:rPr>
              <w:lang w:val="en-IE"/>
            </w:rPr>
          </w:pPr>
        </w:p>
        <w:p w14:paraId="64D48449" w14:textId="46CCB1B4" w:rsidR="005F0D5B" w:rsidRDefault="005F0D5B">
          <w:pPr>
            <w:pStyle w:val="Heading2"/>
          </w:pPr>
          <w:bookmarkStart w:id="24" w:name="_Toc191626460"/>
          <w:r>
            <w:t>Other</w:t>
          </w:r>
          <w:r w:rsidR="00345DA6">
            <w:t xml:space="preserve"> Approvals</w:t>
          </w:r>
          <w:bookmarkEnd w:id="24"/>
        </w:p>
        <w:p w14:paraId="39279359" w14:textId="77777777" w:rsidR="00345DA6" w:rsidRDefault="00345DA6" w:rsidP="00345DA6">
          <w:pPr>
            <w:pStyle w:val="Heading3"/>
          </w:pPr>
          <w:bookmarkStart w:id="25" w:name="_Toc191626461"/>
          <w:r>
            <w:t>Removal/Addition of group from SVC account</w:t>
          </w:r>
          <w:bookmarkEnd w:id="25"/>
        </w:p>
        <w:p w14:paraId="76D3AF9C" w14:textId="5F5174B8" w:rsidR="004A4140" w:rsidRPr="00A6664A" w:rsidRDefault="004A4140" w:rsidP="004A4140">
          <w:pPr>
            <w:rPr>
              <w:rFonts w:ascii="Frutiger 45 Light" w:hAnsi="Frutiger 45 Light"/>
            </w:rPr>
          </w:pPr>
          <w:r w:rsidRPr="00A6664A">
            <w:rPr>
              <w:rFonts w:ascii="Frutiger 45 Light" w:hAnsi="Frutiger 45 Light"/>
            </w:rPr>
            <w:t xml:space="preserve">In the event this cannot be done via PAM, account owner and local SE approval should be </w:t>
          </w:r>
          <w:r w:rsidR="00A6664A" w:rsidRPr="00A6664A">
            <w:rPr>
              <w:rFonts w:ascii="Frutiger 45 Light" w:hAnsi="Frutiger 45 Light"/>
            </w:rPr>
            <w:t>obtained</w:t>
          </w:r>
        </w:p>
        <w:p w14:paraId="241BCC42" w14:textId="3204E1E4" w:rsidR="004A4140" w:rsidRDefault="004A4140" w:rsidP="004A4140">
          <w:pPr>
            <w:rPr>
              <w:rFonts w:ascii="Frutiger 45 Light" w:hAnsi="Frutiger 45 Light"/>
            </w:rPr>
          </w:pPr>
          <w:r w:rsidRPr="00A6664A">
            <w:rPr>
              <w:rFonts w:ascii="Frutiger 45 Light" w:hAnsi="Frutiger 45 Light"/>
            </w:rPr>
            <w:t xml:space="preserve">We may also see requests to add/remove SVC accounts to standard (STD) groups. For these cases, </w:t>
          </w:r>
          <w:proofErr w:type="gramStart"/>
          <w:r w:rsidRPr="00A6664A">
            <w:rPr>
              <w:rFonts w:ascii="Frutiger 45 Light" w:hAnsi="Frutiger 45 Light"/>
            </w:rPr>
            <w:t>Group</w:t>
          </w:r>
          <w:proofErr w:type="gramEnd"/>
          <w:r w:rsidRPr="00A6664A">
            <w:rPr>
              <w:rFonts w:ascii="Frutiger 45 Light" w:hAnsi="Frutiger 45 Light"/>
            </w:rPr>
            <w:t xml:space="preserve"> owner &amp; SE approval should be obtained</w:t>
          </w:r>
        </w:p>
        <w:p w14:paraId="028CAC2D" w14:textId="77777777" w:rsidR="00A6664A" w:rsidRPr="00A6664A" w:rsidRDefault="00A6664A" w:rsidP="004A4140">
          <w:pPr>
            <w:rPr>
              <w:rFonts w:ascii="Frutiger 45 Light" w:hAnsi="Frutiger 45 Light"/>
            </w:rPr>
          </w:pPr>
        </w:p>
        <w:p w14:paraId="2113BD23" w14:textId="30CC7184" w:rsidR="000C0932" w:rsidRDefault="00A917CF" w:rsidP="00041E54">
          <w:pPr>
            <w:pStyle w:val="Heading1"/>
          </w:pPr>
          <w:bookmarkStart w:id="26" w:name="_Toc191626462"/>
          <w:r>
            <w:t>Using the Global GAD Form</w:t>
          </w:r>
          <w:bookmarkEnd w:id="26"/>
        </w:p>
        <w:p w14:paraId="68BCB890" w14:textId="608674CC" w:rsidR="00360C62" w:rsidRPr="006A714D" w:rsidRDefault="00A917CF" w:rsidP="00A917CF">
          <w:pPr>
            <w:pStyle w:val="ListParagraph"/>
            <w:numPr>
              <w:ilvl w:val="0"/>
              <w:numId w:val="8"/>
            </w:numPr>
            <w:rPr>
              <w:lang w:val="en-IE"/>
            </w:rPr>
          </w:pPr>
          <w:r w:rsidRPr="006A714D">
            <w:rPr>
              <w:lang w:val="en-IE"/>
            </w:rPr>
            <w:t>The Global GAD</w:t>
          </w:r>
          <w:r w:rsidR="00327D37">
            <w:rPr>
              <w:lang w:val="en-IE"/>
            </w:rPr>
            <w:t xml:space="preserve"> Excel</w:t>
          </w:r>
          <w:r w:rsidRPr="006A714D">
            <w:rPr>
              <w:lang w:val="en-IE"/>
            </w:rPr>
            <w:t xml:space="preserve"> form should only be used for BULK</w:t>
          </w:r>
          <w:r w:rsidR="004519CF">
            <w:rPr>
              <w:lang w:val="en-IE"/>
            </w:rPr>
            <w:t xml:space="preserve"> </w:t>
          </w:r>
          <w:r w:rsidRPr="006A714D">
            <w:rPr>
              <w:lang w:val="en-IE"/>
            </w:rPr>
            <w:t>requests</w:t>
          </w:r>
          <w:r w:rsidR="004519CF">
            <w:rPr>
              <w:lang w:val="en-IE"/>
            </w:rPr>
            <w:t xml:space="preserve"> (10+ actions)</w:t>
          </w:r>
        </w:p>
      </w:sdtContent>
    </w:sdt>
    <w:p w14:paraId="1EF0F4B7" w14:textId="6E61962D" w:rsidR="00A917CF" w:rsidRDefault="00A917CF" w:rsidP="00A917CF">
      <w:pPr>
        <w:pStyle w:val="Heading2"/>
      </w:pPr>
      <w:bookmarkStart w:id="27" w:name="_Toc191626463"/>
      <w:r>
        <w:t>Groups</w:t>
      </w:r>
      <w:bookmarkEnd w:id="27"/>
    </w:p>
    <w:p w14:paraId="5908C8DC" w14:textId="77777777" w:rsidR="00A917CF" w:rsidRPr="00A917CF" w:rsidRDefault="00A917CF" w:rsidP="00A917CF"/>
    <w:p w14:paraId="410E7B09" w14:textId="0F0C8E76" w:rsidR="00A917CF" w:rsidRDefault="00A917CF" w:rsidP="00A917CF">
      <w:pPr>
        <w:pStyle w:val="Heading3"/>
      </w:pPr>
      <w:bookmarkStart w:id="28" w:name="_Toc191626464"/>
      <w:r>
        <w:lastRenderedPageBreak/>
        <w:t>Approval</w:t>
      </w:r>
      <w:bookmarkEnd w:id="28"/>
    </w:p>
    <w:p w14:paraId="2937E292" w14:textId="412DC3F1" w:rsidR="00A917CF" w:rsidRDefault="00A917CF" w:rsidP="00461A68">
      <w:pPr>
        <w:pStyle w:val="ListParagraph"/>
        <w:numPr>
          <w:ilvl w:val="0"/>
          <w:numId w:val="39"/>
        </w:numPr>
        <w:rPr>
          <w:lang w:val="en-IE"/>
        </w:rPr>
      </w:pPr>
      <w:r>
        <w:rPr>
          <w:lang w:val="en-IE"/>
        </w:rPr>
        <w:t>For creation</w:t>
      </w:r>
      <w:r w:rsidR="00D20956">
        <w:rPr>
          <w:lang w:val="en-IE"/>
        </w:rPr>
        <w:t xml:space="preserve"> outside of Zurich.com or </w:t>
      </w:r>
      <w:proofErr w:type="spellStart"/>
      <w:r w:rsidR="00D20956">
        <w:rPr>
          <w:lang w:val="en-IE"/>
        </w:rPr>
        <w:t>Zurich.uat</w:t>
      </w:r>
      <w:proofErr w:type="spellEnd"/>
      <w:r>
        <w:rPr>
          <w:lang w:val="en-IE"/>
        </w:rPr>
        <w:t>, a</w:t>
      </w:r>
      <w:r w:rsidRPr="00A917CF">
        <w:rPr>
          <w:lang w:val="en-IE"/>
        </w:rPr>
        <w:t xml:space="preserve">pproval required from Group Owner </w:t>
      </w:r>
      <w:r w:rsidRPr="00A917CF">
        <w:rPr>
          <w:b/>
          <w:bCs/>
          <w:lang w:val="en-IE"/>
        </w:rPr>
        <w:t>AND</w:t>
      </w:r>
      <w:r w:rsidRPr="00A917CF">
        <w:rPr>
          <w:lang w:val="en-IE"/>
        </w:rPr>
        <w:t xml:space="preserve"> line manager.</w:t>
      </w:r>
    </w:p>
    <w:p w14:paraId="3038D7A2" w14:textId="379D5403" w:rsidR="00D20956" w:rsidRPr="00A917CF" w:rsidRDefault="00D20956" w:rsidP="00461A68">
      <w:pPr>
        <w:pStyle w:val="ListParagraph"/>
        <w:numPr>
          <w:ilvl w:val="0"/>
          <w:numId w:val="39"/>
        </w:numPr>
        <w:rPr>
          <w:lang w:val="en-IE"/>
        </w:rPr>
      </w:pPr>
      <w:r w:rsidRPr="00D20956">
        <w:rPr>
          <w:b/>
          <w:bCs/>
          <w:color w:val="FF0000"/>
          <w:lang w:val="en-IE"/>
        </w:rPr>
        <w:t xml:space="preserve">For Bulk creation in </w:t>
      </w:r>
      <w:r w:rsidRPr="00D20956">
        <w:rPr>
          <w:b/>
          <w:bCs/>
          <w:color w:val="FF0000"/>
          <w:lang w:val="en-IE"/>
        </w:rPr>
        <w:t xml:space="preserve">Zurich.com or </w:t>
      </w:r>
      <w:proofErr w:type="spellStart"/>
      <w:r w:rsidRPr="00D20956">
        <w:rPr>
          <w:b/>
          <w:bCs/>
          <w:color w:val="FF0000"/>
          <w:lang w:val="en-IE"/>
        </w:rPr>
        <w:t>Zurich.uat</w:t>
      </w:r>
      <w:proofErr w:type="spellEnd"/>
      <w:r w:rsidRPr="00D20956">
        <w:rPr>
          <w:b/>
          <w:bCs/>
          <w:color w:val="FF0000"/>
          <w:lang w:val="en-IE"/>
        </w:rPr>
        <w:t>, please use</w:t>
      </w:r>
      <w:r w:rsidRPr="00D20956">
        <w:rPr>
          <w:color w:val="FF0000"/>
          <w:lang w:val="en-IE"/>
        </w:rPr>
        <w:t xml:space="preserve"> </w:t>
      </w:r>
      <w:hyperlink r:id="rId33" w:history="1">
        <w:r w:rsidRPr="00D20956">
          <w:rPr>
            <w:rStyle w:val="Hyperlink"/>
            <w:b/>
            <w:bCs/>
            <w:color w:val="1FB1E6" w:themeColor="background2"/>
            <w:lang w:val="en-IE"/>
          </w:rPr>
          <w:t>Resource Owner</w:t>
        </w:r>
      </w:hyperlink>
      <w:r w:rsidRPr="00D20956">
        <w:rPr>
          <w:b/>
          <w:bCs/>
          <w:color w:val="1FB1E6" w:themeColor="background2"/>
          <w:lang w:val="en-IE"/>
        </w:rPr>
        <w:t xml:space="preserve"> </w:t>
      </w:r>
      <w:r w:rsidRPr="00D20956">
        <w:rPr>
          <w:b/>
          <w:bCs/>
          <w:color w:val="FF0000"/>
          <w:lang w:val="en-IE"/>
        </w:rPr>
        <w:t>Application</w:t>
      </w:r>
    </w:p>
    <w:p w14:paraId="5FFBB46F" w14:textId="77777777" w:rsidR="00A917CF" w:rsidRDefault="00A917CF" w:rsidP="00A917CF"/>
    <w:p w14:paraId="5645FC69" w14:textId="67E61CF1" w:rsidR="00A917CF" w:rsidRPr="00A917CF" w:rsidRDefault="00A917CF" w:rsidP="00A917CF">
      <w:pPr>
        <w:rPr>
          <w:b/>
          <w:bCs/>
        </w:rPr>
      </w:pPr>
      <w:r>
        <w:rPr>
          <w:b/>
          <w:bCs/>
        </w:rPr>
        <w:t>*</w:t>
      </w:r>
      <w:r w:rsidRPr="00A917CF">
        <w:rPr>
          <w:b/>
          <w:bCs/>
        </w:rPr>
        <w:t xml:space="preserve">Please attach line manager approval in </w:t>
      </w:r>
      <w:r w:rsidR="00B45D85" w:rsidRPr="00A917CF">
        <w:rPr>
          <w:b/>
          <w:bCs/>
        </w:rPr>
        <w:t>email</w:t>
      </w:r>
      <w:r w:rsidRPr="00A917CF">
        <w:rPr>
          <w:b/>
          <w:bCs/>
        </w:rPr>
        <w:t xml:space="preserve"> format to the request using the attachment function at the base of the form</w:t>
      </w:r>
      <w:r>
        <w:rPr>
          <w:b/>
          <w:bCs/>
        </w:rPr>
        <w:t>*</w:t>
      </w:r>
    </w:p>
    <w:p w14:paraId="01FEDB83" w14:textId="364115C7" w:rsidR="00A917CF" w:rsidRDefault="00A917CF" w:rsidP="00A917CF">
      <w:r>
        <w:tab/>
      </w:r>
    </w:p>
    <w:p w14:paraId="1B8D52E0" w14:textId="1C1B8A99" w:rsidR="00A917CF" w:rsidRPr="00A917CF" w:rsidRDefault="00A917CF" w:rsidP="00461A68">
      <w:pPr>
        <w:pStyle w:val="ListParagraph"/>
        <w:numPr>
          <w:ilvl w:val="0"/>
          <w:numId w:val="40"/>
        </w:numPr>
        <w:rPr>
          <w:lang w:val="en-IE"/>
        </w:rPr>
      </w:pPr>
      <w:r w:rsidRPr="00A917CF">
        <w:rPr>
          <w:lang w:val="en-IE"/>
        </w:rPr>
        <w:t>For Modification, Group owner approval required</w:t>
      </w:r>
    </w:p>
    <w:p w14:paraId="305D954C" w14:textId="0792EB82" w:rsidR="00A917CF" w:rsidRDefault="00A917CF" w:rsidP="00A917CF">
      <w:pPr>
        <w:pStyle w:val="Heading3"/>
      </w:pPr>
      <w:bookmarkStart w:id="29" w:name="_Toc191626465"/>
      <w:r>
        <w:t>Mandatory Fields &amp; Explanations</w:t>
      </w:r>
      <w:bookmarkEnd w:id="29"/>
    </w:p>
    <w:p w14:paraId="2A4BC92E" w14:textId="3645174B" w:rsidR="00A917CF" w:rsidRPr="00A917CF" w:rsidRDefault="00A917CF" w:rsidP="00A917CF"/>
    <w:p w14:paraId="33505BF0" w14:textId="3422EA92" w:rsidR="00A917CF" w:rsidRPr="00A917CF" w:rsidRDefault="00A917CF" w:rsidP="00A917CF">
      <w:pPr>
        <w:pStyle w:val="Heading4"/>
        <w:numPr>
          <w:ilvl w:val="0"/>
          <w:numId w:val="0"/>
        </w:numPr>
        <w:ind w:left="720"/>
        <w:rPr>
          <w:color w:val="FF0000"/>
        </w:rPr>
      </w:pPr>
      <w:r w:rsidRPr="00A917CF">
        <w:t>Domain (NETBIOS Name</w:t>
      </w:r>
      <w:proofErr w:type="gramStart"/>
      <w:r w:rsidRPr="00A917CF">
        <w:t>) :</w:t>
      </w:r>
      <w:proofErr w:type="gramEnd"/>
      <w:r w:rsidRPr="00A917CF">
        <w:t xml:space="preserve"> </w:t>
      </w:r>
      <w:r w:rsidRPr="00A917CF">
        <w:rPr>
          <w:color w:val="FF0000"/>
        </w:rPr>
        <w:t>Mandator</w:t>
      </w:r>
      <w:r>
        <w:rPr>
          <w:color w:val="FF0000"/>
        </w:rPr>
        <w:t xml:space="preserve">y </w:t>
      </w:r>
    </w:p>
    <w:p w14:paraId="385E073B" w14:textId="77777777" w:rsidR="00A917CF" w:rsidRDefault="00A917CF" w:rsidP="00A917CF">
      <w:pPr>
        <w:pStyle w:val="NumberedList"/>
        <w:numPr>
          <w:ilvl w:val="0"/>
          <w:numId w:val="16"/>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 xml:space="preserve">The domain in which the </w:t>
      </w:r>
      <w:r>
        <w:rPr>
          <w:rStyle w:val="NumberedListChar"/>
          <w:rFonts w:ascii="Frutiger 45 Light" w:hAnsi="Frutiger 45 Light" w:cs="Arial"/>
          <w:sz w:val="20"/>
          <w:szCs w:val="20"/>
        </w:rPr>
        <w:t>group</w:t>
      </w:r>
      <w:r w:rsidRPr="00635844">
        <w:rPr>
          <w:rStyle w:val="NumberedListChar"/>
          <w:rFonts w:ascii="Frutiger 45 Light" w:hAnsi="Frutiger 45 Light" w:cs="Arial"/>
          <w:sz w:val="20"/>
          <w:szCs w:val="20"/>
        </w:rPr>
        <w:t xml:space="preserve"> is to be created on. </w:t>
      </w:r>
      <w:r>
        <w:rPr>
          <w:rStyle w:val="NumberedListChar"/>
          <w:rFonts w:ascii="Frutiger 45 Light" w:hAnsi="Frutiger 45 Light" w:cs="Arial"/>
          <w:sz w:val="20"/>
          <w:szCs w:val="20"/>
        </w:rPr>
        <w:t>Some examples listed below:</w:t>
      </w:r>
    </w:p>
    <w:p w14:paraId="0A483981" w14:textId="77777777" w:rsidR="00A917CF" w:rsidRDefault="00A917CF" w:rsidP="00A917CF">
      <w:pPr>
        <w:pStyle w:val="NumberedList"/>
        <w:numPr>
          <w:ilvl w:val="3"/>
          <w:numId w:val="9"/>
        </w:numPr>
        <w:rPr>
          <w:rStyle w:val="NumberedListChar"/>
          <w:rFonts w:ascii="Frutiger 45 Light" w:hAnsi="Frutiger 45 Light" w:cs="Arial"/>
          <w:sz w:val="20"/>
          <w:szCs w:val="20"/>
        </w:rPr>
      </w:pPr>
      <w:r>
        <w:rPr>
          <w:rStyle w:val="NumberedListChar"/>
          <w:rFonts w:ascii="Frutiger 45 Light" w:hAnsi="Frutiger 45 Light" w:cs="Arial"/>
          <w:sz w:val="20"/>
          <w:szCs w:val="20"/>
        </w:rPr>
        <w:t>EZCORP</w:t>
      </w:r>
    </w:p>
    <w:p w14:paraId="0FD2BFE4" w14:textId="77777777" w:rsidR="00A917CF" w:rsidRPr="00AE01E4" w:rsidRDefault="00A917CF" w:rsidP="00A917CF">
      <w:pPr>
        <w:pStyle w:val="NumberedList"/>
        <w:numPr>
          <w:ilvl w:val="3"/>
          <w:numId w:val="9"/>
        </w:numPr>
        <w:rPr>
          <w:rStyle w:val="NumberedListChar"/>
          <w:rFonts w:ascii="Frutiger 45 Light" w:hAnsi="Frutiger 45 Light" w:cs="Arial"/>
          <w:sz w:val="20"/>
          <w:szCs w:val="20"/>
        </w:rPr>
      </w:pPr>
      <w:r>
        <w:rPr>
          <w:rStyle w:val="NumberedListChar"/>
          <w:rFonts w:ascii="Frutiger 45 Light" w:hAnsi="Frutiger 45 Light" w:cs="Arial"/>
          <w:sz w:val="20"/>
          <w:szCs w:val="20"/>
        </w:rPr>
        <w:t>E</w:t>
      </w:r>
      <w:r w:rsidRPr="00AE01E4">
        <w:rPr>
          <w:rStyle w:val="NumberedListChar"/>
          <w:rFonts w:ascii="Frutiger 45 Light" w:hAnsi="Frutiger 45 Light" w:cs="Arial"/>
          <w:sz w:val="20"/>
          <w:szCs w:val="20"/>
        </w:rPr>
        <w:t>SNETIE</w:t>
      </w:r>
      <w:r>
        <w:rPr>
          <w:rStyle w:val="NumberedListChar"/>
          <w:rFonts w:ascii="Frutiger 45 Light" w:hAnsi="Frutiger 45 Light" w:cs="Arial"/>
          <w:sz w:val="20"/>
          <w:szCs w:val="20"/>
        </w:rPr>
        <w:t xml:space="preserve"> </w:t>
      </w:r>
    </w:p>
    <w:p w14:paraId="23183FE2" w14:textId="77777777" w:rsidR="00A917CF" w:rsidRPr="00AE01E4" w:rsidRDefault="00A917CF" w:rsidP="00A917CF">
      <w:pPr>
        <w:pStyle w:val="NumberedList"/>
        <w:numPr>
          <w:ilvl w:val="3"/>
          <w:numId w:val="9"/>
        </w:numPr>
        <w:rPr>
          <w:rStyle w:val="NumberedListChar"/>
          <w:rFonts w:ascii="Frutiger 45 Light" w:hAnsi="Frutiger 45 Light" w:cs="Arial"/>
          <w:sz w:val="20"/>
          <w:szCs w:val="20"/>
        </w:rPr>
      </w:pPr>
      <w:r w:rsidRPr="00AE01E4">
        <w:rPr>
          <w:rStyle w:val="NumberedListChar"/>
          <w:rFonts w:ascii="Frutiger 45 Light" w:hAnsi="Frutiger 45 Light" w:cs="Arial"/>
          <w:sz w:val="20"/>
          <w:szCs w:val="20"/>
        </w:rPr>
        <w:t>EMEATEST</w:t>
      </w:r>
    </w:p>
    <w:p w14:paraId="74578176" w14:textId="77777777" w:rsidR="00A917CF" w:rsidRPr="00AE01E4" w:rsidRDefault="00A917CF" w:rsidP="00A917CF">
      <w:pPr>
        <w:pStyle w:val="NumberedList"/>
        <w:numPr>
          <w:ilvl w:val="3"/>
          <w:numId w:val="9"/>
        </w:numPr>
        <w:rPr>
          <w:rStyle w:val="NumberedListChar"/>
          <w:rFonts w:ascii="Frutiger 45 Light" w:hAnsi="Frutiger 45 Light" w:cs="Arial"/>
          <w:sz w:val="20"/>
          <w:szCs w:val="20"/>
        </w:rPr>
      </w:pPr>
      <w:r w:rsidRPr="00AE01E4">
        <w:rPr>
          <w:rStyle w:val="NumberedListChar"/>
          <w:rFonts w:ascii="Frutiger 45 Light" w:hAnsi="Frutiger 45 Light" w:cs="Arial"/>
          <w:sz w:val="20"/>
          <w:szCs w:val="20"/>
        </w:rPr>
        <w:t>EZFSDEV</w:t>
      </w:r>
    </w:p>
    <w:p w14:paraId="5C0E8D31" w14:textId="77777777" w:rsidR="00A917CF" w:rsidRDefault="00A917CF" w:rsidP="00A917CF">
      <w:pPr>
        <w:pStyle w:val="NumberedList"/>
        <w:numPr>
          <w:ilvl w:val="3"/>
          <w:numId w:val="9"/>
        </w:numPr>
        <w:rPr>
          <w:rStyle w:val="NumberedListChar"/>
          <w:rFonts w:ascii="Frutiger 45 Light" w:hAnsi="Frutiger 45 Light" w:cs="Arial"/>
          <w:sz w:val="20"/>
          <w:szCs w:val="20"/>
        </w:rPr>
      </w:pPr>
      <w:r w:rsidRPr="00AE01E4">
        <w:rPr>
          <w:rStyle w:val="NumberedListChar"/>
          <w:rFonts w:ascii="Frutiger 45 Light" w:hAnsi="Frutiger 45 Light" w:cs="Arial"/>
          <w:sz w:val="20"/>
          <w:szCs w:val="20"/>
        </w:rPr>
        <w:t>ZURICH.COM</w:t>
      </w:r>
    </w:p>
    <w:p w14:paraId="354B7E6C" w14:textId="77777777" w:rsidR="00A917CF" w:rsidRDefault="00A917CF" w:rsidP="00A917CF">
      <w:pPr>
        <w:pStyle w:val="NumberedList"/>
        <w:numPr>
          <w:ilvl w:val="3"/>
          <w:numId w:val="9"/>
        </w:numPr>
        <w:rPr>
          <w:rStyle w:val="NumberedListChar"/>
          <w:rFonts w:ascii="Frutiger 45 Light" w:hAnsi="Frutiger 45 Light" w:cs="Arial"/>
          <w:sz w:val="20"/>
          <w:szCs w:val="20"/>
        </w:rPr>
      </w:pPr>
      <w:r w:rsidRPr="00AE01E4">
        <w:rPr>
          <w:rStyle w:val="NumberedListChar"/>
          <w:rFonts w:ascii="Frutiger 45 Light" w:hAnsi="Frutiger 45 Light" w:cs="Arial"/>
          <w:sz w:val="20"/>
          <w:szCs w:val="20"/>
        </w:rPr>
        <w:t>Other (Please Specify)</w:t>
      </w:r>
    </w:p>
    <w:p w14:paraId="2C3DC51C" w14:textId="77777777" w:rsidR="00A917CF" w:rsidRDefault="00A917CF" w:rsidP="00A917CF">
      <w:pPr>
        <w:pStyle w:val="NumberedList"/>
        <w:ind w:firstLine="708"/>
        <w:rPr>
          <w:rStyle w:val="NumberedListChar"/>
          <w:rFonts w:ascii="Frutiger 45 Light" w:hAnsi="Frutiger 45 Light" w:cs="Arial"/>
          <w:sz w:val="20"/>
          <w:szCs w:val="20"/>
        </w:rPr>
      </w:pPr>
    </w:p>
    <w:p w14:paraId="578F87EA" w14:textId="4397DAEF" w:rsidR="00A917CF" w:rsidRDefault="00A917CF" w:rsidP="00A917CF">
      <w:pPr>
        <w:pStyle w:val="NumberedList"/>
        <w:ind w:firstLine="720"/>
        <w:rPr>
          <w:rStyle w:val="NumberedListChar"/>
          <w:rFonts w:ascii="Frutiger 45 Light" w:hAnsi="Frutiger 45 Light" w:cs="Arial"/>
          <w:sz w:val="20"/>
          <w:szCs w:val="20"/>
        </w:rPr>
      </w:pPr>
      <w:r w:rsidRPr="00197A9F">
        <w:rPr>
          <w:rStyle w:val="NumberedListChar"/>
          <w:rFonts w:ascii="Frutiger 45 Light" w:hAnsi="Frutiger 45 Light" w:cs="Arial"/>
          <w:b/>
          <w:sz w:val="20"/>
          <w:szCs w:val="20"/>
        </w:rPr>
        <w:t>Note</w:t>
      </w:r>
      <w:r>
        <w:rPr>
          <w:rStyle w:val="NumberedListChar"/>
          <w:rFonts w:ascii="Frutiger 45 Light" w:hAnsi="Frutiger 45 Light" w:cs="Arial"/>
          <w:sz w:val="20"/>
          <w:szCs w:val="20"/>
        </w:rPr>
        <w:t>: AZCORP groups are created by DXC</w:t>
      </w:r>
    </w:p>
    <w:p w14:paraId="070BB0A7" w14:textId="77777777" w:rsidR="00A917CF" w:rsidRPr="00A917CF" w:rsidRDefault="00A917CF" w:rsidP="00A917CF">
      <w:pPr>
        <w:pStyle w:val="NumberedList"/>
        <w:rPr>
          <w:rFonts w:ascii="Frutiger 45 Light" w:hAnsi="Frutiger 45 Light" w:cs="Arial"/>
          <w:sz w:val="20"/>
          <w:szCs w:val="20"/>
        </w:rPr>
      </w:pPr>
    </w:p>
    <w:p w14:paraId="660D5891" w14:textId="33846961" w:rsidR="00A917CF" w:rsidRDefault="00A917CF" w:rsidP="00A917CF">
      <w:pPr>
        <w:pStyle w:val="Heading4"/>
        <w:numPr>
          <w:ilvl w:val="0"/>
          <w:numId w:val="0"/>
        </w:numPr>
        <w:ind w:left="720"/>
        <w:rPr>
          <w:color w:val="FF0000"/>
        </w:rPr>
      </w:pPr>
      <w:proofErr w:type="spellStart"/>
      <w:proofErr w:type="gramStart"/>
      <w:r w:rsidRPr="00A917CF">
        <w:t>GroupType</w:t>
      </w:r>
      <w:proofErr w:type="spellEnd"/>
      <w:r w:rsidRPr="00A917CF">
        <w:t xml:space="preserve"> :</w:t>
      </w:r>
      <w:proofErr w:type="gramEnd"/>
      <w:r w:rsidRPr="00A917CF">
        <w:t xml:space="preserve"> </w:t>
      </w:r>
      <w:r w:rsidRPr="00A917CF">
        <w:rPr>
          <w:color w:val="FF0000"/>
        </w:rPr>
        <w:t>Mandatory</w:t>
      </w:r>
      <w:r>
        <w:rPr>
          <w:color w:val="FF0000"/>
        </w:rPr>
        <w:t xml:space="preserve"> Dropdown</w:t>
      </w:r>
    </w:p>
    <w:p w14:paraId="313ED30E" w14:textId="2D744915" w:rsidR="00A917CF" w:rsidRDefault="00A917CF" w:rsidP="00A917CF">
      <w:pPr>
        <w:pStyle w:val="NumberedList"/>
        <w:numPr>
          <w:ilvl w:val="0"/>
          <w:numId w:val="16"/>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Specify whether the group is to be a Local</w:t>
      </w:r>
      <w:r>
        <w:rPr>
          <w:rStyle w:val="NumberedListChar"/>
          <w:rFonts w:ascii="Frutiger 45 Light" w:hAnsi="Frutiger 45 Light" w:cs="Arial"/>
          <w:sz w:val="20"/>
          <w:szCs w:val="20"/>
        </w:rPr>
        <w:t xml:space="preserve"> (L)</w:t>
      </w:r>
      <w:r w:rsidRPr="00635844">
        <w:rPr>
          <w:rStyle w:val="NumberedListChar"/>
          <w:rFonts w:ascii="Frutiger 45 Light" w:hAnsi="Frutiger 45 Light" w:cs="Arial"/>
          <w:sz w:val="20"/>
          <w:szCs w:val="20"/>
        </w:rPr>
        <w:t>, Global</w:t>
      </w:r>
      <w:r>
        <w:rPr>
          <w:rStyle w:val="NumberedListChar"/>
          <w:rFonts w:ascii="Frutiger 45 Light" w:hAnsi="Frutiger 45 Light" w:cs="Arial"/>
          <w:sz w:val="20"/>
          <w:szCs w:val="20"/>
        </w:rPr>
        <w:t>(G)</w:t>
      </w:r>
      <w:r w:rsidRPr="00635844">
        <w:rPr>
          <w:rStyle w:val="NumberedListChar"/>
          <w:rFonts w:ascii="Frutiger 45 Light" w:hAnsi="Frutiger 45 Light" w:cs="Arial"/>
          <w:sz w:val="20"/>
          <w:szCs w:val="20"/>
        </w:rPr>
        <w:t xml:space="preserve"> or Universal Group</w:t>
      </w:r>
      <w:r>
        <w:rPr>
          <w:rStyle w:val="NumberedListChar"/>
          <w:rFonts w:ascii="Frutiger 45 Light" w:hAnsi="Frutiger 45 Light" w:cs="Arial"/>
          <w:sz w:val="20"/>
          <w:szCs w:val="20"/>
        </w:rPr>
        <w:t>(U)</w:t>
      </w:r>
      <w:r w:rsidRPr="00635844">
        <w:rPr>
          <w:rStyle w:val="NumberedListChar"/>
          <w:rFonts w:ascii="Frutiger 45 Light" w:hAnsi="Frutiger 45 Light" w:cs="Arial"/>
          <w:sz w:val="20"/>
          <w:szCs w:val="20"/>
        </w:rPr>
        <w:t>:</w:t>
      </w:r>
    </w:p>
    <w:p w14:paraId="4C7CF4FF" w14:textId="77777777" w:rsidR="00A917CF" w:rsidRPr="00635844" w:rsidRDefault="00A917CF" w:rsidP="00A917CF">
      <w:pPr>
        <w:pStyle w:val="NumberedList"/>
        <w:rPr>
          <w:rStyle w:val="NumberedListChar"/>
          <w:rFonts w:ascii="Frutiger 45 Light" w:hAnsi="Frutiger 45 Light" w:cs="Arial"/>
          <w:sz w:val="20"/>
          <w:szCs w:val="20"/>
        </w:rPr>
      </w:pPr>
    </w:p>
    <w:p w14:paraId="52338445" w14:textId="77777777" w:rsidR="00A917CF" w:rsidRPr="00635844" w:rsidRDefault="00A917CF" w:rsidP="00A917CF">
      <w:pPr>
        <w:pStyle w:val="NumberedList"/>
        <w:ind w:firstLine="720"/>
        <w:rPr>
          <w:rStyle w:val="NumberedListChar"/>
          <w:rFonts w:ascii="Frutiger 45 Light" w:hAnsi="Frutiger 45 Light" w:cs="Arial"/>
          <w:b/>
          <w:sz w:val="20"/>
          <w:szCs w:val="20"/>
          <w:u w:val="single"/>
        </w:rPr>
      </w:pPr>
      <w:r w:rsidRPr="00635844">
        <w:rPr>
          <w:rStyle w:val="NumberedListChar"/>
          <w:rFonts w:ascii="Frutiger 45 Light" w:hAnsi="Frutiger 45 Light" w:cs="Arial"/>
          <w:b/>
          <w:sz w:val="20"/>
          <w:szCs w:val="20"/>
          <w:u w:val="single"/>
        </w:rPr>
        <w:t xml:space="preserve">Global Group </w:t>
      </w:r>
    </w:p>
    <w:p w14:paraId="02A0DAA2" w14:textId="2F5C443B" w:rsidR="00A917CF" w:rsidRPr="00635844" w:rsidRDefault="00A917CF" w:rsidP="00A917CF">
      <w:pPr>
        <w:pStyle w:val="NumberedList"/>
        <w:ind w:firstLine="720"/>
        <w:rPr>
          <w:rStyle w:val="NumberedListChar"/>
          <w:rFonts w:ascii="Frutiger 45 Light" w:hAnsi="Frutiger 45 Light" w:cs="Arial"/>
          <w:sz w:val="20"/>
          <w:szCs w:val="20"/>
        </w:rPr>
      </w:pPr>
      <w:r w:rsidRPr="00635844">
        <w:rPr>
          <w:rStyle w:val="Strong"/>
          <w:rFonts w:cs="Segoe UI"/>
          <w:color w:val="2A2A2A"/>
          <w:sz w:val="20"/>
          <w:szCs w:val="20"/>
        </w:rPr>
        <w:t>Groups can include:</w:t>
      </w:r>
    </w:p>
    <w:p w14:paraId="6FF0329E" w14:textId="77777777" w:rsidR="00A917CF" w:rsidRPr="00635844" w:rsidRDefault="00A917CF" w:rsidP="00A917CF">
      <w:pPr>
        <w:pStyle w:val="NumberedList"/>
        <w:numPr>
          <w:ilvl w:val="0"/>
          <w:numId w:val="12"/>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Accounts from the same domain as the parent global group</w:t>
      </w:r>
    </w:p>
    <w:p w14:paraId="6CD2D953" w14:textId="77777777" w:rsidR="00A917CF" w:rsidRPr="00635844" w:rsidRDefault="00A917CF" w:rsidP="00A917CF">
      <w:pPr>
        <w:pStyle w:val="NumberedList"/>
        <w:numPr>
          <w:ilvl w:val="0"/>
          <w:numId w:val="12"/>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Global groups from the same domain as the parent global group</w:t>
      </w:r>
    </w:p>
    <w:p w14:paraId="6FE834B8" w14:textId="77777777" w:rsidR="00A917CF" w:rsidRPr="00635844" w:rsidRDefault="00A917CF" w:rsidP="00A917CF">
      <w:pPr>
        <w:pStyle w:val="NumberedList"/>
        <w:rPr>
          <w:rStyle w:val="NumberedListChar"/>
          <w:rFonts w:ascii="Frutiger 45 Light" w:hAnsi="Frutiger 45 Light" w:cs="Arial"/>
          <w:b/>
          <w:sz w:val="20"/>
          <w:szCs w:val="20"/>
        </w:rPr>
      </w:pPr>
    </w:p>
    <w:p w14:paraId="3A3B6284" w14:textId="77777777" w:rsidR="00A917CF" w:rsidRPr="005E427B" w:rsidRDefault="00A917CF" w:rsidP="00A917CF">
      <w:pPr>
        <w:pStyle w:val="NumberedList"/>
        <w:ind w:firstLine="720"/>
        <w:rPr>
          <w:rStyle w:val="NumberedListChar"/>
          <w:rFonts w:ascii="Frutiger 45 Light" w:hAnsi="Frutiger 45 Light" w:cs="Arial"/>
          <w:b/>
          <w:sz w:val="20"/>
          <w:szCs w:val="20"/>
          <w:u w:val="single"/>
        </w:rPr>
      </w:pPr>
      <w:r w:rsidRPr="00635844">
        <w:rPr>
          <w:rStyle w:val="NumberedListChar"/>
          <w:rFonts w:ascii="Frutiger 45 Light" w:hAnsi="Frutiger 45 Light" w:cs="Arial"/>
          <w:b/>
          <w:sz w:val="20"/>
          <w:szCs w:val="20"/>
          <w:u w:val="single"/>
        </w:rPr>
        <w:t xml:space="preserve">Local Group </w:t>
      </w:r>
    </w:p>
    <w:p w14:paraId="03D4812C" w14:textId="77777777" w:rsidR="00A917CF" w:rsidRPr="00635844" w:rsidRDefault="00A917CF" w:rsidP="00A917CF">
      <w:pPr>
        <w:pStyle w:val="NumberedList"/>
        <w:ind w:firstLine="720"/>
        <w:jc w:val="both"/>
        <w:rPr>
          <w:rStyle w:val="NumberedListChar"/>
          <w:rFonts w:ascii="Frutiger 45 Light" w:hAnsi="Frutiger 45 Light" w:cs="Arial"/>
          <w:sz w:val="20"/>
          <w:szCs w:val="20"/>
        </w:rPr>
      </w:pPr>
      <w:r w:rsidRPr="00635844">
        <w:rPr>
          <w:rStyle w:val="Strong"/>
          <w:rFonts w:cs="Segoe UI"/>
          <w:color w:val="2A2A2A"/>
          <w:sz w:val="20"/>
          <w:szCs w:val="20"/>
        </w:rPr>
        <w:t>Groups can include:</w:t>
      </w:r>
    </w:p>
    <w:p w14:paraId="0A6C20AC" w14:textId="77777777" w:rsidR="00A917CF" w:rsidRPr="00635844" w:rsidRDefault="00A917CF" w:rsidP="00A917CF">
      <w:pPr>
        <w:pStyle w:val="NumberedList"/>
        <w:numPr>
          <w:ilvl w:val="0"/>
          <w:numId w:val="12"/>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Accounts from any domain</w:t>
      </w:r>
    </w:p>
    <w:p w14:paraId="712E15FC" w14:textId="77777777" w:rsidR="00A917CF" w:rsidRPr="00635844" w:rsidRDefault="00A917CF" w:rsidP="00A917CF">
      <w:pPr>
        <w:pStyle w:val="NumberedList"/>
        <w:numPr>
          <w:ilvl w:val="0"/>
          <w:numId w:val="12"/>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Global groups from any domain</w:t>
      </w:r>
    </w:p>
    <w:p w14:paraId="100E6AE6" w14:textId="77777777" w:rsidR="00A917CF" w:rsidRPr="00635844" w:rsidRDefault="00A917CF" w:rsidP="00A917CF">
      <w:pPr>
        <w:pStyle w:val="NumberedList"/>
        <w:numPr>
          <w:ilvl w:val="0"/>
          <w:numId w:val="12"/>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Universal groups from any domain</w:t>
      </w:r>
    </w:p>
    <w:p w14:paraId="1427A0E5" w14:textId="77777777" w:rsidR="00A917CF" w:rsidRPr="00635844" w:rsidRDefault="00A917CF" w:rsidP="00A917CF">
      <w:pPr>
        <w:pStyle w:val="NumberedList"/>
        <w:numPr>
          <w:ilvl w:val="0"/>
          <w:numId w:val="12"/>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Domain local groups but only from the same domain as the parent domain local group</w:t>
      </w:r>
    </w:p>
    <w:p w14:paraId="4F543287" w14:textId="77777777" w:rsidR="00A917CF" w:rsidRPr="00635844" w:rsidRDefault="00A917CF" w:rsidP="00A917CF">
      <w:pPr>
        <w:pStyle w:val="NumberedList"/>
        <w:ind w:firstLine="720"/>
        <w:jc w:val="both"/>
        <w:rPr>
          <w:rStyle w:val="NumberedListChar"/>
          <w:rFonts w:ascii="Frutiger 45 Light" w:hAnsi="Frutiger 45 Light" w:cs="Arial"/>
          <w:b/>
          <w:sz w:val="20"/>
          <w:szCs w:val="20"/>
        </w:rPr>
      </w:pPr>
    </w:p>
    <w:p w14:paraId="6C234DDE" w14:textId="77777777" w:rsidR="00A917CF" w:rsidRPr="005E427B" w:rsidRDefault="00A917CF" w:rsidP="00A917CF">
      <w:pPr>
        <w:pStyle w:val="NumberedList"/>
        <w:ind w:firstLine="720"/>
        <w:jc w:val="both"/>
        <w:rPr>
          <w:rStyle w:val="NumberedListChar"/>
          <w:rFonts w:ascii="Frutiger 45 Light" w:hAnsi="Frutiger 45 Light" w:cs="Arial"/>
          <w:b/>
          <w:sz w:val="20"/>
          <w:szCs w:val="20"/>
          <w:u w:val="single"/>
        </w:rPr>
      </w:pPr>
      <w:r w:rsidRPr="00635844">
        <w:rPr>
          <w:rStyle w:val="NumberedListChar"/>
          <w:rFonts w:ascii="Frutiger 45 Light" w:hAnsi="Frutiger 45 Light" w:cs="Arial"/>
          <w:b/>
          <w:sz w:val="20"/>
          <w:szCs w:val="20"/>
          <w:u w:val="single"/>
        </w:rPr>
        <w:t>Universal Group</w:t>
      </w:r>
    </w:p>
    <w:p w14:paraId="7BE86E4E" w14:textId="77777777" w:rsidR="00A917CF" w:rsidRPr="00635844" w:rsidRDefault="00A917CF" w:rsidP="00A917CF">
      <w:pPr>
        <w:pStyle w:val="NumberedList"/>
        <w:ind w:firstLine="720"/>
        <w:jc w:val="both"/>
        <w:rPr>
          <w:rStyle w:val="NumberedListChar"/>
          <w:rFonts w:ascii="Frutiger 45 Light" w:hAnsi="Frutiger 45 Light" w:cs="Arial"/>
          <w:sz w:val="20"/>
          <w:szCs w:val="20"/>
        </w:rPr>
      </w:pPr>
      <w:r w:rsidRPr="00635844">
        <w:rPr>
          <w:rStyle w:val="Strong"/>
          <w:rFonts w:cs="Segoe UI"/>
          <w:color w:val="2A2A2A"/>
          <w:sz w:val="20"/>
          <w:szCs w:val="20"/>
        </w:rPr>
        <w:t>Groups can include:</w:t>
      </w:r>
    </w:p>
    <w:p w14:paraId="1EDCA8CA" w14:textId="77777777" w:rsidR="00A917CF" w:rsidRPr="00635844" w:rsidRDefault="00A917CF" w:rsidP="00A917CF">
      <w:pPr>
        <w:pStyle w:val="NumberedList"/>
        <w:numPr>
          <w:ilvl w:val="0"/>
          <w:numId w:val="12"/>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Accounts from any domain</w:t>
      </w:r>
    </w:p>
    <w:p w14:paraId="12440A01" w14:textId="77777777" w:rsidR="00A917CF" w:rsidRPr="00635844" w:rsidRDefault="00A917CF" w:rsidP="00A917CF">
      <w:pPr>
        <w:pStyle w:val="NumberedList"/>
        <w:numPr>
          <w:ilvl w:val="0"/>
          <w:numId w:val="12"/>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Global groups from any domain</w:t>
      </w:r>
    </w:p>
    <w:p w14:paraId="574079D1" w14:textId="77777777" w:rsidR="00A917CF" w:rsidRDefault="00A917CF" w:rsidP="00A917CF">
      <w:pPr>
        <w:pStyle w:val="NumberedList"/>
        <w:numPr>
          <w:ilvl w:val="0"/>
          <w:numId w:val="12"/>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Universal groups from any domain</w:t>
      </w:r>
    </w:p>
    <w:p w14:paraId="06D1949C" w14:textId="5F8E1C44" w:rsidR="00A917CF" w:rsidRPr="00A917CF" w:rsidRDefault="00A917CF" w:rsidP="00A917CF">
      <w:pPr>
        <w:pStyle w:val="NumberedList"/>
        <w:numPr>
          <w:ilvl w:val="0"/>
          <w:numId w:val="12"/>
        </w:numPr>
        <w:rPr>
          <w:rFonts w:ascii="Frutiger 45 Light" w:hAnsi="Frutiger 45 Light" w:cs="Arial"/>
          <w:sz w:val="20"/>
          <w:szCs w:val="20"/>
        </w:rPr>
      </w:pPr>
      <w:r w:rsidRPr="00A917CF">
        <w:rPr>
          <w:rStyle w:val="NumberedListChar"/>
          <w:rFonts w:ascii="Frutiger 45 Light" w:hAnsi="Frutiger 45 Light" w:cs="Arial"/>
          <w:sz w:val="20"/>
          <w:szCs w:val="20"/>
        </w:rPr>
        <w:t>Domain local groups but only from the same domain as the parent domain local group</w:t>
      </w:r>
    </w:p>
    <w:p w14:paraId="4AB98F28" w14:textId="6C635370" w:rsidR="00A917CF" w:rsidRDefault="00A917CF" w:rsidP="00A917CF">
      <w:pPr>
        <w:pStyle w:val="Heading4"/>
        <w:numPr>
          <w:ilvl w:val="0"/>
          <w:numId w:val="0"/>
        </w:numPr>
        <w:ind w:firstLine="720"/>
      </w:pPr>
      <w:r>
        <w:lastRenderedPageBreak/>
        <w:t>Name</w:t>
      </w:r>
      <w:r w:rsidRPr="00A917CF">
        <w:t xml:space="preserve">: </w:t>
      </w:r>
      <w:r w:rsidRPr="00A917CF">
        <w:rPr>
          <w:color w:val="FF0000"/>
        </w:rPr>
        <w:t>Mandatory</w:t>
      </w:r>
    </w:p>
    <w:p w14:paraId="515693FD" w14:textId="44F0F903" w:rsidR="00A917CF" w:rsidRPr="00635844" w:rsidRDefault="00A917CF" w:rsidP="00A917CF">
      <w:pPr>
        <w:pStyle w:val="NumberedList"/>
        <w:numPr>
          <w:ilvl w:val="0"/>
          <w:numId w:val="16"/>
        </w:numPr>
        <w:rPr>
          <w:rStyle w:val="NumberedListChar"/>
          <w:rFonts w:ascii="Frutiger 45 Light" w:hAnsi="Frutiger 45 Light" w:cs="Arial"/>
          <w:color w:val="auto"/>
          <w:sz w:val="20"/>
          <w:szCs w:val="20"/>
        </w:rPr>
      </w:pPr>
      <w:r w:rsidRPr="00635844">
        <w:rPr>
          <w:rStyle w:val="NumberedListChar"/>
          <w:rFonts w:ascii="Frutiger 45 Light" w:hAnsi="Frutiger 45 Light" w:cs="Arial"/>
          <w:color w:val="auto"/>
          <w:sz w:val="20"/>
          <w:szCs w:val="20"/>
        </w:rPr>
        <w:t>T</w:t>
      </w:r>
      <w:r>
        <w:rPr>
          <w:rStyle w:val="NumberedListChar"/>
          <w:rFonts w:ascii="Frutiger 45 Light" w:hAnsi="Frutiger 45 Light" w:cs="Arial"/>
          <w:color w:val="auto"/>
          <w:sz w:val="20"/>
          <w:szCs w:val="20"/>
        </w:rPr>
        <w:t>he name you wish to call the</w:t>
      </w:r>
      <w:r w:rsidRPr="00635844">
        <w:rPr>
          <w:rStyle w:val="NumberedListChar"/>
          <w:rFonts w:ascii="Frutiger 45 Light" w:hAnsi="Frutiger 45 Light" w:cs="Arial"/>
          <w:color w:val="auto"/>
          <w:sz w:val="20"/>
          <w:szCs w:val="20"/>
        </w:rPr>
        <w:t xml:space="preserve"> group</w:t>
      </w:r>
      <w:r>
        <w:rPr>
          <w:rStyle w:val="NumberedListChar"/>
          <w:rFonts w:ascii="Frutiger 45 Light" w:hAnsi="Frutiger 45 Light" w:cs="Arial"/>
          <w:color w:val="auto"/>
          <w:sz w:val="20"/>
          <w:szCs w:val="20"/>
        </w:rPr>
        <w:t>.</w:t>
      </w:r>
    </w:p>
    <w:p w14:paraId="54C92B9C" w14:textId="77777777" w:rsidR="00A917CF" w:rsidRPr="00A917CF" w:rsidRDefault="00A917CF" w:rsidP="00A917CF">
      <w:pPr>
        <w:rPr>
          <w:lang w:val="en-US"/>
        </w:rPr>
      </w:pPr>
    </w:p>
    <w:p w14:paraId="7B9DCBC2" w14:textId="77777777" w:rsidR="00A917CF" w:rsidRDefault="00A917CF" w:rsidP="00A917CF">
      <w:pPr>
        <w:pStyle w:val="Heading4"/>
        <w:numPr>
          <w:ilvl w:val="0"/>
          <w:numId w:val="0"/>
        </w:numPr>
        <w:ind w:left="794" w:hanging="74"/>
        <w:rPr>
          <w:color w:val="FF0000"/>
        </w:rPr>
      </w:pPr>
      <w:r w:rsidRPr="00A917CF">
        <w:t xml:space="preserve">Owner: </w:t>
      </w:r>
      <w:r w:rsidRPr="00A917CF">
        <w:rPr>
          <w:color w:val="FF0000"/>
        </w:rPr>
        <w:t>Mandatory</w:t>
      </w:r>
    </w:p>
    <w:p w14:paraId="6F9EDCFE" w14:textId="77777777" w:rsidR="00A917CF" w:rsidRPr="00635844" w:rsidRDefault="00A917CF" w:rsidP="00A917CF">
      <w:pPr>
        <w:pStyle w:val="NumberedList"/>
        <w:numPr>
          <w:ilvl w:val="0"/>
          <w:numId w:val="13"/>
        </w:numPr>
        <w:rPr>
          <w:rStyle w:val="NumberedListChar"/>
          <w:rFonts w:ascii="Frutiger 45 Light" w:hAnsi="Frutiger 45 Light" w:cs="Arial"/>
          <w:sz w:val="20"/>
          <w:szCs w:val="20"/>
        </w:rPr>
      </w:pPr>
      <w:r>
        <w:rPr>
          <w:rStyle w:val="NumberedListChar"/>
          <w:rFonts w:ascii="Frutiger 45 Light" w:hAnsi="Frutiger 45 Light" w:cs="Arial"/>
          <w:sz w:val="20"/>
          <w:szCs w:val="20"/>
        </w:rPr>
        <w:t xml:space="preserve">Group </w:t>
      </w:r>
      <w:r w:rsidRPr="00635844">
        <w:rPr>
          <w:rStyle w:val="NumberedListChar"/>
          <w:rFonts w:ascii="Frutiger 45 Light" w:hAnsi="Frutiger 45 Light" w:cs="Arial"/>
          <w:sz w:val="20"/>
          <w:szCs w:val="20"/>
        </w:rPr>
        <w:t>Owner</w:t>
      </w:r>
      <w:r>
        <w:rPr>
          <w:rStyle w:val="NumberedListChar"/>
          <w:rFonts w:ascii="Frutiger 45 Light" w:hAnsi="Frutiger 45 Light" w:cs="Arial"/>
          <w:sz w:val="20"/>
          <w:szCs w:val="20"/>
        </w:rPr>
        <w:t>’s</w:t>
      </w:r>
      <w:r w:rsidRPr="00635844">
        <w:rPr>
          <w:rStyle w:val="NumberedListChar"/>
          <w:rFonts w:ascii="Frutiger 45 Light" w:hAnsi="Frutiger 45 Light" w:cs="Arial"/>
          <w:sz w:val="20"/>
          <w:szCs w:val="20"/>
        </w:rPr>
        <w:t xml:space="preserve"> email address.</w:t>
      </w:r>
      <w:r w:rsidRPr="00F4607F">
        <w:rPr>
          <w:rStyle w:val="NumberedListChar"/>
          <w:rFonts w:ascii="Frutiger 45 Light" w:hAnsi="Frutiger 45 Light" w:cs="Arial"/>
          <w:b/>
          <w:sz w:val="20"/>
          <w:szCs w:val="20"/>
        </w:rPr>
        <w:t xml:space="preserve"> Note</w:t>
      </w:r>
      <w:r>
        <w:rPr>
          <w:rStyle w:val="NumberedListChar"/>
          <w:rFonts w:ascii="Frutiger 45 Light" w:hAnsi="Frutiger 45 Light" w:cs="Arial"/>
          <w:sz w:val="20"/>
          <w:szCs w:val="20"/>
        </w:rPr>
        <w:t xml:space="preserve"> </w:t>
      </w:r>
      <w:r w:rsidRPr="00F4607F">
        <w:rPr>
          <w:rStyle w:val="NumberedListChar"/>
          <w:rFonts w:ascii="Frutiger 45 Light" w:hAnsi="Frutiger 45 Light" w:cs="Arial"/>
          <w:sz w:val="20"/>
          <w:szCs w:val="20"/>
        </w:rPr>
        <w:t xml:space="preserve">the email address must be as listed for </w:t>
      </w:r>
      <w:r>
        <w:rPr>
          <w:rStyle w:val="NumberedListChar"/>
          <w:rFonts w:ascii="Frutiger 45 Light" w:hAnsi="Frutiger 45 Light" w:cs="Arial"/>
          <w:sz w:val="20"/>
          <w:szCs w:val="20"/>
        </w:rPr>
        <w:t xml:space="preserve">the </w:t>
      </w:r>
      <w:r w:rsidRPr="00F4607F">
        <w:rPr>
          <w:rStyle w:val="NumberedListChar"/>
          <w:rFonts w:ascii="Frutiger 45 Light" w:hAnsi="Frutiger 45 Light" w:cs="Arial"/>
          <w:sz w:val="20"/>
          <w:szCs w:val="20"/>
        </w:rPr>
        <w:t>o</w:t>
      </w:r>
      <w:r>
        <w:rPr>
          <w:rStyle w:val="NumberedListChar"/>
          <w:rFonts w:ascii="Frutiger 45 Light" w:hAnsi="Frutiger 45 Light" w:cs="Arial"/>
          <w:sz w:val="20"/>
          <w:szCs w:val="20"/>
        </w:rPr>
        <w:t>wner in myAccess.</w:t>
      </w:r>
    </w:p>
    <w:p w14:paraId="3C90DE81" w14:textId="77777777" w:rsidR="00A917CF" w:rsidRPr="00635844" w:rsidRDefault="00A917CF" w:rsidP="00A917CF">
      <w:pPr>
        <w:pStyle w:val="NumberedList"/>
        <w:numPr>
          <w:ilvl w:val="0"/>
          <w:numId w:val="13"/>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 xml:space="preserve">This person is ultimately responsible for all actions taken with this </w:t>
      </w:r>
      <w:r>
        <w:rPr>
          <w:rStyle w:val="NumberedListChar"/>
          <w:rFonts w:ascii="Frutiger 45 Light" w:hAnsi="Frutiger 45 Light" w:cs="Arial"/>
          <w:sz w:val="20"/>
          <w:szCs w:val="20"/>
        </w:rPr>
        <w:t>group</w:t>
      </w:r>
    </w:p>
    <w:p w14:paraId="1CB4D9CD" w14:textId="77777777" w:rsidR="00A917CF" w:rsidRPr="00A917CF" w:rsidRDefault="00A917CF" w:rsidP="00A917CF">
      <w:pPr>
        <w:rPr>
          <w:lang w:val="en-US"/>
        </w:rPr>
      </w:pPr>
    </w:p>
    <w:p w14:paraId="0C1E46F2" w14:textId="196C314D" w:rsidR="00A917CF" w:rsidRDefault="00A917CF" w:rsidP="00A917CF">
      <w:pPr>
        <w:pStyle w:val="Heading4"/>
        <w:numPr>
          <w:ilvl w:val="0"/>
          <w:numId w:val="0"/>
        </w:numPr>
        <w:ind w:left="794" w:hanging="74"/>
      </w:pPr>
      <w:r w:rsidRPr="00A917CF">
        <w:t xml:space="preserve">Group Usage: </w:t>
      </w:r>
      <w:r w:rsidRPr="00A917CF">
        <w:rPr>
          <w:color w:val="FF0000"/>
        </w:rPr>
        <w:t>Mandatory</w:t>
      </w:r>
      <w:r>
        <w:rPr>
          <w:color w:val="FF0000"/>
        </w:rPr>
        <w:t xml:space="preserve"> Dropdown</w:t>
      </w:r>
    </w:p>
    <w:p w14:paraId="77B3D5CC" w14:textId="72809094" w:rsidR="00A917CF" w:rsidRDefault="00A917CF" w:rsidP="00A917CF">
      <w:pPr>
        <w:pStyle w:val="NumberedList"/>
        <w:numPr>
          <w:ilvl w:val="0"/>
          <w:numId w:val="13"/>
        </w:numPr>
        <w:rPr>
          <w:rStyle w:val="NumberedListChar"/>
          <w:rFonts w:ascii="Frutiger 45 Light" w:hAnsi="Frutiger 45 Light" w:cs="Arial"/>
          <w:sz w:val="20"/>
          <w:szCs w:val="20"/>
        </w:rPr>
      </w:pPr>
      <w:r>
        <w:rPr>
          <w:rStyle w:val="NumberedListChar"/>
          <w:rFonts w:ascii="Frutiger 45 Light" w:hAnsi="Frutiger 45 Light" w:cs="Arial"/>
          <w:sz w:val="20"/>
          <w:szCs w:val="20"/>
        </w:rPr>
        <w:t xml:space="preserve">Please select from the drop down what this group will be used for. Example: if this group will be used to grant access to a </w:t>
      </w:r>
      <w:r w:rsidR="00425E1B">
        <w:rPr>
          <w:rStyle w:val="NumberedListChar"/>
          <w:rFonts w:ascii="Frutiger 45 Light" w:hAnsi="Frutiger 45 Light" w:cs="Arial"/>
          <w:sz w:val="20"/>
          <w:szCs w:val="20"/>
        </w:rPr>
        <w:t>SharePoint</w:t>
      </w:r>
      <w:r>
        <w:rPr>
          <w:rStyle w:val="NumberedListChar"/>
          <w:rFonts w:ascii="Frutiger 45 Light" w:hAnsi="Frutiger 45 Light" w:cs="Arial"/>
          <w:sz w:val="20"/>
          <w:szCs w:val="20"/>
        </w:rPr>
        <w:t xml:space="preserve"> </w:t>
      </w:r>
      <w:proofErr w:type="gramStart"/>
      <w:r>
        <w:rPr>
          <w:rStyle w:val="NumberedListChar"/>
          <w:rFonts w:ascii="Frutiger 45 Light" w:hAnsi="Frutiger 45 Light" w:cs="Arial"/>
          <w:sz w:val="20"/>
          <w:szCs w:val="20"/>
        </w:rPr>
        <w:t>site</w:t>
      </w:r>
      <w:proofErr w:type="gramEnd"/>
      <w:r>
        <w:rPr>
          <w:rStyle w:val="NumberedListChar"/>
          <w:rFonts w:ascii="Frutiger 45 Light" w:hAnsi="Frutiger 45 Light" w:cs="Arial"/>
          <w:sz w:val="20"/>
          <w:szCs w:val="20"/>
        </w:rPr>
        <w:t xml:space="preserve"> then select </w:t>
      </w:r>
      <w:r w:rsidR="00425E1B">
        <w:rPr>
          <w:rStyle w:val="NumberedListChar"/>
          <w:rFonts w:ascii="Frutiger 45 Light" w:hAnsi="Frutiger 45 Light" w:cs="Arial"/>
          <w:sz w:val="20"/>
          <w:szCs w:val="20"/>
        </w:rPr>
        <w:t>SharePoint</w:t>
      </w:r>
      <w:r>
        <w:rPr>
          <w:rStyle w:val="NumberedListChar"/>
          <w:rFonts w:ascii="Frutiger 45 Light" w:hAnsi="Frutiger 45 Light" w:cs="Arial"/>
          <w:sz w:val="20"/>
          <w:szCs w:val="20"/>
        </w:rPr>
        <w:t>.</w:t>
      </w:r>
    </w:p>
    <w:p w14:paraId="491DE214" w14:textId="77777777" w:rsidR="00A917CF" w:rsidRDefault="00A917CF" w:rsidP="00A917CF">
      <w:pPr>
        <w:pStyle w:val="NumberedList"/>
        <w:rPr>
          <w:rStyle w:val="NumberedListChar"/>
          <w:rFonts w:ascii="Frutiger 45 Light" w:hAnsi="Frutiger 45 Light" w:cs="Arial"/>
          <w:sz w:val="20"/>
          <w:szCs w:val="20"/>
        </w:rPr>
      </w:pPr>
    </w:p>
    <w:p w14:paraId="1A76F38F" w14:textId="77777777" w:rsidR="00A917CF" w:rsidRDefault="00A917CF" w:rsidP="00A917CF">
      <w:pPr>
        <w:pStyle w:val="NumberedList"/>
        <w:numPr>
          <w:ilvl w:val="0"/>
          <w:numId w:val="13"/>
        </w:numPr>
        <w:rPr>
          <w:rStyle w:val="NumberedListChar"/>
          <w:rFonts w:ascii="Frutiger 45 Light" w:hAnsi="Frutiger 45 Light" w:cs="Arial"/>
          <w:sz w:val="20"/>
          <w:szCs w:val="20"/>
        </w:rPr>
      </w:pPr>
      <w:r w:rsidRPr="003C3FB9">
        <w:rPr>
          <w:rStyle w:val="NumberedListChar"/>
          <w:rFonts w:ascii="Frutiger 45 Light" w:hAnsi="Frutiger 45 Light" w:cs="Arial"/>
          <w:color w:val="FF0000"/>
          <w:sz w:val="20"/>
          <w:szCs w:val="20"/>
        </w:rPr>
        <w:t>Note</w:t>
      </w:r>
      <w:r>
        <w:rPr>
          <w:rStyle w:val="NumberedListChar"/>
          <w:rFonts w:ascii="Frutiger 45 Light" w:hAnsi="Frutiger 45 Light" w:cs="Arial"/>
          <w:sz w:val="20"/>
          <w:szCs w:val="20"/>
        </w:rPr>
        <w:t>: if “other” is selected then you can set a free text description in the “description” field (See below) however additional approval is required from the following:</w:t>
      </w:r>
    </w:p>
    <w:p w14:paraId="606A63B4" w14:textId="77777777" w:rsidR="00A917CF" w:rsidRDefault="00A917CF" w:rsidP="00A917CF">
      <w:pPr>
        <w:pStyle w:val="NumberedList"/>
        <w:rPr>
          <w:rStyle w:val="NumberedListChar"/>
          <w:rFonts w:ascii="Frutiger 45 Light" w:hAnsi="Frutiger 45 Light" w:cs="Arial"/>
          <w:sz w:val="20"/>
          <w:szCs w:val="20"/>
        </w:rPr>
      </w:pPr>
    </w:p>
    <w:p w14:paraId="6C7FD76A" w14:textId="77777777" w:rsidR="00A917CF" w:rsidRPr="003C3FB9" w:rsidRDefault="00A917CF" w:rsidP="00A917CF">
      <w:pPr>
        <w:pStyle w:val="NumberedList"/>
        <w:numPr>
          <w:ilvl w:val="0"/>
          <w:numId w:val="14"/>
        </w:numPr>
        <w:rPr>
          <w:rStyle w:val="NumberedListChar"/>
          <w:rFonts w:ascii="Frutiger 45 Light" w:hAnsi="Frutiger 45 Light" w:cs="Arial"/>
          <w:sz w:val="20"/>
          <w:szCs w:val="20"/>
        </w:rPr>
      </w:pPr>
      <w:r w:rsidRPr="003C3FB9">
        <w:rPr>
          <w:rStyle w:val="NumberedListChar"/>
          <w:rFonts w:ascii="Frutiger 45 Light" w:hAnsi="Frutiger 45 Light" w:cs="Arial"/>
          <w:sz w:val="20"/>
          <w:szCs w:val="20"/>
        </w:rPr>
        <w:t>NA/LATAM – Local CISO</w:t>
      </w:r>
    </w:p>
    <w:p w14:paraId="7F77F457" w14:textId="77777777" w:rsidR="00A917CF" w:rsidRPr="003C3FB9" w:rsidRDefault="00A917CF" w:rsidP="00A917CF">
      <w:pPr>
        <w:pStyle w:val="NumberedList"/>
        <w:numPr>
          <w:ilvl w:val="0"/>
          <w:numId w:val="14"/>
        </w:numPr>
        <w:rPr>
          <w:rStyle w:val="NumberedListChar"/>
          <w:rFonts w:ascii="Frutiger 45 Light" w:hAnsi="Frutiger 45 Light" w:cs="Arial"/>
          <w:sz w:val="20"/>
          <w:szCs w:val="20"/>
        </w:rPr>
      </w:pPr>
      <w:r w:rsidRPr="003C3FB9">
        <w:rPr>
          <w:rStyle w:val="NumberedListChar"/>
          <w:rFonts w:ascii="Frutiger 45 Light" w:hAnsi="Frutiger 45 Light" w:cs="Arial"/>
          <w:sz w:val="20"/>
          <w:szCs w:val="20"/>
        </w:rPr>
        <w:t>ZNA - </w:t>
      </w:r>
      <w:hyperlink r:id="rId34" w:tgtFrame="_blank" w:tooltip="mailto:usz.zna.ciso.team@zurichna.com" w:history="1">
        <w:r w:rsidRPr="003C3FB9">
          <w:rPr>
            <w:rStyle w:val="NumberedListChar"/>
            <w:rFonts w:ascii="Frutiger 45 Light" w:hAnsi="Frutiger 45 Light" w:cs="Arial"/>
            <w:color w:val="4472C4"/>
            <w:sz w:val="20"/>
            <w:szCs w:val="20"/>
            <w:u w:val="single"/>
          </w:rPr>
          <w:t>usz.zna.ciso.team@zurichna.com</w:t>
        </w:r>
      </w:hyperlink>
    </w:p>
    <w:p w14:paraId="37E5B11B" w14:textId="77777777" w:rsidR="00A917CF" w:rsidRPr="003C3FB9" w:rsidRDefault="00A917CF" w:rsidP="00A917CF">
      <w:pPr>
        <w:pStyle w:val="NumberedList"/>
        <w:numPr>
          <w:ilvl w:val="0"/>
          <w:numId w:val="14"/>
        </w:numPr>
        <w:rPr>
          <w:rStyle w:val="NumberedListChar"/>
          <w:rFonts w:ascii="Frutiger 45 Light" w:hAnsi="Frutiger 45 Light" w:cs="Arial"/>
          <w:sz w:val="20"/>
          <w:szCs w:val="20"/>
          <w:lang w:val="en-IE"/>
        </w:rPr>
      </w:pPr>
      <w:r w:rsidRPr="003C3FB9">
        <w:rPr>
          <w:rStyle w:val="NumberedListChar"/>
          <w:rFonts w:ascii="Frutiger 45 Light" w:hAnsi="Frutiger 45 Light" w:cs="Arial"/>
          <w:sz w:val="20"/>
          <w:szCs w:val="20"/>
          <w:lang w:val="en-IE"/>
        </w:rPr>
        <w:t xml:space="preserve">Farmers  - </w:t>
      </w:r>
      <w:hyperlink r:id="rId35" w:tgtFrame="_blank" w:tooltip="mailto:usw.fis.identity.and.security@farmersinsurance.com" w:history="1">
        <w:r w:rsidRPr="003C3FB9">
          <w:rPr>
            <w:rStyle w:val="NumberedListChar"/>
            <w:rFonts w:ascii="Frutiger 45 Light" w:hAnsi="Frutiger 45 Light" w:cs="Arial"/>
            <w:color w:val="4472C4"/>
            <w:sz w:val="20"/>
            <w:szCs w:val="20"/>
            <w:u w:val="single"/>
          </w:rPr>
          <w:t>usw.FIS.Identity.and.Security@farmersinsurance.com</w:t>
        </w:r>
      </w:hyperlink>
    </w:p>
    <w:p w14:paraId="01C82A43" w14:textId="77777777" w:rsidR="00A917CF" w:rsidRPr="003C3FB9" w:rsidRDefault="00A917CF" w:rsidP="00A917CF">
      <w:pPr>
        <w:pStyle w:val="NumberedList"/>
        <w:numPr>
          <w:ilvl w:val="0"/>
          <w:numId w:val="14"/>
        </w:numPr>
        <w:rPr>
          <w:rStyle w:val="NumberedListChar"/>
          <w:rFonts w:ascii="Frutiger 45 Light" w:hAnsi="Frutiger 45 Light" w:cs="Arial"/>
          <w:sz w:val="20"/>
          <w:szCs w:val="20"/>
        </w:rPr>
      </w:pPr>
      <w:proofErr w:type="gramStart"/>
      <w:r w:rsidRPr="003C3FB9">
        <w:rPr>
          <w:rStyle w:val="NumberedListChar"/>
          <w:rFonts w:ascii="Frutiger 45 Light" w:hAnsi="Frutiger 45 Light" w:cs="Arial"/>
          <w:sz w:val="20"/>
          <w:szCs w:val="20"/>
        </w:rPr>
        <w:t>LATAM  -</w:t>
      </w:r>
      <w:proofErr w:type="gramEnd"/>
      <w:r w:rsidRPr="003C3FB9">
        <w:rPr>
          <w:rStyle w:val="NumberedListChar"/>
          <w:rFonts w:ascii="Frutiger 45 Light" w:hAnsi="Frutiger 45 Light" w:cs="Arial"/>
          <w:sz w:val="20"/>
          <w:szCs w:val="20"/>
        </w:rPr>
        <w:t xml:space="preserve"> </w:t>
      </w:r>
      <w:hyperlink r:id="rId36" w:tgtFrame="_blank" w:tooltip="mailto:latam-bisos@zurich.com" w:history="1">
        <w:r w:rsidRPr="003C3FB9">
          <w:rPr>
            <w:rStyle w:val="NumberedListChar"/>
            <w:rFonts w:ascii="Frutiger 45 Light" w:hAnsi="Frutiger 45 Light" w:cs="Arial"/>
            <w:color w:val="4472C4"/>
            <w:sz w:val="20"/>
            <w:szCs w:val="20"/>
            <w:u w:val="single"/>
          </w:rPr>
          <w:t>latam-bisos@zurich.com</w:t>
        </w:r>
      </w:hyperlink>
      <w:r w:rsidRPr="003C3FB9">
        <w:rPr>
          <w:rStyle w:val="NumberedListChar"/>
          <w:rFonts w:ascii="Frutiger 45 Light" w:hAnsi="Frutiger 45 Light" w:cs="Arial"/>
          <w:sz w:val="20"/>
          <w:szCs w:val="20"/>
        </w:rPr>
        <w:t xml:space="preserve"> </w:t>
      </w:r>
    </w:p>
    <w:p w14:paraId="7709EA75" w14:textId="77777777" w:rsidR="00A917CF" w:rsidRPr="003C3FB9" w:rsidRDefault="00A917CF" w:rsidP="00A917CF">
      <w:pPr>
        <w:pStyle w:val="NumberedList"/>
        <w:numPr>
          <w:ilvl w:val="0"/>
          <w:numId w:val="14"/>
        </w:numPr>
        <w:rPr>
          <w:rStyle w:val="NumberedListChar"/>
          <w:rFonts w:ascii="Frutiger 45 Light" w:hAnsi="Frutiger 45 Light" w:cs="Arial"/>
          <w:sz w:val="20"/>
          <w:szCs w:val="20"/>
          <w:lang w:val="en-IE"/>
        </w:rPr>
      </w:pPr>
      <w:r w:rsidRPr="003C3FB9">
        <w:rPr>
          <w:rStyle w:val="NumberedListChar"/>
          <w:rFonts w:ascii="Frutiger 45 Light" w:hAnsi="Frutiger 45 Light" w:cs="Arial"/>
          <w:sz w:val="20"/>
          <w:szCs w:val="20"/>
          <w:lang w:val="en-IE"/>
        </w:rPr>
        <w:t>EMEA/APAC – Local Service Delivery Manager</w:t>
      </w:r>
    </w:p>
    <w:p w14:paraId="18524B4F" w14:textId="77777777" w:rsidR="00A917CF" w:rsidRPr="00A917CF" w:rsidRDefault="00A917CF" w:rsidP="00A917CF">
      <w:pPr>
        <w:rPr>
          <w:lang w:val="en-IE"/>
        </w:rPr>
      </w:pPr>
    </w:p>
    <w:p w14:paraId="2B27405D" w14:textId="252F4BD1" w:rsidR="00A917CF" w:rsidRDefault="00A917CF" w:rsidP="00A917CF">
      <w:pPr>
        <w:pStyle w:val="Heading4"/>
        <w:numPr>
          <w:ilvl w:val="0"/>
          <w:numId w:val="0"/>
        </w:numPr>
        <w:ind w:firstLine="720"/>
        <w:rPr>
          <w:color w:val="FF0000"/>
        </w:rPr>
      </w:pPr>
      <w:r>
        <w:t xml:space="preserve">Application/Server/Database: </w:t>
      </w:r>
      <w:r w:rsidRPr="00A917CF">
        <w:rPr>
          <w:color w:val="FF0000"/>
        </w:rPr>
        <w:t>Mandatory</w:t>
      </w:r>
    </w:p>
    <w:p w14:paraId="182A6020" w14:textId="008F8A72" w:rsidR="00A917CF" w:rsidRPr="00A917CF" w:rsidRDefault="00A917CF" w:rsidP="00A917CF">
      <w:pPr>
        <w:pStyle w:val="ListParagraph"/>
        <w:numPr>
          <w:ilvl w:val="0"/>
          <w:numId w:val="15"/>
        </w:numPr>
        <w:rPr>
          <w:lang w:val="en-IE"/>
        </w:rPr>
      </w:pPr>
      <w:r w:rsidRPr="006A714D">
        <w:rPr>
          <w:lang w:val="en-IE"/>
        </w:rPr>
        <w:t>Should be populated with what will group grant access to</w:t>
      </w:r>
    </w:p>
    <w:p w14:paraId="0EF3FDFF" w14:textId="5570638B" w:rsidR="00A917CF" w:rsidRDefault="00A917CF" w:rsidP="00A917CF">
      <w:pPr>
        <w:pStyle w:val="Heading4"/>
        <w:numPr>
          <w:ilvl w:val="0"/>
          <w:numId w:val="0"/>
        </w:numPr>
        <w:ind w:firstLine="720"/>
      </w:pPr>
      <w:r>
        <w:t xml:space="preserve">Business Unit: </w:t>
      </w:r>
      <w:r w:rsidRPr="00A917CF">
        <w:rPr>
          <w:color w:val="FF0000"/>
        </w:rPr>
        <w:t>Mandatory</w:t>
      </w:r>
      <w:r>
        <w:rPr>
          <w:color w:val="FF0000"/>
        </w:rPr>
        <w:t xml:space="preserve"> Dropdown</w:t>
      </w:r>
    </w:p>
    <w:p w14:paraId="42474CF8" w14:textId="309408EC" w:rsidR="00A917CF" w:rsidRPr="00A917CF" w:rsidRDefault="00A917CF" w:rsidP="00A917CF">
      <w:pPr>
        <w:pStyle w:val="ListParagraph"/>
        <w:numPr>
          <w:ilvl w:val="0"/>
          <w:numId w:val="15"/>
        </w:numPr>
        <w:rPr>
          <w:lang w:val="en-IE"/>
        </w:rPr>
      </w:pPr>
      <w:r w:rsidRPr="00A917CF">
        <w:rPr>
          <w:lang w:val="en-IE"/>
        </w:rPr>
        <w:t>BU that owns the group</w:t>
      </w:r>
    </w:p>
    <w:p w14:paraId="1D1420E2" w14:textId="5458463C" w:rsidR="00A917CF" w:rsidRDefault="00A917CF" w:rsidP="00A917CF">
      <w:pPr>
        <w:pStyle w:val="Heading4"/>
        <w:numPr>
          <w:ilvl w:val="0"/>
          <w:numId w:val="0"/>
        </w:numPr>
        <w:ind w:firstLine="720"/>
        <w:rPr>
          <w:color w:val="FF0000"/>
        </w:rPr>
      </w:pPr>
      <w:r>
        <w:t xml:space="preserve">Environment: </w:t>
      </w:r>
      <w:r w:rsidRPr="00A917CF">
        <w:rPr>
          <w:color w:val="FF0000"/>
        </w:rPr>
        <w:t>Manda</w:t>
      </w:r>
      <w:r>
        <w:rPr>
          <w:color w:val="FF0000"/>
        </w:rPr>
        <w:t>t</w:t>
      </w:r>
      <w:r w:rsidRPr="00A917CF">
        <w:rPr>
          <w:color w:val="FF0000"/>
        </w:rPr>
        <w:t>o</w:t>
      </w:r>
      <w:r>
        <w:rPr>
          <w:color w:val="FF0000"/>
        </w:rPr>
        <w:t>r</w:t>
      </w:r>
      <w:r w:rsidRPr="00A917CF">
        <w:rPr>
          <w:color w:val="FF0000"/>
        </w:rPr>
        <w:t>y</w:t>
      </w:r>
      <w:r>
        <w:rPr>
          <w:color w:val="FF0000"/>
        </w:rPr>
        <w:t xml:space="preserve"> Dropdown</w:t>
      </w:r>
    </w:p>
    <w:p w14:paraId="1D276CF6" w14:textId="171DB2C6" w:rsidR="00A917CF" w:rsidRPr="006A714D" w:rsidRDefault="00A917CF" w:rsidP="00A917CF">
      <w:pPr>
        <w:pStyle w:val="ListParagraph"/>
        <w:numPr>
          <w:ilvl w:val="0"/>
          <w:numId w:val="15"/>
        </w:numPr>
        <w:rPr>
          <w:lang w:val="en-IE"/>
        </w:rPr>
      </w:pPr>
      <w:r w:rsidRPr="006A714D">
        <w:rPr>
          <w:lang w:val="en-IE"/>
        </w:rPr>
        <w:t>Which environment the group will be used in (Production, Dev, etc.)</w:t>
      </w:r>
    </w:p>
    <w:p w14:paraId="1BE1E27A" w14:textId="537F11AF" w:rsidR="00A917CF" w:rsidRDefault="00A917CF" w:rsidP="00A917CF">
      <w:pPr>
        <w:pStyle w:val="Heading4"/>
        <w:numPr>
          <w:ilvl w:val="0"/>
          <w:numId w:val="0"/>
        </w:numPr>
        <w:ind w:firstLine="720"/>
        <w:rPr>
          <w:color w:val="FF0000"/>
        </w:rPr>
      </w:pPr>
      <w:r>
        <w:t xml:space="preserve">Description: </w:t>
      </w:r>
      <w:r w:rsidRPr="00A917CF">
        <w:rPr>
          <w:color w:val="FF0000"/>
        </w:rPr>
        <w:t>Manda</w:t>
      </w:r>
      <w:r>
        <w:rPr>
          <w:color w:val="FF0000"/>
        </w:rPr>
        <w:t>t</w:t>
      </w:r>
      <w:r w:rsidRPr="00A917CF">
        <w:rPr>
          <w:color w:val="FF0000"/>
        </w:rPr>
        <w:t>o</w:t>
      </w:r>
      <w:r>
        <w:rPr>
          <w:color w:val="FF0000"/>
        </w:rPr>
        <w:t>r</w:t>
      </w:r>
      <w:r w:rsidRPr="00A917CF">
        <w:rPr>
          <w:color w:val="FF0000"/>
        </w:rPr>
        <w:t>y</w:t>
      </w:r>
      <w:r>
        <w:rPr>
          <w:color w:val="FF0000"/>
        </w:rPr>
        <w:t xml:space="preserve"> </w:t>
      </w:r>
      <w:r w:rsidR="00425E1B">
        <w:rPr>
          <w:color w:val="FF0000"/>
        </w:rPr>
        <w:t>Auto populated</w:t>
      </w:r>
    </w:p>
    <w:p w14:paraId="62012182" w14:textId="65BDCB2E" w:rsidR="00A917CF" w:rsidRPr="006A714D" w:rsidRDefault="00A917CF" w:rsidP="00A917CF">
      <w:pPr>
        <w:pStyle w:val="ListParagraph"/>
        <w:numPr>
          <w:ilvl w:val="0"/>
          <w:numId w:val="15"/>
        </w:numPr>
        <w:rPr>
          <w:lang w:val="en-IE"/>
        </w:rPr>
      </w:pPr>
      <w:r w:rsidRPr="006A714D">
        <w:rPr>
          <w:lang w:val="en-IE"/>
        </w:rPr>
        <w:t>This field will display the description of the group, do not edit this manually, should be modified in Group Usage, Application/Server/Database, Business Unit &amp; Environment</w:t>
      </w:r>
    </w:p>
    <w:p w14:paraId="6B8DC479" w14:textId="6561E8E6" w:rsidR="00A917CF" w:rsidRDefault="00A917CF">
      <w:pPr>
        <w:pStyle w:val="Heading2"/>
      </w:pPr>
      <w:bookmarkStart w:id="30" w:name="_Toc191626466"/>
      <w:r>
        <w:t>Users</w:t>
      </w:r>
      <w:bookmarkEnd w:id="30"/>
    </w:p>
    <w:p w14:paraId="30219687" w14:textId="77777777" w:rsidR="00A917CF" w:rsidRPr="00A917CF" w:rsidRDefault="00A917CF" w:rsidP="00A917CF">
      <w:pPr>
        <w:pStyle w:val="Heading4"/>
        <w:numPr>
          <w:ilvl w:val="0"/>
          <w:numId w:val="0"/>
        </w:numPr>
        <w:ind w:left="720"/>
        <w:rPr>
          <w:color w:val="FF0000"/>
        </w:rPr>
      </w:pPr>
      <w:r w:rsidRPr="00A917CF">
        <w:t>Domain (NETBIOS Name</w:t>
      </w:r>
      <w:proofErr w:type="gramStart"/>
      <w:r w:rsidRPr="00A917CF">
        <w:t>) :</w:t>
      </w:r>
      <w:proofErr w:type="gramEnd"/>
      <w:r w:rsidRPr="00A917CF">
        <w:t xml:space="preserve"> </w:t>
      </w:r>
      <w:r w:rsidRPr="00A917CF">
        <w:rPr>
          <w:color w:val="FF0000"/>
        </w:rPr>
        <w:t>Mandator</w:t>
      </w:r>
      <w:r>
        <w:rPr>
          <w:color w:val="FF0000"/>
        </w:rPr>
        <w:t xml:space="preserve">y </w:t>
      </w:r>
    </w:p>
    <w:p w14:paraId="5BE3123B" w14:textId="77777777" w:rsidR="00A917CF" w:rsidRDefault="00A917CF" w:rsidP="00A917CF">
      <w:pPr>
        <w:pStyle w:val="NumberedList"/>
        <w:numPr>
          <w:ilvl w:val="0"/>
          <w:numId w:val="16"/>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 xml:space="preserve">The domain in which the </w:t>
      </w:r>
      <w:r>
        <w:rPr>
          <w:rStyle w:val="NumberedListChar"/>
          <w:rFonts w:ascii="Frutiger 45 Light" w:hAnsi="Frutiger 45 Light" w:cs="Arial"/>
          <w:sz w:val="20"/>
          <w:szCs w:val="20"/>
        </w:rPr>
        <w:t>group</w:t>
      </w:r>
      <w:r w:rsidRPr="00635844">
        <w:rPr>
          <w:rStyle w:val="NumberedListChar"/>
          <w:rFonts w:ascii="Frutiger 45 Light" w:hAnsi="Frutiger 45 Light" w:cs="Arial"/>
          <w:sz w:val="20"/>
          <w:szCs w:val="20"/>
        </w:rPr>
        <w:t xml:space="preserve"> is to be created on. </w:t>
      </w:r>
      <w:r>
        <w:rPr>
          <w:rStyle w:val="NumberedListChar"/>
          <w:rFonts w:ascii="Frutiger 45 Light" w:hAnsi="Frutiger 45 Light" w:cs="Arial"/>
          <w:sz w:val="20"/>
          <w:szCs w:val="20"/>
        </w:rPr>
        <w:t>Some examples listed below:</w:t>
      </w:r>
    </w:p>
    <w:p w14:paraId="313F3D86" w14:textId="77777777" w:rsidR="00A917CF" w:rsidRDefault="00A917CF" w:rsidP="00A917CF">
      <w:pPr>
        <w:pStyle w:val="NumberedList"/>
        <w:numPr>
          <w:ilvl w:val="3"/>
          <w:numId w:val="9"/>
        </w:numPr>
        <w:rPr>
          <w:rStyle w:val="NumberedListChar"/>
          <w:rFonts w:ascii="Frutiger 45 Light" w:hAnsi="Frutiger 45 Light" w:cs="Arial"/>
          <w:sz w:val="20"/>
          <w:szCs w:val="20"/>
        </w:rPr>
      </w:pPr>
      <w:r>
        <w:rPr>
          <w:rStyle w:val="NumberedListChar"/>
          <w:rFonts w:ascii="Frutiger 45 Light" w:hAnsi="Frutiger 45 Light" w:cs="Arial"/>
          <w:sz w:val="20"/>
          <w:szCs w:val="20"/>
        </w:rPr>
        <w:t>EZCORP</w:t>
      </w:r>
    </w:p>
    <w:p w14:paraId="6227FA38" w14:textId="77777777" w:rsidR="00A917CF" w:rsidRPr="00AE01E4" w:rsidRDefault="00A917CF" w:rsidP="00A917CF">
      <w:pPr>
        <w:pStyle w:val="NumberedList"/>
        <w:numPr>
          <w:ilvl w:val="3"/>
          <w:numId w:val="9"/>
        </w:numPr>
        <w:rPr>
          <w:rStyle w:val="NumberedListChar"/>
          <w:rFonts w:ascii="Frutiger 45 Light" w:hAnsi="Frutiger 45 Light" w:cs="Arial"/>
          <w:sz w:val="20"/>
          <w:szCs w:val="20"/>
        </w:rPr>
      </w:pPr>
      <w:r>
        <w:rPr>
          <w:rStyle w:val="NumberedListChar"/>
          <w:rFonts w:ascii="Frutiger 45 Light" w:hAnsi="Frutiger 45 Light" w:cs="Arial"/>
          <w:sz w:val="20"/>
          <w:szCs w:val="20"/>
        </w:rPr>
        <w:t>E</w:t>
      </w:r>
      <w:r w:rsidRPr="00AE01E4">
        <w:rPr>
          <w:rStyle w:val="NumberedListChar"/>
          <w:rFonts w:ascii="Frutiger 45 Light" w:hAnsi="Frutiger 45 Light" w:cs="Arial"/>
          <w:sz w:val="20"/>
          <w:szCs w:val="20"/>
        </w:rPr>
        <w:t>SNETIE</w:t>
      </w:r>
      <w:r>
        <w:rPr>
          <w:rStyle w:val="NumberedListChar"/>
          <w:rFonts w:ascii="Frutiger 45 Light" w:hAnsi="Frutiger 45 Light" w:cs="Arial"/>
          <w:sz w:val="20"/>
          <w:szCs w:val="20"/>
        </w:rPr>
        <w:t xml:space="preserve"> </w:t>
      </w:r>
    </w:p>
    <w:p w14:paraId="32B72D8E" w14:textId="77777777" w:rsidR="00A917CF" w:rsidRPr="00AE01E4" w:rsidRDefault="00A917CF" w:rsidP="00A917CF">
      <w:pPr>
        <w:pStyle w:val="NumberedList"/>
        <w:numPr>
          <w:ilvl w:val="3"/>
          <w:numId w:val="9"/>
        </w:numPr>
        <w:rPr>
          <w:rStyle w:val="NumberedListChar"/>
          <w:rFonts w:ascii="Frutiger 45 Light" w:hAnsi="Frutiger 45 Light" w:cs="Arial"/>
          <w:sz w:val="20"/>
          <w:szCs w:val="20"/>
        </w:rPr>
      </w:pPr>
      <w:r w:rsidRPr="00AE01E4">
        <w:rPr>
          <w:rStyle w:val="NumberedListChar"/>
          <w:rFonts w:ascii="Frutiger 45 Light" w:hAnsi="Frutiger 45 Light" w:cs="Arial"/>
          <w:sz w:val="20"/>
          <w:szCs w:val="20"/>
        </w:rPr>
        <w:t>EMEATEST</w:t>
      </w:r>
    </w:p>
    <w:p w14:paraId="385B7A0D" w14:textId="77777777" w:rsidR="00A917CF" w:rsidRPr="00AE01E4" w:rsidRDefault="00A917CF" w:rsidP="00A917CF">
      <w:pPr>
        <w:pStyle w:val="NumberedList"/>
        <w:numPr>
          <w:ilvl w:val="3"/>
          <w:numId w:val="9"/>
        </w:numPr>
        <w:rPr>
          <w:rStyle w:val="NumberedListChar"/>
          <w:rFonts w:ascii="Frutiger 45 Light" w:hAnsi="Frutiger 45 Light" w:cs="Arial"/>
          <w:sz w:val="20"/>
          <w:szCs w:val="20"/>
        </w:rPr>
      </w:pPr>
      <w:r w:rsidRPr="00AE01E4">
        <w:rPr>
          <w:rStyle w:val="NumberedListChar"/>
          <w:rFonts w:ascii="Frutiger 45 Light" w:hAnsi="Frutiger 45 Light" w:cs="Arial"/>
          <w:sz w:val="20"/>
          <w:szCs w:val="20"/>
        </w:rPr>
        <w:t>EZFSDEV</w:t>
      </w:r>
    </w:p>
    <w:p w14:paraId="286619EB" w14:textId="77777777" w:rsidR="00A917CF" w:rsidRDefault="00A917CF" w:rsidP="00A917CF">
      <w:pPr>
        <w:pStyle w:val="NumberedList"/>
        <w:numPr>
          <w:ilvl w:val="3"/>
          <w:numId w:val="9"/>
        </w:numPr>
        <w:rPr>
          <w:rStyle w:val="NumberedListChar"/>
          <w:rFonts w:ascii="Frutiger 45 Light" w:hAnsi="Frutiger 45 Light" w:cs="Arial"/>
          <w:sz w:val="20"/>
          <w:szCs w:val="20"/>
        </w:rPr>
      </w:pPr>
      <w:r w:rsidRPr="00AE01E4">
        <w:rPr>
          <w:rStyle w:val="NumberedListChar"/>
          <w:rFonts w:ascii="Frutiger 45 Light" w:hAnsi="Frutiger 45 Light" w:cs="Arial"/>
          <w:sz w:val="20"/>
          <w:szCs w:val="20"/>
        </w:rPr>
        <w:t>ZURICH.COM</w:t>
      </w:r>
    </w:p>
    <w:p w14:paraId="6FFD1400" w14:textId="77777777" w:rsidR="00A917CF" w:rsidRDefault="00A917CF" w:rsidP="00A917CF">
      <w:pPr>
        <w:pStyle w:val="NumberedList"/>
        <w:numPr>
          <w:ilvl w:val="3"/>
          <w:numId w:val="9"/>
        </w:numPr>
        <w:rPr>
          <w:rStyle w:val="NumberedListChar"/>
          <w:rFonts w:ascii="Frutiger 45 Light" w:hAnsi="Frutiger 45 Light" w:cs="Arial"/>
          <w:sz w:val="20"/>
          <w:szCs w:val="20"/>
        </w:rPr>
      </w:pPr>
      <w:r w:rsidRPr="00AE01E4">
        <w:rPr>
          <w:rStyle w:val="NumberedListChar"/>
          <w:rFonts w:ascii="Frutiger 45 Light" w:hAnsi="Frutiger 45 Light" w:cs="Arial"/>
          <w:sz w:val="20"/>
          <w:szCs w:val="20"/>
        </w:rPr>
        <w:t>Other (Please Specify)</w:t>
      </w:r>
    </w:p>
    <w:p w14:paraId="5649A8DC" w14:textId="19ED5341" w:rsidR="00A917CF" w:rsidRDefault="00A917CF" w:rsidP="00A917CF">
      <w:pPr>
        <w:pStyle w:val="Heading4"/>
        <w:numPr>
          <w:ilvl w:val="0"/>
          <w:numId w:val="0"/>
        </w:numPr>
        <w:ind w:firstLine="720"/>
        <w:rPr>
          <w:bCs w:val="0"/>
          <w:iCs w:val="0"/>
          <w:shd w:val="clear" w:color="auto" w:fill="auto"/>
          <w14:scene3d>
            <w14:camera w14:prst="orthographicFront"/>
            <w14:lightRig w14:rig="threePt" w14:dir="t">
              <w14:rot w14:lat="0" w14:lon="0" w14:rev="0"/>
            </w14:lightRig>
          </w14:scene3d>
        </w:rPr>
      </w:pPr>
      <w:proofErr w:type="spellStart"/>
      <w:r w:rsidRPr="00A917CF">
        <w:rPr>
          <w:bCs w:val="0"/>
          <w:iCs w:val="0"/>
          <w:shd w:val="clear" w:color="auto" w:fill="auto"/>
          <w14:scene3d>
            <w14:camera w14:prst="orthographicFront"/>
            <w14:lightRig w14:rig="threePt" w14:dir="t">
              <w14:rot w14:lat="0" w14:lon="0" w14:rev="0"/>
            </w14:lightRig>
          </w14:scene3d>
        </w:rPr>
        <w:t>AccountType</w:t>
      </w:r>
      <w:proofErr w:type="spellEnd"/>
      <w:r w:rsidRPr="00A917CF">
        <w:rPr>
          <w:bCs w:val="0"/>
          <w:iCs w:val="0"/>
          <w:shd w:val="clear" w:color="auto" w:fill="auto"/>
          <w14:scene3d>
            <w14:camera w14:prst="orthographicFront"/>
            <w14:lightRig w14:rig="threePt" w14:dir="t">
              <w14:rot w14:lat="0" w14:lon="0" w14:rev="0"/>
            </w14:lightRig>
          </w14:scene3d>
        </w:rPr>
        <w:t xml:space="preserve">: </w:t>
      </w:r>
      <w:r w:rsidRPr="00A917CF">
        <w:rPr>
          <w:bCs w:val="0"/>
          <w:iCs w:val="0"/>
          <w:color w:val="FF0000"/>
          <w:shd w:val="clear" w:color="auto" w:fill="auto"/>
          <w14:scene3d>
            <w14:camera w14:prst="orthographicFront"/>
            <w14:lightRig w14:rig="threePt" w14:dir="t">
              <w14:rot w14:lat="0" w14:lon="0" w14:rev="0"/>
            </w14:lightRig>
          </w14:scene3d>
        </w:rPr>
        <w:t>Mandatory</w:t>
      </w:r>
    </w:p>
    <w:p w14:paraId="5534C1F8" w14:textId="0C32BF2C" w:rsidR="00A917CF" w:rsidRPr="00635844" w:rsidRDefault="00A917CF" w:rsidP="00A917CF">
      <w:pPr>
        <w:pStyle w:val="NumberedList"/>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Specify which account</w:t>
      </w:r>
      <w:r>
        <w:rPr>
          <w:rStyle w:val="NumberedListChar"/>
          <w:rFonts w:ascii="Frutiger 45 Light" w:hAnsi="Frutiger 45 Light" w:cs="Arial"/>
          <w:sz w:val="20"/>
          <w:szCs w:val="20"/>
        </w:rPr>
        <w:t xml:space="preserve"> type</w:t>
      </w:r>
      <w:r w:rsidRPr="00635844">
        <w:rPr>
          <w:rStyle w:val="NumberedListChar"/>
          <w:rFonts w:ascii="Frutiger 45 Light" w:hAnsi="Frutiger 45 Light" w:cs="Arial"/>
          <w:sz w:val="20"/>
          <w:szCs w:val="20"/>
        </w:rPr>
        <w:t xml:space="preserve"> from the below list that you would like to have created.</w:t>
      </w:r>
      <w:r>
        <w:rPr>
          <w:rStyle w:val="NumberedListChar"/>
          <w:rFonts w:ascii="Frutiger 45 Light" w:hAnsi="Frutiger 45 Light" w:cs="Arial"/>
          <w:sz w:val="20"/>
          <w:szCs w:val="20"/>
        </w:rPr>
        <w:t xml:space="preserve"> </w:t>
      </w:r>
      <w:r w:rsidR="00425E1B">
        <w:rPr>
          <w:rStyle w:val="NumberedListChar"/>
          <w:rFonts w:ascii="Frutiger 45 Light" w:hAnsi="Frutiger 45 Light" w:cs="Arial"/>
          <w:sz w:val="20"/>
          <w:szCs w:val="20"/>
        </w:rPr>
        <w:t>e.g.</w:t>
      </w:r>
      <w:r>
        <w:rPr>
          <w:rStyle w:val="NumberedListChar"/>
          <w:rFonts w:ascii="Frutiger 45 Light" w:hAnsi="Frutiger 45 Light" w:cs="Arial"/>
          <w:sz w:val="20"/>
          <w:szCs w:val="20"/>
        </w:rPr>
        <w:t xml:space="preserve"> PA-SH</w:t>
      </w:r>
    </w:p>
    <w:p w14:paraId="64023430" w14:textId="77777777" w:rsidR="00A917CF" w:rsidRDefault="00A917CF" w:rsidP="00A917CF">
      <w:pPr>
        <w:pStyle w:val="NumberedList"/>
        <w:rPr>
          <w:rStyle w:val="NumberedListChar"/>
          <w:rFonts w:ascii="Frutiger 45 Light" w:hAnsi="Frutiger 45 Light" w:cs="Arial"/>
          <w:b/>
          <w:sz w:val="20"/>
          <w:szCs w:val="20"/>
        </w:rPr>
      </w:pPr>
      <w:r>
        <w:rPr>
          <w:rStyle w:val="NumberedListChar"/>
          <w:rFonts w:ascii="Frutiger 45 Light" w:hAnsi="Frutiger 45 Light" w:cs="Arial"/>
          <w:b/>
          <w:sz w:val="20"/>
          <w:szCs w:val="20"/>
        </w:rPr>
        <w:lastRenderedPageBreak/>
        <w:tab/>
      </w:r>
    </w:p>
    <w:p w14:paraId="43990142" w14:textId="77777777" w:rsidR="00A917CF" w:rsidRPr="00D723F3" w:rsidRDefault="00A917CF" w:rsidP="00A917CF">
      <w:pPr>
        <w:pStyle w:val="NumberedList"/>
        <w:ind w:firstLine="708"/>
        <w:rPr>
          <w:rStyle w:val="NumberedListChar"/>
          <w:rFonts w:ascii="Frutiger 45 Light" w:hAnsi="Frutiger 45 Light" w:cs="Arial"/>
          <w:sz w:val="20"/>
          <w:szCs w:val="20"/>
        </w:rPr>
      </w:pPr>
      <w:r>
        <w:rPr>
          <w:rStyle w:val="NumberedListChar"/>
          <w:rFonts w:ascii="Frutiger 45 Light" w:hAnsi="Frutiger 45 Light" w:cs="Arial"/>
          <w:sz w:val="20"/>
          <w:szCs w:val="20"/>
        </w:rPr>
        <w:t>PA-SH --&gt; Shared Account</w:t>
      </w:r>
    </w:p>
    <w:p w14:paraId="5FD2296D" w14:textId="77777777" w:rsidR="00A917CF" w:rsidRPr="00D723F3" w:rsidRDefault="00A917CF" w:rsidP="00A917CF">
      <w:pPr>
        <w:pStyle w:val="NumberedList"/>
        <w:ind w:firstLine="708"/>
        <w:rPr>
          <w:rStyle w:val="NumberedListChar"/>
          <w:rFonts w:ascii="Frutiger 45 Light" w:hAnsi="Frutiger 45 Light" w:cs="Arial"/>
          <w:sz w:val="20"/>
          <w:szCs w:val="20"/>
        </w:rPr>
      </w:pPr>
      <w:r w:rsidRPr="00D723F3">
        <w:rPr>
          <w:rStyle w:val="NumberedListChar"/>
          <w:rFonts w:ascii="Frutiger 45 Light" w:hAnsi="Frutiger 45 Light" w:cs="Arial"/>
          <w:sz w:val="20"/>
          <w:szCs w:val="20"/>
        </w:rPr>
        <w:t>NPA-TST ---&gt; Test account</w:t>
      </w:r>
    </w:p>
    <w:p w14:paraId="1C8C1C62" w14:textId="77777777" w:rsidR="00A917CF" w:rsidRDefault="00A917CF" w:rsidP="00A917CF">
      <w:pPr>
        <w:pStyle w:val="NumberedList"/>
        <w:ind w:firstLine="708"/>
        <w:rPr>
          <w:rStyle w:val="NumberedListChar"/>
          <w:rFonts w:ascii="Frutiger 45 Light" w:hAnsi="Frutiger 45 Light" w:cs="Arial"/>
          <w:sz w:val="20"/>
          <w:szCs w:val="20"/>
        </w:rPr>
      </w:pPr>
      <w:r w:rsidRPr="00D723F3">
        <w:rPr>
          <w:rStyle w:val="NumberedListChar"/>
          <w:rFonts w:ascii="Frutiger 45 Light" w:hAnsi="Frutiger 45 Light" w:cs="Arial"/>
          <w:sz w:val="20"/>
          <w:szCs w:val="20"/>
        </w:rPr>
        <w:t>NPA-TRA ---&gt; Training Account</w:t>
      </w:r>
    </w:p>
    <w:p w14:paraId="462990A7" w14:textId="3CE57936" w:rsidR="00A917CF" w:rsidRPr="00D723F3" w:rsidRDefault="00A917CF" w:rsidP="00A917CF">
      <w:pPr>
        <w:pStyle w:val="NumberedList"/>
        <w:ind w:firstLine="708"/>
        <w:rPr>
          <w:rStyle w:val="NumberedListChar"/>
          <w:rFonts w:ascii="Frutiger 45 Light" w:hAnsi="Frutiger 45 Light" w:cs="Arial"/>
          <w:sz w:val="20"/>
          <w:szCs w:val="20"/>
        </w:rPr>
      </w:pPr>
      <w:r w:rsidRPr="00D723F3">
        <w:rPr>
          <w:rStyle w:val="NumberedListChar"/>
          <w:rFonts w:ascii="Frutiger 45 Light" w:hAnsi="Frutiger 45 Light" w:cs="Arial"/>
          <w:sz w:val="20"/>
          <w:szCs w:val="20"/>
        </w:rPr>
        <w:t>NPA-S ---&gt; Service account</w:t>
      </w:r>
      <w:r>
        <w:rPr>
          <w:rStyle w:val="NumberedListChar"/>
          <w:rFonts w:ascii="Frutiger 45 Light" w:hAnsi="Frutiger 45 Light" w:cs="Arial"/>
          <w:sz w:val="20"/>
          <w:szCs w:val="20"/>
        </w:rPr>
        <w:t xml:space="preserve"> </w:t>
      </w:r>
      <w:r>
        <w:rPr>
          <w:rStyle w:val="NumberedListChar"/>
          <w:rFonts w:ascii="Frutiger 45 Light" w:hAnsi="Frutiger 45 Light" w:cs="Arial"/>
          <w:b/>
          <w:sz w:val="20"/>
          <w:szCs w:val="20"/>
        </w:rPr>
        <w:t xml:space="preserve">(For </w:t>
      </w:r>
      <w:proofErr w:type="spellStart"/>
      <w:r>
        <w:rPr>
          <w:rStyle w:val="NumberedListChar"/>
          <w:rFonts w:ascii="Frutiger 45 Light" w:hAnsi="Frutiger 45 Light" w:cs="Arial"/>
          <w:b/>
          <w:sz w:val="20"/>
          <w:szCs w:val="20"/>
        </w:rPr>
        <w:t>Ezcorp</w:t>
      </w:r>
      <w:proofErr w:type="spellEnd"/>
      <w:r>
        <w:rPr>
          <w:rStyle w:val="NumberedListChar"/>
          <w:rFonts w:ascii="Frutiger 45 Light" w:hAnsi="Frutiger 45 Light" w:cs="Arial"/>
          <w:b/>
          <w:sz w:val="20"/>
          <w:szCs w:val="20"/>
        </w:rPr>
        <w:t xml:space="preserve"> or Zurich.com Accounts use PAM)</w:t>
      </w:r>
    </w:p>
    <w:p w14:paraId="439F2139" w14:textId="2B2D89E8" w:rsidR="00A917CF" w:rsidRPr="005529F7" w:rsidRDefault="00A917CF" w:rsidP="00A917CF">
      <w:pPr>
        <w:pStyle w:val="NumberedList"/>
        <w:ind w:firstLine="708"/>
        <w:rPr>
          <w:rStyle w:val="NumberedListChar"/>
          <w:rFonts w:ascii="Frutiger 45 Light" w:hAnsi="Frutiger 45 Light" w:cs="Arial"/>
          <w:b/>
          <w:sz w:val="20"/>
          <w:szCs w:val="20"/>
        </w:rPr>
      </w:pPr>
      <w:r w:rsidRPr="00D723F3">
        <w:rPr>
          <w:rStyle w:val="NumberedListChar"/>
          <w:rFonts w:ascii="Frutiger 45 Light" w:hAnsi="Frutiger 45 Light" w:cs="Arial"/>
          <w:sz w:val="20"/>
          <w:szCs w:val="20"/>
        </w:rPr>
        <w:t>PA-T ---&gt; Technical account (ZFS</w:t>
      </w:r>
      <w:r w:rsidRPr="009B3164">
        <w:rPr>
          <w:rStyle w:val="NumberedListChar"/>
          <w:rFonts w:ascii="Frutiger 45 Light" w:hAnsi="Frutiger 45 Light" w:cs="Arial"/>
          <w:sz w:val="20"/>
          <w:szCs w:val="20"/>
        </w:rPr>
        <w:t>)</w:t>
      </w:r>
      <w:r w:rsidRPr="009B3164">
        <w:rPr>
          <w:rStyle w:val="NumberedListChar"/>
          <w:rFonts w:ascii="Frutiger 45 Light" w:hAnsi="Frutiger 45 Light" w:cs="Arial"/>
          <w:b/>
          <w:sz w:val="20"/>
          <w:szCs w:val="20"/>
        </w:rPr>
        <w:t xml:space="preserve"> </w:t>
      </w:r>
      <w:r>
        <w:rPr>
          <w:rStyle w:val="NumberedListChar"/>
          <w:rFonts w:ascii="Frutiger 45 Light" w:hAnsi="Frutiger 45 Light" w:cs="Arial"/>
          <w:b/>
          <w:sz w:val="20"/>
          <w:szCs w:val="20"/>
        </w:rPr>
        <w:t>(</w:t>
      </w:r>
      <w:r w:rsidRPr="009B3164">
        <w:rPr>
          <w:rStyle w:val="NumberedListChar"/>
          <w:rFonts w:ascii="Frutiger 45 Light" w:hAnsi="Frutiger 45 Light" w:cs="Arial"/>
          <w:b/>
          <w:sz w:val="20"/>
          <w:szCs w:val="20"/>
        </w:rPr>
        <w:t>For</w:t>
      </w:r>
      <w:r>
        <w:rPr>
          <w:rStyle w:val="NumberedListChar"/>
          <w:rFonts w:ascii="Frutiger 45 Light" w:hAnsi="Frutiger 45 Light" w:cs="Arial"/>
          <w:sz w:val="20"/>
          <w:szCs w:val="20"/>
        </w:rPr>
        <w:t xml:space="preserve"> </w:t>
      </w:r>
      <w:proofErr w:type="spellStart"/>
      <w:r w:rsidR="000D3076" w:rsidRPr="009B3164">
        <w:rPr>
          <w:rStyle w:val="NumberedListChar"/>
          <w:rFonts w:ascii="Frutiger 45 Light" w:hAnsi="Frutiger 45 Light" w:cs="Arial"/>
          <w:b/>
          <w:sz w:val="20"/>
          <w:szCs w:val="20"/>
        </w:rPr>
        <w:t>Ezcorp</w:t>
      </w:r>
      <w:proofErr w:type="spellEnd"/>
      <w:r w:rsidR="000D3076" w:rsidRPr="009B3164">
        <w:rPr>
          <w:rStyle w:val="NumberedListChar"/>
          <w:rFonts w:ascii="Frutiger 45 Light" w:hAnsi="Frutiger 45 Light" w:cs="Arial"/>
          <w:b/>
          <w:sz w:val="20"/>
          <w:szCs w:val="20"/>
        </w:rPr>
        <w:t xml:space="preserve"> </w:t>
      </w:r>
      <w:r w:rsidR="000D3076">
        <w:rPr>
          <w:rStyle w:val="NumberedListChar"/>
          <w:rFonts w:ascii="Frutiger 45 Light" w:hAnsi="Frutiger 45 Light" w:cs="Arial"/>
          <w:b/>
          <w:sz w:val="20"/>
          <w:szCs w:val="20"/>
        </w:rPr>
        <w:t>or</w:t>
      </w:r>
      <w:r>
        <w:rPr>
          <w:rStyle w:val="NumberedListChar"/>
          <w:rFonts w:ascii="Frutiger 45 Light" w:hAnsi="Frutiger 45 Light" w:cs="Arial"/>
          <w:b/>
          <w:sz w:val="20"/>
          <w:szCs w:val="20"/>
        </w:rPr>
        <w:t xml:space="preserve"> Zurich.com Accounts use PAM)</w:t>
      </w:r>
    </w:p>
    <w:p w14:paraId="4ACA5748" w14:textId="77777777" w:rsidR="00A917CF" w:rsidRPr="00D723F3" w:rsidRDefault="00A917CF" w:rsidP="00A917CF">
      <w:pPr>
        <w:pStyle w:val="NumberedList"/>
        <w:ind w:firstLine="708"/>
        <w:rPr>
          <w:rStyle w:val="NumberedListChar"/>
          <w:rFonts w:ascii="Frutiger 45 Light" w:hAnsi="Frutiger 45 Light" w:cs="Arial"/>
          <w:sz w:val="20"/>
          <w:szCs w:val="20"/>
        </w:rPr>
      </w:pPr>
    </w:p>
    <w:p w14:paraId="4F833B40" w14:textId="77777777" w:rsidR="00A917CF" w:rsidRDefault="00A917CF" w:rsidP="00A917CF">
      <w:pPr>
        <w:pStyle w:val="NumberedList"/>
        <w:ind w:firstLine="360"/>
        <w:rPr>
          <w:rStyle w:val="NumberedListChar"/>
          <w:rFonts w:ascii="Frutiger 45 Light" w:hAnsi="Frutiger 45 Light" w:cs="Arial"/>
          <w:sz w:val="20"/>
          <w:szCs w:val="20"/>
        </w:rPr>
      </w:pPr>
      <w:r w:rsidRPr="00D723F3">
        <w:rPr>
          <w:rStyle w:val="NumberedListChar"/>
          <w:rFonts w:ascii="Frutiger 45 Light" w:hAnsi="Frutiger 45 Light" w:cs="Arial"/>
          <w:sz w:val="20"/>
          <w:szCs w:val="20"/>
        </w:rPr>
        <w:t>Further Descriptions below:</w:t>
      </w:r>
    </w:p>
    <w:p w14:paraId="7884D4C6" w14:textId="77777777" w:rsidR="00A917CF" w:rsidRDefault="00A917CF" w:rsidP="00A917CF">
      <w:pPr>
        <w:pStyle w:val="NumberedList"/>
        <w:rPr>
          <w:rStyle w:val="NumberedListChar"/>
          <w:rFonts w:ascii="Frutiger 45 Light" w:hAnsi="Frutiger 45 Light" w:cs="Arial"/>
          <w:sz w:val="20"/>
          <w:szCs w:val="20"/>
        </w:rPr>
      </w:pPr>
    </w:p>
    <w:p w14:paraId="1AE3978F" w14:textId="77777777" w:rsidR="00A917CF" w:rsidRPr="00635844" w:rsidRDefault="00A917CF" w:rsidP="00A917CF">
      <w:pPr>
        <w:pStyle w:val="NumberedList"/>
        <w:ind w:firstLine="360"/>
        <w:rPr>
          <w:rStyle w:val="NumberedListChar"/>
          <w:rFonts w:ascii="Frutiger 45 Light" w:hAnsi="Frutiger 45 Light" w:cs="Arial"/>
          <w:b/>
          <w:sz w:val="20"/>
          <w:szCs w:val="20"/>
        </w:rPr>
      </w:pPr>
      <w:r>
        <w:rPr>
          <w:rStyle w:val="NumberedListChar"/>
          <w:rFonts w:ascii="Frutiger 45 Light" w:hAnsi="Frutiger 45 Light" w:cs="Arial"/>
          <w:b/>
          <w:sz w:val="20"/>
          <w:szCs w:val="20"/>
        </w:rPr>
        <w:t>Shared Accounts</w:t>
      </w:r>
    </w:p>
    <w:p w14:paraId="283A0485" w14:textId="77777777" w:rsidR="00A917CF" w:rsidRDefault="00A917CF" w:rsidP="00A917CF">
      <w:pPr>
        <w:pStyle w:val="NumberedList"/>
        <w:numPr>
          <w:ilvl w:val="0"/>
          <w:numId w:val="18"/>
        </w:numPr>
        <w:rPr>
          <w:rStyle w:val="NumberedListChar"/>
          <w:rFonts w:ascii="Frutiger 45 Light" w:hAnsi="Frutiger 45 Light" w:cs="Arial"/>
          <w:sz w:val="20"/>
          <w:szCs w:val="20"/>
        </w:rPr>
      </w:pPr>
      <w:r>
        <w:rPr>
          <w:rStyle w:val="NumberedListChar"/>
          <w:rFonts w:ascii="Frutiger 45 Light" w:hAnsi="Frutiger 45 Light" w:cs="Arial"/>
          <w:sz w:val="20"/>
          <w:szCs w:val="20"/>
        </w:rPr>
        <w:t>Shared between users</w:t>
      </w:r>
    </w:p>
    <w:p w14:paraId="54CC254D" w14:textId="510191C8" w:rsidR="00A917CF" w:rsidRPr="00635844" w:rsidRDefault="00A917CF" w:rsidP="00A917CF">
      <w:pPr>
        <w:pStyle w:val="NumberedList"/>
        <w:numPr>
          <w:ilvl w:val="0"/>
          <w:numId w:val="18"/>
        </w:numPr>
        <w:rPr>
          <w:rStyle w:val="NumberedListChar"/>
          <w:rFonts w:ascii="Frutiger 45 Light" w:hAnsi="Frutiger 45 Light" w:cs="Arial"/>
          <w:sz w:val="20"/>
          <w:szCs w:val="20"/>
        </w:rPr>
      </w:pPr>
      <w:r>
        <w:rPr>
          <w:rStyle w:val="NumberedListChar"/>
          <w:rFonts w:ascii="Frutiger 45 Light" w:hAnsi="Frutiger 45 Light" w:cs="Arial"/>
          <w:sz w:val="20"/>
          <w:szCs w:val="20"/>
        </w:rPr>
        <w:t xml:space="preserve">Used where technical restrictions prevent use of more than one account on an application </w:t>
      </w:r>
      <w:r w:rsidR="00425E1B">
        <w:rPr>
          <w:rStyle w:val="NumberedListChar"/>
          <w:rFonts w:ascii="Frutiger 45 Light" w:hAnsi="Frutiger 45 Light" w:cs="Arial"/>
          <w:sz w:val="20"/>
          <w:szCs w:val="20"/>
        </w:rPr>
        <w:t>etc.</w:t>
      </w:r>
    </w:p>
    <w:p w14:paraId="36BFE3A6" w14:textId="77777777" w:rsidR="00A917CF" w:rsidRPr="00635844" w:rsidRDefault="00A917CF" w:rsidP="00A917CF">
      <w:pPr>
        <w:pStyle w:val="NumberedList"/>
        <w:rPr>
          <w:rStyle w:val="NumberedListChar"/>
          <w:rFonts w:ascii="Frutiger 45 Light" w:hAnsi="Frutiger 45 Light" w:cs="Arial"/>
          <w:sz w:val="20"/>
          <w:szCs w:val="20"/>
        </w:rPr>
      </w:pPr>
    </w:p>
    <w:p w14:paraId="7A8D27A0" w14:textId="77777777" w:rsidR="00A917CF" w:rsidRPr="00635844" w:rsidRDefault="00A917CF" w:rsidP="00A917CF">
      <w:pPr>
        <w:pStyle w:val="NumberedList"/>
        <w:ind w:firstLine="360"/>
        <w:rPr>
          <w:rStyle w:val="NumberedListChar"/>
          <w:rFonts w:ascii="Frutiger 45 Light" w:hAnsi="Frutiger 45 Light" w:cs="Arial"/>
          <w:b/>
          <w:sz w:val="20"/>
          <w:szCs w:val="20"/>
        </w:rPr>
      </w:pPr>
      <w:r w:rsidRPr="00635844">
        <w:rPr>
          <w:rStyle w:val="NumberedListChar"/>
          <w:rFonts w:ascii="Frutiger 45 Light" w:hAnsi="Frutiger 45 Light" w:cs="Arial"/>
          <w:b/>
          <w:sz w:val="20"/>
          <w:szCs w:val="20"/>
        </w:rPr>
        <w:t xml:space="preserve">Test account </w:t>
      </w:r>
    </w:p>
    <w:p w14:paraId="14361A8A" w14:textId="4758BDB6" w:rsidR="00A917CF" w:rsidRPr="00635844" w:rsidRDefault="000D3076" w:rsidP="00A917CF">
      <w:pPr>
        <w:pStyle w:val="NumberedList"/>
        <w:numPr>
          <w:ilvl w:val="0"/>
          <w:numId w:val="20"/>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Non-Personal</w:t>
      </w:r>
      <w:r w:rsidR="00A917CF" w:rsidRPr="00635844">
        <w:rPr>
          <w:rStyle w:val="NumberedListChar"/>
          <w:rFonts w:ascii="Frutiger 45 Light" w:hAnsi="Frutiger 45 Light" w:cs="Arial"/>
          <w:sz w:val="20"/>
          <w:szCs w:val="20"/>
        </w:rPr>
        <w:t xml:space="preserve"> Test account (shared) for IT staff test purposes.</w:t>
      </w:r>
    </w:p>
    <w:p w14:paraId="7AA4EBE2" w14:textId="77777777" w:rsidR="00A917CF" w:rsidRPr="00635844" w:rsidRDefault="00A917CF" w:rsidP="00A917CF">
      <w:pPr>
        <w:pStyle w:val="NumberedList"/>
        <w:numPr>
          <w:ilvl w:val="0"/>
          <w:numId w:val="20"/>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 xml:space="preserve">Starts with T1234567 </w:t>
      </w:r>
    </w:p>
    <w:p w14:paraId="23FA2F72" w14:textId="77777777" w:rsidR="00A917CF" w:rsidRPr="00635844" w:rsidRDefault="00A917CF" w:rsidP="00A917CF">
      <w:pPr>
        <w:pStyle w:val="NumberedList"/>
        <w:numPr>
          <w:ilvl w:val="0"/>
          <w:numId w:val="20"/>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Is mostly used for testing, for example performance testing on servers</w:t>
      </w:r>
    </w:p>
    <w:p w14:paraId="4FFAE315" w14:textId="77777777" w:rsidR="00A917CF" w:rsidRPr="00635844" w:rsidRDefault="00A917CF" w:rsidP="00A917CF">
      <w:pPr>
        <w:pStyle w:val="NumberedList"/>
        <w:rPr>
          <w:rStyle w:val="NumberedListChar"/>
          <w:rFonts w:ascii="Frutiger 45 Light" w:hAnsi="Frutiger 45 Light" w:cs="Arial"/>
          <w:sz w:val="20"/>
          <w:szCs w:val="20"/>
        </w:rPr>
      </w:pPr>
    </w:p>
    <w:p w14:paraId="66E67F15" w14:textId="77777777" w:rsidR="00A917CF" w:rsidRPr="00635844" w:rsidRDefault="00A917CF" w:rsidP="00A917CF">
      <w:pPr>
        <w:pStyle w:val="NumberedList"/>
        <w:ind w:firstLine="360"/>
        <w:rPr>
          <w:rStyle w:val="NumberedListChar"/>
          <w:rFonts w:ascii="Frutiger 45 Light" w:hAnsi="Frutiger 45 Light" w:cs="Arial"/>
          <w:b/>
          <w:sz w:val="20"/>
          <w:szCs w:val="20"/>
        </w:rPr>
      </w:pPr>
      <w:r w:rsidRPr="00635844">
        <w:rPr>
          <w:rStyle w:val="NumberedListChar"/>
          <w:rFonts w:ascii="Frutiger 45 Light" w:hAnsi="Frutiger 45 Light" w:cs="Arial"/>
          <w:b/>
          <w:sz w:val="20"/>
          <w:szCs w:val="20"/>
        </w:rPr>
        <w:t xml:space="preserve">Training Account </w:t>
      </w:r>
    </w:p>
    <w:p w14:paraId="33A63C65" w14:textId="791E2A77" w:rsidR="00A917CF" w:rsidRPr="00635844" w:rsidRDefault="000D3076" w:rsidP="00A917CF">
      <w:pPr>
        <w:pStyle w:val="NumberedList"/>
        <w:numPr>
          <w:ilvl w:val="0"/>
          <w:numId w:val="19"/>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Non-Personal</w:t>
      </w:r>
      <w:r w:rsidR="00A917CF" w:rsidRPr="00635844">
        <w:rPr>
          <w:rStyle w:val="NumberedListChar"/>
          <w:rFonts w:ascii="Frutiger 45 Light" w:hAnsi="Frutiger 45 Light" w:cs="Arial"/>
          <w:sz w:val="20"/>
          <w:szCs w:val="20"/>
        </w:rPr>
        <w:t xml:space="preserve"> Training account (shared) for business training purposes</w:t>
      </w:r>
    </w:p>
    <w:p w14:paraId="0B67BA86" w14:textId="77777777" w:rsidR="00A917CF" w:rsidRDefault="00A917CF" w:rsidP="00A917CF">
      <w:pPr>
        <w:pStyle w:val="NumberedList"/>
        <w:numPr>
          <w:ilvl w:val="0"/>
          <w:numId w:val="19"/>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Starts with R1234567</w:t>
      </w:r>
    </w:p>
    <w:p w14:paraId="256B5344" w14:textId="77777777" w:rsidR="00A917CF" w:rsidRDefault="00A917CF" w:rsidP="00A917CF">
      <w:pPr>
        <w:pStyle w:val="NumberedList"/>
        <w:rPr>
          <w:rStyle w:val="NumberedListChar"/>
          <w:rFonts w:ascii="Frutiger 45 Light" w:hAnsi="Frutiger 45 Light" w:cs="Arial"/>
          <w:sz w:val="20"/>
          <w:szCs w:val="20"/>
        </w:rPr>
      </w:pPr>
    </w:p>
    <w:p w14:paraId="21660E1A" w14:textId="77777777" w:rsidR="00A917CF" w:rsidRDefault="00A917CF" w:rsidP="00A917CF">
      <w:pPr>
        <w:pStyle w:val="NumberedList"/>
        <w:rPr>
          <w:rStyle w:val="NumberedListChar"/>
          <w:rFonts w:ascii="Frutiger 45 Light" w:hAnsi="Frutiger 45 Light" w:cs="Arial"/>
          <w:sz w:val="20"/>
          <w:szCs w:val="20"/>
        </w:rPr>
      </w:pPr>
    </w:p>
    <w:p w14:paraId="6337D056" w14:textId="77777777" w:rsidR="00A917CF" w:rsidRDefault="00A917CF" w:rsidP="00A917CF">
      <w:pPr>
        <w:pStyle w:val="NumberedList"/>
        <w:rPr>
          <w:rStyle w:val="NumberedListChar"/>
          <w:rFonts w:ascii="Frutiger 45 Light" w:hAnsi="Frutiger 45 Light" w:cs="Arial"/>
          <w:sz w:val="20"/>
          <w:szCs w:val="20"/>
        </w:rPr>
      </w:pPr>
    </w:p>
    <w:p w14:paraId="6F406BB9" w14:textId="77777777" w:rsidR="00A917CF" w:rsidRPr="00635844" w:rsidRDefault="00A917CF" w:rsidP="00A917CF">
      <w:pPr>
        <w:pStyle w:val="NumberedList"/>
        <w:ind w:firstLine="360"/>
        <w:rPr>
          <w:rStyle w:val="NumberedListChar"/>
          <w:rFonts w:ascii="Frutiger 45 Light" w:hAnsi="Frutiger 45 Light" w:cs="Arial"/>
          <w:b/>
          <w:sz w:val="20"/>
          <w:szCs w:val="20"/>
        </w:rPr>
      </w:pPr>
      <w:r w:rsidRPr="00635844">
        <w:rPr>
          <w:rStyle w:val="NumberedListChar"/>
          <w:rFonts w:ascii="Frutiger 45 Light" w:hAnsi="Frutiger 45 Light" w:cs="Arial"/>
          <w:b/>
          <w:sz w:val="20"/>
          <w:szCs w:val="20"/>
        </w:rPr>
        <w:t xml:space="preserve">Service account </w:t>
      </w:r>
    </w:p>
    <w:p w14:paraId="15719B69" w14:textId="3BA89A32" w:rsidR="00A917CF" w:rsidRPr="00635844" w:rsidRDefault="000D3076" w:rsidP="00A917CF">
      <w:pPr>
        <w:pStyle w:val="NumberedList"/>
        <w:numPr>
          <w:ilvl w:val="0"/>
          <w:numId w:val="21"/>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Non-Personal</w:t>
      </w:r>
      <w:r w:rsidR="00A917CF" w:rsidRPr="00635844">
        <w:rPr>
          <w:rStyle w:val="NumberedListChar"/>
          <w:rFonts w:ascii="Frutiger 45 Light" w:hAnsi="Frutiger 45 Light" w:cs="Arial"/>
          <w:sz w:val="20"/>
          <w:szCs w:val="20"/>
        </w:rPr>
        <w:t xml:space="preserve"> account (IT service application identifier account) stored in same environment where application is located. </w:t>
      </w:r>
    </w:p>
    <w:p w14:paraId="4263C0B8" w14:textId="77777777" w:rsidR="00A917CF" w:rsidRPr="00635844" w:rsidRDefault="00A917CF" w:rsidP="00A917CF">
      <w:pPr>
        <w:pStyle w:val="NumberedList"/>
        <w:numPr>
          <w:ilvl w:val="0"/>
          <w:numId w:val="21"/>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Starts with Y1234567</w:t>
      </w:r>
    </w:p>
    <w:p w14:paraId="07E527D1" w14:textId="77777777" w:rsidR="00A917CF" w:rsidRPr="00635844" w:rsidRDefault="00A917CF" w:rsidP="00A917CF">
      <w:pPr>
        <w:pStyle w:val="NumberedList"/>
        <w:numPr>
          <w:ilvl w:val="0"/>
          <w:numId w:val="21"/>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Cannot be used for interactive login</w:t>
      </w:r>
    </w:p>
    <w:p w14:paraId="7D352FA6" w14:textId="77777777" w:rsidR="00A917CF" w:rsidRPr="00635844" w:rsidRDefault="00A917CF" w:rsidP="00A917CF">
      <w:pPr>
        <w:pStyle w:val="NumberedList"/>
        <w:numPr>
          <w:ilvl w:val="0"/>
          <w:numId w:val="21"/>
        </w:numPr>
        <w:rPr>
          <w:rStyle w:val="NumberedListChar"/>
          <w:rFonts w:ascii="Frutiger 45 Light" w:hAnsi="Frutiger 45 Light" w:cs="Arial"/>
          <w:sz w:val="20"/>
          <w:szCs w:val="20"/>
        </w:rPr>
      </w:pPr>
      <w:r>
        <w:rPr>
          <w:rStyle w:val="NumberedListChar"/>
          <w:rFonts w:ascii="Frutiger 45 Light" w:hAnsi="Frutiger 45 Light" w:cs="Arial"/>
          <w:sz w:val="20"/>
          <w:szCs w:val="20"/>
        </w:rPr>
        <w:t>Only account which has a non-</w:t>
      </w:r>
      <w:r w:rsidRPr="00635844">
        <w:rPr>
          <w:rStyle w:val="NumberedListChar"/>
          <w:rFonts w:ascii="Frutiger 45 Light" w:hAnsi="Frutiger 45 Light" w:cs="Arial"/>
          <w:sz w:val="20"/>
          <w:szCs w:val="20"/>
        </w:rPr>
        <w:t>expiring password</w:t>
      </w:r>
    </w:p>
    <w:p w14:paraId="7C71F261" w14:textId="77777777" w:rsidR="00A917CF" w:rsidRDefault="00A917CF" w:rsidP="00A917CF">
      <w:pPr>
        <w:pStyle w:val="NumberedList"/>
        <w:numPr>
          <w:ilvl w:val="0"/>
          <w:numId w:val="21"/>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Is used for example to start services</w:t>
      </w:r>
    </w:p>
    <w:p w14:paraId="3A6C75D7" w14:textId="77777777" w:rsidR="00A917CF" w:rsidRDefault="00A917CF" w:rsidP="00A917CF">
      <w:pPr>
        <w:pStyle w:val="NumberedList"/>
        <w:ind w:left="1068"/>
        <w:rPr>
          <w:rStyle w:val="NumberedListChar"/>
          <w:rFonts w:ascii="Frutiger 45 Light" w:hAnsi="Frutiger 45 Light" w:cs="Arial"/>
          <w:sz w:val="20"/>
          <w:szCs w:val="20"/>
        </w:rPr>
      </w:pPr>
    </w:p>
    <w:p w14:paraId="6DF183A8" w14:textId="77777777" w:rsidR="00A917CF" w:rsidRPr="003C4D49" w:rsidRDefault="00A917CF" w:rsidP="00A917CF">
      <w:pPr>
        <w:pStyle w:val="NumberedList"/>
        <w:rPr>
          <w:rStyle w:val="NumberedListChar"/>
          <w:rFonts w:ascii="Frutiger 45 Light" w:hAnsi="Frutiger 45 Light" w:cs="Arial"/>
          <w:sz w:val="20"/>
          <w:szCs w:val="20"/>
        </w:rPr>
      </w:pPr>
      <w:r>
        <w:rPr>
          <w:rStyle w:val="NumberedListChar"/>
          <w:rFonts w:ascii="Frutiger 45 Light" w:hAnsi="Frutiger 45 Light" w:cs="Arial"/>
          <w:b/>
          <w:sz w:val="20"/>
          <w:szCs w:val="20"/>
        </w:rPr>
        <w:t xml:space="preserve">      </w:t>
      </w:r>
      <w:r w:rsidRPr="003C4D49">
        <w:rPr>
          <w:rStyle w:val="NumberedListChar"/>
          <w:rFonts w:ascii="Frutiger 45 Light" w:hAnsi="Frutiger 45 Light" w:cs="Arial"/>
          <w:b/>
          <w:sz w:val="20"/>
          <w:szCs w:val="20"/>
        </w:rPr>
        <w:t>Technical account (ZFS)</w:t>
      </w:r>
    </w:p>
    <w:p w14:paraId="6554B9F7" w14:textId="77777777" w:rsidR="00A917CF" w:rsidRPr="00635844" w:rsidRDefault="00A917CF" w:rsidP="00A917CF">
      <w:pPr>
        <w:pStyle w:val="NumberedList"/>
        <w:numPr>
          <w:ilvl w:val="0"/>
          <w:numId w:val="17"/>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Personal account technical (ZFS IT staff employees)</w:t>
      </w:r>
    </w:p>
    <w:p w14:paraId="7E6F3555" w14:textId="77777777" w:rsidR="00A917CF" w:rsidRPr="00635844" w:rsidRDefault="00A917CF" w:rsidP="00A917CF">
      <w:pPr>
        <w:pStyle w:val="NumberedList"/>
        <w:numPr>
          <w:ilvl w:val="0"/>
          <w:numId w:val="17"/>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 xml:space="preserve">Starts W1234567 </w:t>
      </w:r>
    </w:p>
    <w:p w14:paraId="0B5E00B5" w14:textId="77777777" w:rsidR="00A917CF" w:rsidRPr="00635844" w:rsidRDefault="00A917CF" w:rsidP="00A917CF">
      <w:pPr>
        <w:pStyle w:val="NumberedList"/>
        <w:numPr>
          <w:ilvl w:val="0"/>
          <w:numId w:val="17"/>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One per person</w:t>
      </w:r>
    </w:p>
    <w:p w14:paraId="304DD8ED" w14:textId="77777777" w:rsidR="00A917CF" w:rsidRPr="00635844" w:rsidRDefault="00A917CF" w:rsidP="00A917CF">
      <w:pPr>
        <w:pStyle w:val="NumberedList"/>
        <w:numPr>
          <w:ilvl w:val="0"/>
          <w:numId w:val="17"/>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Is used for interactive logons on servers (for example to start an installation on a server)</w:t>
      </w:r>
    </w:p>
    <w:p w14:paraId="198D1A40" w14:textId="77777777" w:rsidR="00A917CF" w:rsidRPr="00A917CF" w:rsidRDefault="00A917CF" w:rsidP="00A917CF">
      <w:pPr>
        <w:rPr>
          <w:lang w:val="en-US"/>
        </w:rPr>
      </w:pPr>
    </w:p>
    <w:p w14:paraId="411A0963" w14:textId="77777777" w:rsidR="00A917CF" w:rsidRDefault="00A917CF" w:rsidP="00A917CF">
      <w:pPr>
        <w:pStyle w:val="Heading4"/>
        <w:numPr>
          <w:ilvl w:val="0"/>
          <w:numId w:val="0"/>
        </w:numPr>
        <w:ind w:firstLine="720"/>
        <w:rPr>
          <w:color w:val="FF0000"/>
        </w:rPr>
      </w:pPr>
      <w:r>
        <w:t xml:space="preserve">LastName: </w:t>
      </w:r>
      <w:r w:rsidRPr="00A917CF">
        <w:rPr>
          <w:color w:val="FF0000"/>
        </w:rPr>
        <w:t>Mandatory</w:t>
      </w:r>
    </w:p>
    <w:p w14:paraId="1EE6FA0D" w14:textId="77777777" w:rsidR="00A917CF" w:rsidRPr="00A917CF" w:rsidRDefault="00A917CF" w:rsidP="00A917CF">
      <w:pPr>
        <w:pStyle w:val="ListParagraph"/>
        <w:numPr>
          <w:ilvl w:val="0"/>
          <w:numId w:val="22"/>
        </w:numPr>
      </w:pPr>
      <w:proofErr w:type="spellStart"/>
      <w:r>
        <w:t>Owner</w:t>
      </w:r>
      <w:proofErr w:type="spellEnd"/>
      <w:r>
        <w:t xml:space="preserve"> </w:t>
      </w:r>
      <w:proofErr w:type="spellStart"/>
      <w:r>
        <w:t>of</w:t>
      </w:r>
      <w:proofErr w:type="spellEnd"/>
      <w:r>
        <w:t xml:space="preserve"> </w:t>
      </w:r>
      <w:proofErr w:type="spellStart"/>
      <w:r>
        <w:t>the</w:t>
      </w:r>
      <w:proofErr w:type="spellEnd"/>
      <w:r>
        <w:t xml:space="preserve"> </w:t>
      </w:r>
      <w:proofErr w:type="spellStart"/>
      <w:r>
        <w:t>accounts</w:t>
      </w:r>
      <w:proofErr w:type="spellEnd"/>
      <w:r>
        <w:t xml:space="preserve"> </w:t>
      </w:r>
      <w:proofErr w:type="spellStart"/>
      <w:r>
        <w:t>Surname</w:t>
      </w:r>
      <w:proofErr w:type="spellEnd"/>
    </w:p>
    <w:p w14:paraId="4A67E69B" w14:textId="452D9B50" w:rsidR="00A917CF" w:rsidRDefault="00A917CF" w:rsidP="00A917CF">
      <w:pPr>
        <w:pStyle w:val="Heading4"/>
        <w:numPr>
          <w:ilvl w:val="0"/>
          <w:numId w:val="0"/>
        </w:numPr>
        <w:ind w:firstLine="708"/>
        <w:rPr>
          <w:bCs w:val="0"/>
          <w:iCs w:val="0"/>
          <w:color w:val="FF0000"/>
          <w:shd w:val="clear" w:color="auto" w:fill="auto"/>
          <w14:scene3d>
            <w14:camera w14:prst="orthographicFront"/>
            <w14:lightRig w14:rig="threePt" w14:dir="t">
              <w14:rot w14:lat="0" w14:lon="0" w14:rev="0"/>
            </w14:lightRig>
          </w14:scene3d>
        </w:rPr>
      </w:pPr>
      <w:r w:rsidRPr="00A917CF">
        <w:rPr>
          <w:bCs w:val="0"/>
          <w:iCs w:val="0"/>
          <w:shd w:val="clear" w:color="auto" w:fill="auto"/>
          <w14:scene3d>
            <w14:camera w14:prst="orthographicFront"/>
            <w14:lightRig w14:rig="threePt" w14:dir="t">
              <w14:rot w14:lat="0" w14:lon="0" w14:rev="0"/>
            </w14:lightRig>
          </w14:scene3d>
        </w:rPr>
        <w:t xml:space="preserve">ISO Country code: </w:t>
      </w:r>
      <w:r w:rsidRPr="00A917CF">
        <w:rPr>
          <w:bCs w:val="0"/>
          <w:iCs w:val="0"/>
          <w:color w:val="FF0000"/>
          <w:shd w:val="clear" w:color="auto" w:fill="auto"/>
          <w14:scene3d>
            <w14:camera w14:prst="orthographicFront"/>
            <w14:lightRig w14:rig="threePt" w14:dir="t">
              <w14:rot w14:lat="0" w14:lon="0" w14:rev="0"/>
            </w14:lightRig>
          </w14:scene3d>
        </w:rPr>
        <w:t>Mandatory</w:t>
      </w:r>
    </w:p>
    <w:p w14:paraId="7A75EF34" w14:textId="46467ADF" w:rsidR="00A917CF" w:rsidRPr="00277B34" w:rsidRDefault="00A917CF" w:rsidP="00A917CF">
      <w:pPr>
        <w:pStyle w:val="NumberedList"/>
        <w:numPr>
          <w:ilvl w:val="0"/>
          <w:numId w:val="16"/>
        </w:numPr>
        <w:rPr>
          <w:rStyle w:val="NumberedListChar"/>
          <w:rFonts w:ascii="Frutiger 45 Light" w:hAnsi="Frutiger 45 Light" w:cs="Arial"/>
          <w:sz w:val="20"/>
          <w:szCs w:val="20"/>
        </w:rPr>
      </w:pPr>
      <w:r w:rsidRPr="00277B34">
        <w:rPr>
          <w:rStyle w:val="NumberedListChar"/>
          <w:rFonts w:ascii="Frutiger 45 Light" w:hAnsi="Frutiger 45 Light" w:cs="Arial"/>
          <w:sz w:val="20"/>
          <w:szCs w:val="20"/>
        </w:rPr>
        <w:t xml:space="preserve">Codes are two-letter country codes defined in ISO 3166-1 alpha-2. </w:t>
      </w:r>
      <w:r w:rsidR="00425E1B" w:rsidRPr="00277B34">
        <w:rPr>
          <w:rStyle w:val="NumberedListChar"/>
          <w:rFonts w:ascii="Frutiger 45 Light" w:hAnsi="Frutiger 45 Light" w:cs="Arial"/>
          <w:sz w:val="20"/>
          <w:szCs w:val="20"/>
        </w:rPr>
        <w:t>e.g.</w:t>
      </w:r>
      <w:r w:rsidRPr="00277B34">
        <w:rPr>
          <w:rStyle w:val="NumberedListChar"/>
          <w:rFonts w:ascii="Frutiger 45 Light" w:hAnsi="Frutiger 45 Light" w:cs="Arial"/>
          <w:sz w:val="20"/>
          <w:szCs w:val="20"/>
        </w:rPr>
        <w:t xml:space="preserve"> Switzerland “CH”, Spain “ES”</w:t>
      </w:r>
    </w:p>
    <w:p w14:paraId="0C3F7B9D" w14:textId="196699F0" w:rsidR="00A917CF" w:rsidRPr="006A714D" w:rsidRDefault="00A917CF" w:rsidP="00A917CF">
      <w:pPr>
        <w:pStyle w:val="ListParagraph"/>
        <w:numPr>
          <w:ilvl w:val="0"/>
          <w:numId w:val="16"/>
        </w:numPr>
        <w:rPr>
          <w:szCs w:val="20"/>
          <w:lang w:val="en-IE"/>
        </w:rPr>
      </w:pPr>
      <w:r w:rsidRPr="006A714D">
        <w:rPr>
          <w:rStyle w:val="NumberedListChar"/>
          <w:rFonts w:cs="Arial"/>
          <w:sz w:val="20"/>
          <w:szCs w:val="20"/>
          <w:lang w:val="en-IE"/>
        </w:rPr>
        <w:t>Country code must match the user’s country as listed in myAccess</w:t>
      </w:r>
    </w:p>
    <w:p w14:paraId="1E138B75" w14:textId="3D12AEAD" w:rsidR="00A917CF" w:rsidRDefault="00A917CF" w:rsidP="00A917CF">
      <w:pPr>
        <w:pStyle w:val="Heading4"/>
        <w:numPr>
          <w:ilvl w:val="0"/>
          <w:numId w:val="0"/>
        </w:numPr>
        <w:ind w:firstLine="720"/>
        <w:rPr>
          <w:bCs w:val="0"/>
          <w:iCs w:val="0"/>
          <w:color w:val="FF0000"/>
          <w:shd w:val="clear" w:color="auto" w:fill="auto"/>
          <w14:scene3d>
            <w14:camera w14:prst="orthographicFront"/>
            <w14:lightRig w14:rig="threePt" w14:dir="t">
              <w14:rot w14:lat="0" w14:lon="0" w14:rev="0"/>
            </w14:lightRig>
          </w14:scene3d>
        </w:rPr>
      </w:pPr>
      <w:r>
        <w:t>Company</w:t>
      </w:r>
      <w:r w:rsidRPr="00A917CF">
        <w:rPr>
          <w:bCs w:val="0"/>
          <w:iCs w:val="0"/>
          <w:shd w:val="clear" w:color="auto" w:fill="auto"/>
          <w14:scene3d>
            <w14:camera w14:prst="orthographicFront"/>
            <w14:lightRig w14:rig="threePt" w14:dir="t">
              <w14:rot w14:lat="0" w14:lon="0" w14:rev="0"/>
            </w14:lightRig>
          </w14:scene3d>
        </w:rPr>
        <w:t xml:space="preserve">: </w:t>
      </w:r>
      <w:r w:rsidRPr="00A917CF">
        <w:rPr>
          <w:bCs w:val="0"/>
          <w:iCs w:val="0"/>
          <w:color w:val="FF0000"/>
          <w:shd w:val="clear" w:color="auto" w:fill="auto"/>
          <w14:scene3d>
            <w14:camera w14:prst="orthographicFront"/>
            <w14:lightRig w14:rig="threePt" w14:dir="t">
              <w14:rot w14:lat="0" w14:lon="0" w14:rev="0"/>
            </w14:lightRig>
          </w14:scene3d>
        </w:rPr>
        <w:t>Mandatory</w:t>
      </w:r>
    </w:p>
    <w:p w14:paraId="42DF74B1" w14:textId="118C8C4F" w:rsidR="00A917CF" w:rsidRPr="006A714D" w:rsidRDefault="00A917CF" w:rsidP="00A917CF">
      <w:pPr>
        <w:pStyle w:val="ListParagraph"/>
        <w:numPr>
          <w:ilvl w:val="0"/>
          <w:numId w:val="23"/>
        </w:numPr>
        <w:rPr>
          <w:lang w:val="en-IE"/>
        </w:rPr>
      </w:pPr>
      <w:r w:rsidRPr="006A714D">
        <w:rPr>
          <w:rStyle w:val="NumberedListChar"/>
          <w:rFonts w:cs="Arial"/>
          <w:szCs w:val="20"/>
          <w:lang w:val="en-IE"/>
        </w:rPr>
        <w:t>Company the User who will use the account works for</w:t>
      </w:r>
    </w:p>
    <w:p w14:paraId="427E9C5B" w14:textId="71016896" w:rsidR="00A917CF" w:rsidRDefault="00A917CF" w:rsidP="00A917CF">
      <w:pPr>
        <w:pStyle w:val="Heading4"/>
        <w:numPr>
          <w:ilvl w:val="0"/>
          <w:numId w:val="0"/>
        </w:numPr>
        <w:ind w:left="720"/>
        <w:rPr>
          <w:bCs w:val="0"/>
          <w:iCs w:val="0"/>
          <w:color w:val="FF0000"/>
          <w:shd w:val="clear" w:color="auto" w:fill="auto"/>
          <w14:scene3d>
            <w14:camera w14:prst="orthographicFront"/>
            <w14:lightRig w14:rig="threePt" w14:dir="t">
              <w14:rot w14:lat="0" w14:lon="0" w14:rev="0"/>
            </w14:lightRig>
          </w14:scene3d>
        </w:rPr>
      </w:pPr>
      <w:r>
        <w:lastRenderedPageBreak/>
        <w:t>Owner</w:t>
      </w:r>
      <w:r w:rsidRPr="00A917CF">
        <w:rPr>
          <w:bCs w:val="0"/>
          <w:iCs w:val="0"/>
          <w:shd w:val="clear" w:color="auto" w:fill="auto"/>
          <w14:scene3d>
            <w14:camera w14:prst="orthographicFront"/>
            <w14:lightRig w14:rig="threePt" w14:dir="t">
              <w14:rot w14:lat="0" w14:lon="0" w14:rev="0"/>
            </w14:lightRig>
          </w14:scene3d>
        </w:rPr>
        <w:t xml:space="preserve">: </w:t>
      </w:r>
      <w:r w:rsidRPr="00A917CF">
        <w:rPr>
          <w:bCs w:val="0"/>
          <w:iCs w:val="0"/>
          <w:color w:val="FF0000"/>
          <w:shd w:val="clear" w:color="auto" w:fill="auto"/>
          <w14:scene3d>
            <w14:camera w14:prst="orthographicFront"/>
            <w14:lightRig w14:rig="threePt" w14:dir="t">
              <w14:rot w14:lat="0" w14:lon="0" w14:rev="0"/>
            </w14:lightRig>
          </w14:scene3d>
        </w:rPr>
        <w:t>Mandatory</w:t>
      </w:r>
    </w:p>
    <w:p w14:paraId="260CC697" w14:textId="2A4C0859" w:rsidR="00A917CF" w:rsidRPr="00635844" w:rsidRDefault="00A917CF" w:rsidP="00A917CF">
      <w:pPr>
        <w:pStyle w:val="NumberedList"/>
        <w:numPr>
          <w:ilvl w:val="0"/>
          <w:numId w:val="23"/>
        </w:numPr>
        <w:rPr>
          <w:rStyle w:val="NumberedListChar"/>
          <w:rFonts w:ascii="Frutiger 45 Light" w:hAnsi="Frutiger 45 Light" w:cs="Arial"/>
          <w:sz w:val="20"/>
          <w:szCs w:val="20"/>
        </w:rPr>
      </w:pPr>
      <w:r>
        <w:rPr>
          <w:rStyle w:val="NumberedListChar"/>
          <w:rFonts w:ascii="Frutiger 45 Light" w:hAnsi="Frutiger 45 Light" w:cs="Arial"/>
          <w:sz w:val="20"/>
          <w:szCs w:val="20"/>
        </w:rPr>
        <w:t xml:space="preserve">Account </w:t>
      </w:r>
      <w:r w:rsidRPr="00635844">
        <w:rPr>
          <w:rStyle w:val="NumberedListChar"/>
          <w:rFonts w:ascii="Frutiger 45 Light" w:hAnsi="Frutiger 45 Light" w:cs="Arial"/>
          <w:sz w:val="20"/>
          <w:szCs w:val="20"/>
        </w:rPr>
        <w:t>Owner</w:t>
      </w:r>
      <w:r>
        <w:rPr>
          <w:rStyle w:val="NumberedListChar"/>
          <w:rFonts w:ascii="Frutiger 45 Light" w:hAnsi="Frutiger 45 Light" w:cs="Arial"/>
          <w:sz w:val="20"/>
          <w:szCs w:val="20"/>
        </w:rPr>
        <w:t>’s</w:t>
      </w:r>
      <w:r w:rsidRPr="00635844">
        <w:rPr>
          <w:rStyle w:val="NumberedListChar"/>
          <w:rFonts w:ascii="Frutiger 45 Light" w:hAnsi="Frutiger 45 Light" w:cs="Arial"/>
          <w:sz w:val="20"/>
          <w:szCs w:val="20"/>
        </w:rPr>
        <w:t xml:space="preserve"> </w:t>
      </w:r>
      <w:r>
        <w:rPr>
          <w:rStyle w:val="NumberedListChar"/>
          <w:rFonts w:ascii="Frutiger 45 Light" w:hAnsi="Frutiger 45 Light" w:cs="Arial"/>
          <w:sz w:val="20"/>
          <w:szCs w:val="20"/>
        </w:rPr>
        <w:t>manager</w:t>
      </w:r>
    </w:p>
    <w:p w14:paraId="532B5789" w14:textId="77777777" w:rsidR="00A917CF" w:rsidRPr="00635844" w:rsidRDefault="00A917CF" w:rsidP="00A917CF">
      <w:pPr>
        <w:pStyle w:val="NumberedList"/>
        <w:numPr>
          <w:ilvl w:val="0"/>
          <w:numId w:val="23"/>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This person is ultimately responsible for all actions taken with this account</w:t>
      </w:r>
    </w:p>
    <w:p w14:paraId="4F6663BA" w14:textId="77777777" w:rsidR="00A917CF" w:rsidRPr="00A917CF" w:rsidRDefault="00A917CF" w:rsidP="00A917CF">
      <w:pPr>
        <w:rPr>
          <w:lang w:val="en-US"/>
        </w:rPr>
      </w:pPr>
    </w:p>
    <w:p w14:paraId="16F9969D" w14:textId="442A7A16" w:rsidR="00A917CF" w:rsidRDefault="00A917CF">
      <w:pPr>
        <w:pStyle w:val="Heading2"/>
      </w:pPr>
      <w:bookmarkStart w:id="31" w:name="_Toc191626467"/>
      <w:r>
        <w:t>Bulk Service account Creation</w:t>
      </w:r>
      <w:bookmarkEnd w:id="31"/>
    </w:p>
    <w:p w14:paraId="106A6CB0" w14:textId="77777777" w:rsidR="00A917CF" w:rsidRPr="009B3164" w:rsidRDefault="00A917CF" w:rsidP="00A917CF">
      <w:pPr>
        <w:rPr>
          <w:b/>
          <w:color w:val="FF0000"/>
          <w:lang w:val="en-IE"/>
        </w:rPr>
      </w:pPr>
      <w:r>
        <w:rPr>
          <w:b/>
          <w:color w:val="FF0000"/>
          <w:lang w:val="en-IE"/>
        </w:rPr>
        <w:t xml:space="preserve">** </w:t>
      </w:r>
      <w:r w:rsidRPr="009B3164">
        <w:rPr>
          <w:b/>
          <w:color w:val="FF0000"/>
          <w:lang w:val="en-IE"/>
        </w:rPr>
        <w:t xml:space="preserve">PLEASE NOTE THAT THIS TAB IS ONLY TO BE USED WHEN CREATING &gt;50 SERVICE ACCOUNTS IN </w:t>
      </w:r>
      <w:r>
        <w:rPr>
          <w:b/>
          <w:color w:val="FF0000"/>
          <w:lang w:val="en-IE"/>
        </w:rPr>
        <w:t xml:space="preserve">GITDIR. </w:t>
      </w:r>
      <w:r w:rsidRPr="00F91ED7">
        <w:rPr>
          <w:b/>
          <w:color w:val="FF0000"/>
          <w:lang w:val="en-IE"/>
        </w:rPr>
        <w:t>Anything less than 50 needs to be requested via PAM.</w:t>
      </w:r>
      <w:r>
        <w:rPr>
          <w:b/>
          <w:color w:val="FF0000"/>
          <w:lang w:val="en-IE"/>
        </w:rPr>
        <w:t xml:space="preserve"> **</w:t>
      </w:r>
    </w:p>
    <w:p w14:paraId="5DD85C00" w14:textId="77777777" w:rsidR="00A917CF" w:rsidRPr="00F85ADD" w:rsidRDefault="00A917CF" w:rsidP="00A917CF">
      <w:pPr>
        <w:rPr>
          <w:lang w:val="en-IE"/>
        </w:rPr>
      </w:pPr>
    </w:p>
    <w:p w14:paraId="504E5174" w14:textId="77777777" w:rsidR="00A917CF" w:rsidRPr="007055A4" w:rsidRDefault="00A917CF" w:rsidP="00A917CF">
      <w:pPr>
        <w:rPr>
          <w:lang w:val="en-IE"/>
        </w:rPr>
      </w:pPr>
      <w:r w:rsidRPr="008B3F52">
        <w:rPr>
          <w:b/>
          <w:color w:val="FF0000"/>
          <w:u w:val="single"/>
          <w:lang w:val="en-IE"/>
        </w:rPr>
        <w:t>Approvals required:</w:t>
      </w:r>
      <w:r w:rsidRPr="007055A4">
        <w:rPr>
          <w:lang w:val="en-IE"/>
        </w:rPr>
        <w:t xml:space="preserve">  Approval required from the </w:t>
      </w:r>
      <w:proofErr w:type="gramStart"/>
      <w:r w:rsidRPr="007055A4">
        <w:rPr>
          <w:lang w:val="en-IE"/>
        </w:rPr>
        <w:t>beneficiary‘</w:t>
      </w:r>
      <w:proofErr w:type="gramEnd"/>
      <w:r w:rsidRPr="007055A4">
        <w:rPr>
          <w:lang w:val="en-IE"/>
        </w:rPr>
        <w:t>s line manager.</w:t>
      </w:r>
    </w:p>
    <w:p w14:paraId="6797A6BB" w14:textId="77777777" w:rsidR="00A917CF" w:rsidRPr="007055A4" w:rsidRDefault="00A917CF" w:rsidP="00A917CF">
      <w:pPr>
        <w:rPr>
          <w:b/>
          <w:lang w:val="en-IE"/>
        </w:rPr>
      </w:pPr>
    </w:p>
    <w:p w14:paraId="3FE43ABC" w14:textId="77777777" w:rsidR="00A917CF" w:rsidRPr="007055A4" w:rsidRDefault="00A917CF" w:rsidP="00A917CF">
      <w:pPr>
        <w:rPr>
          <w:lang w:val="en-IE"/>
        </w:rPr>
      </w:pPr>
      <w:r w:rsidRPr="007055A4">
        <w:rPr>
          <w:b/>
          <w:lang w:val="en-IE"/>
        </w:rPr>
        <w:t>Note</w:t>
      </w:r>
      <w:r w:rsidRPr="007055A4">
        <w:rPr>
          <w:lang w:val="en-IE"/>
        </w:rPr>
        <w:t>: Local service executive approval can be taken in lieu of beneficiary’s line manager, if the line manager is unavailable or if the request is for multiple users. This is to avoid having to attach multiple approvals from different managers.</w:t>
      </w:r>
    </w:p>
    <w:p w14:paraId="31AE203B" w14:textId="77777777" w:rsidR="00A917CF" w:rsidRPr="009B3164" w:rsidRDefault="00A917CF" w:rsidP="00A917CF">
      <w:pPr>
        <w:rPr>
          <w:lang w:val="en-IE"/>
        </w:rPr>
      </w:pPr>
    </w:p>
    <w:p w14:paraId="00173A6C" w14:textId="77777777" w:rsidR="00A917CF" w:rsidRDefault="00A917CF" w:rsidP="00A917CF">
      <w:pPr>
        <w:pStyle w:val="NumberedList"/>
        <w:rPr>
          <w:rStyle w:val="NumberedListChar"/>
          <w:rFonts w:ascii="Frutiger 45 Light" w:hAnsi="Frutiger 45 Light" w:cs="Arial"/>
          <w:b/>
          <w:color w:val="FF0000"/>
          <w:sz w:val="20"/>
          <w:szCs w:val="20"/>
          <w:u w:val="single"/>
        </w:rPr>
      </w:pPr>
      <w:r>
        <w:rPr>
          <w:rStyle w:val="NumberedListChar"/>
          <w:rFonts w:ascii="Frutiger 45 Light" w:hAnsi="Frutiger 45 Light" w:cs="Arial"/>
          <w:b/>
          <w:sz w:val="20"/>
          <w:szCs w:val="20"/>
          <w:u w:val="single"/>
        </w:rPr>
        <w:t>Application</w:t>
      </w:r>
      <w:r w:rsidRPr="00635844">
        <w:rPr>
          <w:rStyle w:val="NumberedListChar"/>
          <w:rFonts w:ascii="Frutiger 45 Light" w:hAnsi="Frutiger 45 Light" w:cs="Arial"/>
          <w:b/>
          <w:sz w:val="20"/>
          <w:szCs w:val="20"/>
          <w:u w:val="single"/>
        </w:rPr>
        <w:t xml:space="preserve">: </w:t>
      </w:r>
      <w:r w:rsidRPr="00635844">
        <w:rPr>
          <w:rStyle w:val="NumberedListChar"/>
          <w:rFonts w:ascii="Frutiger 45 Light" w:hAnsi="Frutiger 45 Light" w:cs="Arial"/>
          <w:b/>
          <w:color w:val="FF0000"/>
          <w:sz w:val="20"/>
          <w:szCs w:val="20"/>
          <w:u w:val="single"/>
        </w:rPr>
        <w:t>Mandatory</w:t>
      </w:r>
      <w:r>
        <w:rPr>
          <w:rStyle w:val="NumberedListChar"/>
          <w:rFonts w:ascii="Frutiger 45 Light" w:hAnsi="Frutiger 45 Light" w:cs="Arial"/>
          <w:b/>
          <w:color w:val="FF0000"/>
          <w:sz w:val="20"/>
          <w:szCs w:val="20"/>
          <w:u w:val="single"/>
        </w:rPr>
        <w:t>:</w:t>
      </w:r>
    </w:p>
    <w:p w14:paraId="1629038C" w14:textId="77777777" w:rsidR="00A917CF" w:rsidRDefault="00A917CF" w:rsidP="00A917CF">
      <w:pPr>
        <w:pStyle w:val="NumberedList"/>
        <w:rPr>
          <w:rStyle w:val="NumberedListChar"/>
          <w:rFonts w:ascii="Frutiger 45 Light" w:hAnsi="Frutiger 45 Light" w:cs="Arial"/>
          <w:sz w:val="20"/>
          <w:szCs w:val="20"/>
        </w:rPr>
      </w:pPr>
      <w:r>
        <w:rPr>
          <w:rStyle w:val="NumberedListChar"/>
          <w:rFonts w:ascii="Frutiger 45 Light" w:hAnsi="Frutiger 45 Light" w:cs="Arial"/>
          <w:sz w:val="20"/>
          <w:szCs w:val="20"/>
        </w:rPr>
        <w:t>The application in which the service account will be used for.</w:t>
      </w:r>
    </w:p>
    <w:p w14:paraId="3E79E22F" w14:textId="77777777" w:rsidR="00A917CF" w:rsidRDefault="00A917CF" w:rsidP="00A917CF">
      <w:pPr>
        <w:pStyle w:val="NumberedList"/>
        <w:rPr>
          <w:rStyle w:val="NumberedListChar"/>
          <w:rFonts w:ascii="Frutiger 45 Light" w:hAnsi="Frutiger 45 Light" w:cs="Arial"/>
          <w:sz w:val="20"/>
          <w:szCs w:val="20"/>
        </w:rPr>
      </w:pPr>
    </w:p>
    <w:p w14:paraId="64E701C7" w14:textId="77777777" w:rsidR="00A917CF" w:rsidRDefault="00A917CF" w:rsidP="00A917CF">
      <w:pPr>
        <w:pStyle w:val="NumberedList"/>
        <w:rPr>
          <w:rStyle w:val="NumberedListChar"/>
          <w:rFonts w:ascii="Frutiger 45 Light" w:hAnsi="Frutiger 45 Light" w:cs="Arial"/>
          <w:b/>
          <w:color w:val="FF0000"/>
          <w:sz w:val="20"/>
          <w:szCs w:val="20"/>
          <w:u w:val="single"/>
        </w:rPr>
      </w:pPr>
      <w:r>
        <w:rPr>
          <w:rStyle w:val="NumberedListChar"/>
          <w:rFonts w:ascii="Frutiger 45 Light" w:hAnsi="Frutiger 45 Light" w:cs="Arial"/>
          <w:b/>
          <w:sz w:val="20"/>
          <w:szCs w:val="20"/>
          <w:u w:val="single"/>
        </w:rPr>
        <w:t>Usage</w:t>
      </w:r>
      <w:r w:rsidRPr="00635844">
        <w:rPr>
          <w:rStyle w:val="NumberedListChar"/>
          <w:rFonts w:ascii="Frutiger 45 Light" w:hAnsi="Frutiger 45 Light" w:cs="Arial"/>
          <w:b/>
          <w:sz w:val="20"/>
          <w:szCs w:val="20"/>
          <w:u w:val="single"/>
        </w:rPr>
        <w:t xml:space="preserve">: </w:t>
      </w:r>
      <w:r w:rsidRPr="00635844">
        <w:rPr>
          <w:rStyle w:val="NumberedListChar"/>
          <w:rFonts w:ascii="Frutiger 45 Light" w:hAnsi="Frutiger 45 Light" w:cs="Arial"/>
          <w:b/>
          <w:color w:val="FF0000"/>
          <w:sz w:val="20"/>
          <w:szCs w:val="20"/>
          <w:u w:val="single"/>
        </w:rPr>
        <w:t>Mandatory</w:t>
      </w:r>
      <w:r>
        <w:rPr>
          <w:rStyle w:val="NumberedListChar"/>
          <w:rFonts w:ascii="Frutiger 45 Light" w:hAnsi="Frutiger 45 Light" w:cs="Arial"/>
          <w:b/>
          <w:color w:val="FF0000"/>
          <w:sz w:val="20"/>
          <w:szCs w:val="20"/>
          <w:u w:val="single"/>
        </w:rPr>
        <w:t>:</w:t>
      </w:r>
    </w:p>
    <w:p w14:paraId="0D3C1BB8" w14:textId="2A2CE139" w:rsidR="00A917CF" w:rsidRDefault="00A917CF" w:rsidP="00A917CF">
      <w:pPr>
        <w:pStyle w:val="NumberedList"/>
        <w:rPr>
          <w:rStyle w:val="NumberedListChar"/>
          <w:rFonts w:ascii="Frutiger 45 Light" w:hAnsi="Frutiger 45 Light" w:cs="Arial"/>
          <w:sz w:val="20"/>
          <w:szCs w:val="20"/>
        </w:rPr>
      </w:pPr>
      <w:r>
        <w:rPr>
          <w:rStyle w:val="NumberedListChar"/>
          <w:rFonts w:ascii="Frutiger 45 Light" w:hAnsi="Frutiger 45 Light" w:cs="Arial"/>
          <w:sz w:val="20"/>
          <w:szCs w:val="20"/>
        </w:rPr>
        <w:t xml:space="preserve">The level of access or usage that the account will have on the </w:t>
      </w:r>
      <w:r w:rsidR="000D3076">
        <w:rPr>
          <w:rStyle w:val="NumberedListChar"/>
          <w:rFonts w:ascii="Frutiger 45 Light" w:hAnsi="Frutiger 45 Light" w:cs="Arial"/>
          <w:sz w:val="20"/>
          <w:szCs w:val="20"/>
        </w:rPr>
        <w:t>above-mentioned</w:t>
      </w:r>
      <w:r>
        <w:rPr>
          <w:rStyle w:val="NumberedListChar"/>
          <w:rFonts w:ascii="Frutiger 45 Light" w:hAnsi="Frutiger 45 Light" w:cs="Arial"/>
          <w:sz w:val="20"/>
          <w:szCs w:val="20"/>
        </w:rPr>
        <w:t xml:space="preserve"> application.</w:t>
      </w:r>
    </w:p>
    <w:p w14:paraId="56000EF3" w14:textId="77777777" w:rsidR="00A917CF" w:rsidRDefault="00A917CF" w:rsidP="00A917CF">
      <w:pPr>
        <w:pStyle w:val="NumberedList"/>
        <w:rPr>
          <w:rStyle w:val="NumberedListChar"/>
          <w:rFonts w:ascii="Frutiger 45 Light" w:hAnsi="Frutiger 45 Light" w:cs="Arial"/>
          <w:b/>
          <w:sz w:val="20"/>
          <w:szCs w:val="20"/>
          <w:u w:val="single"/>
        </w:rPr>
      </w:pPr>
    </w:p>
    <w:p w14:paraId="5B4A6774" w14:textId="77777777" w:rsidR="00A917CF" w:rsidRDefault="00A917CF" w:rsidP="00A917CF">
      <w:pPr>
        <w:pStyle w:val="NumberedList"/>
        <w:rPr>
          <w:rStyle w:val="NumberedListChar"/>
          <w:rFonts w:ascii="Frutiger 45 Light" w:hAnsi="Frutiger 45 Light" w:cs="Arial"/>
          <w:b/>
          <w:color w:val="FF0000"/>
          <w:sz w:val="20"/>
          <w:szCs w:val="20"/>
          <w:u w:val="single"/>
        </w:rPr>
      </w:pPr>
      <w:r>
        <w:rPr>
          <w:rStyle w:val="NumberedListChar"/>
          <w:rFonts w:ascii="Frutiger 45 Light" w:hAnsi="Frutiger 45 Light" w:cs="Arial"/>
          <w:b/>
          <w:sz w:val="20"/>
          <w:szCs w:val="20"/>
          <w:u w:val="single"/>
        </w:rPr>
        <w:t>Service Account Name Preview</w:t>
      </w:r>
      <w:r w:rsidRPr="00635844">
        <w:rPr>
          <w:rStyle w:val="NumberedListChar"/>
          <w:rFonts w:ascii="Frutiger 45 Light" w:hAnsi="Frutiger 45 Light" w:cs="Arial"/>
          <w:b/>
          <w:sz w:val="20"/>
          <w:szCs w:val="20"/>
          <w:u w:val="single"/>
        </w:rPr>
        <w:t>:</w:t>
      </w:r>
    </w:p>
    <w:p w14:paraId="506FAB8D" w14:textId="77777777" w:rsidR="00A917CF" w:rsidRDefault="00A917CF" w:rsidP="00A917CF">
      <w:pPr>
        <w:pStyle w:val="NumberedList"/>
        <w:rPr>
          <w:rStyle w:val="NumberedListChar"/>
          <w:rFonts w:ascii="Frutiger 45 Light" w:hAnsi="Frutiger 45 Light" w:cs="Arial"/>
          <w:sz w:val="20"/>
          <w:szCs w:val="20"/>
        </w:rPr>
      </w:pPr>
      <w:r>
        <w:rPr>
          <w:rStyle w:val="NumberedListChar"/>
          <w:rFonts w:ascii="Frutiger 45 Light" w:hAnsi="Frutiger 45 Light" w:cs="Arial"/>
          <w:sz w:val="20"/>
          <w:szCs w:val="20"/>
        </w:rPr>
        <w:t xml:space="preserve">This is </w:t>
      </w:r>
      <w:proofErr w:type="gramStart"/>
      <w:r>
        <w:rPr>
          <w:rStyle w:val="NumberedListChar"/>
          <w:rFonts w:ascii="Frutiger 45 Light" w:hAnsi="Frutiger 45 Light" w:cs="Arial"/>
          <w:sz w:val="20"/>
          <w:szCs w:val="20"/>
        </w:rPr>
        <w:t>auto-populated</w:t>
      </w:r>
      <w:proofErr w:type="gramEnd"/>
      <w:r>
        <w:rPr>
          <w:rStyle w:val="NumberedListChar"/>
          <w:rFonts w:ascii="Frutiger 45 Light" w:hAnsi="Frutiger 45 Light" w:cs="Arial"/>
          <w:sz w:val="20"/>
          <w:szCs w:val="20"/>
        </w:rPr>
        <w:t xml:space="preserve"> based on how you populate the above two options. The auto generated string in this column will show you a preview of your service account name. </w:t>
      </w:r>
    </w:p>
    <w:p w14:paraId="671514F7" w14:textId="77777777" w:rsidR="00A917CF" w:rsidRDefault="00A917CF" w:rsidP="00A917CF">
      <w:pPr>
        <w:pStyle w:val="NumberedList"/>
        <w:rPr>
          <w:rStyle w:val="NumberedListChar"/>
          <w:rFonts w:ascii="Frutiger 45 Light" w:hAnsi="Frutiger 45 Light" w:cs="Arial"/>
          <w:sz w:val="20"/>
          <w:szCs w:val="20"/>
        </w:rPr>
      </w:pPr>
    </w:p>
    <w:p w14:paraId="2ED23248" w14:textId="77777777" w:rsidR="00A917CF" w:rsidRDefault="00A917CF" w:rsidP="00A917CF">
      <w:pPr>
        <w:pStyle w:val="NumberedList"/>
        <w:rPr>
          <w:rStyle w:val="NumberedListChar"/>
          <w:rFonts w:ascii="Frutiger 45 Light" w:hAnsi="Frutiger 45 Light" w:cs="Arial"/>
          <w:i/>
          <w:sz w:val="20"/>
          <w:szCs w:val="20"/>
        </w:rPr>
      </w:pPr>
      <w:r w:rsidRPr="00F91ED7">
        <w:rPr>
          <w:rStyle w:val="NumberedListChar"/>
          <w:rFonts w:ascii="Frutiger 45 Light" w:hAnsi="Frutiger 45 Light" w:cs="Arial"/>
          <w:b/>
          <w:sz w:val="20"/>
          <w:szCs w:val="20"/>
        </w:rPr>
        <w:t>Note:</w:t>
      </w:r>
      <w:r>
        <w:rPr>
          <w:rStyle w:val="NumberedListChar"/>
          <w:rFonts w:ascii="Frutiger 45 Light" w:hAnsi="Frutiger 45 Light" w:cs="Arial"/>
          <w:b/>
          <w:sz w:val="20"/>
          <w:szCs w:val="20"/>
        </w:rPr>
        <w:t xml:space="preserve"> </w:t>
      </w:r>
      <w:r w:rsidRPr="00F91ED7">
        <w:rPr>
          <w:rStyle w:val="NumberedListChar"/>
          <w:rFonts w:ascii="Frutiger 45 Light" w:hAnsi="Frutiger 45 Light" w:cs="Arial"/>
          <w:i/>
          <w:sz w:val="20"/>
          <w:szCs w:val="20"/>
        </w:rPr>
        <w:t>If an account already exists with this name when IAS try to create the account then IAS will reach out for a new name.</w:t>
      </w:r>
    </w:p>
    <w:p w14:paraId="50DFB2DF" w14:textId="77777777" w:rsidR="00A917CF" w:rsidRDefault="00A917CF" w:rsidP="00A917CF">
      <w:pPr>
        <w:pStyle w:val="NumberedList"/>
        <w:rPr>
          <w:rStyle w:val="NumberedListChar"/>
          <w:rFonts w:ascii="Frutiger 45 Light" w:hAnsi="Frutiger 45 Light" w:cs="Arial"/>
          <w:i/>
          <w:sz w:val="20"/>
          <w:szCs w:val="20"/>
        </w:rPr>
      </w:pPr>
    </w:p>
    <w:p w14:paraId="30DDF020" w14:textId="77777777" w:rsidR="00A917CF" w:rsidRPr="00635844" w:rsidRDefault="00A917CF" w:rsidP="00A917CF">
      <w:pPr>
        <w:pStyle w:val="NumberedList"/>
        <w:rPr>
          <w:rStyle w:val="NumberedListChar"/>
          <w:rFonts w:ascii="Frutiger 45 Light" w:hAnsi="Frutiger 45 Light" w:cs="Arial"/>
          <w:b/>
          <w:sz w:val="20"/>
          <w:szCs w:val="20"/>
          <w:u w:val="single"/>
        </w:rPr>
      </w:pPr>
      <w:r w:rsidRPr="00635844">
        <w:rPr>
          <w:rStyle w:val="NumberedListChar"/>
          <w:rFonts w:ascii="Frutiger 45 Light" w:hAnsi="Frutiger 45 Light" w:cs="Arial"/>
          <w:b/>
          <w:sz w:val="20"/>
          <w:szCs w:val="20"/>
          <w:u w:val="single"/>
        </w:rPr>
        <w:t xml:space="preserve">Owner: </w:t>
      </w:r>
      <w:r w:rsidRPr="00635844">
        <w:rPr>
          <w:rStyle w:val="NumberedListChar"/>
          <w:rFonts w:ascii="Frutiger 45 Light" w:hAnsi="Frutiger 45 Light" w:cs="Arial"/>
          <w:b/>
          <w:color w:val="FF0000"/>
          <w:sz w:val="20"/>
          <w:szCs w:val="20"/>
          <w:u w:val="single"/>
        </w:rPr>
        <w:t>Mandatory</w:t>
      </w:r>
    </w:p>
    <w:p w14:paraId="4D51D0AB" w14:textId="77777777" w:rsidR="00A917CF" w:rsidRPr="00635844" w:rsidRDefault="00A917CF" w:rsidP="00A917CF">
      <w:pPr>
        <w:pStyle w:val="NumberedList"/>
        <w:numPr>
          <w:ilvl w:val="0"/>
          <w:numId w:val="11"/>
        </w:numPr>
        <w:rPr>
          <w:rStyle w:val="NumberedListChar"/>
          <w:rFonts w:ascii="Frutiger 45 Light" w:hAnsi="Frutiger 45 Light" w:cs="Arial"/>
          <w:sz w:val="20"/>
          <w:szCs w:val="20"/>
        </w:rPr>
      </w:pPr>
      <w:r>
        <w:rPr>
          <w:rStyle w:val="NumberedListChar"/>
          <w:rFonts w:ascii="Frutiger 45 Light" w:hAnsi="Frutiger 45 Light" w:cs="Arial"/>
          <w:sz w:val="20"/>
          <w:szCs w:val="20"/>
        </w:rPr>
        <w:t xml:space="preserve">Group </w:t>
      </w:r>
      <w:r w:rsidRPr="00635844">
        <w:rPr>
          <w:rStyle w:val="NumberedListChar"/>
          <w:rFonts w:ascii="Frutiger 45 Light" w:hAnsi="Frutiger 45 Light" w:cs="Arial"/>
          <w:sz w:val="20"/>
          <w:szCs w:val="20"/>
        </w:rPr>
        <w:t>Owner</w:t>
      </w:r>
      <w:r>
        <w:rPr>
          <w:rStyle w:val="NumberedListChar"/>
          <w:rFonts w:ascii="Frutiger 45 Light" w:hAnsi="Frutiger 45 Light" w:cs="Arial"/>
          <w:sz w:val="20"/>
          <w:szCs w:val="20"/>
        </w:rPr>
        <w:t>’s</w:t>
      </w:r>
      <w:r w:rsidRPr="00635844">
        <w:rPr>
          <w:rStyle w:val="NumberedListChar"/>
          <w:rFonts w:ascii="Frutiger 45 Light" w:hAnsi="Frutiger 45 Light" w:cs="Arial"/>
          <w:sz w:val="20"/>
          <w:szCs w:val="20"/>
        </w:rPr>
        <w:t xml:space="preserve"> email address.</w:t>
      </w:r>
      <w:r w:rsidRPr="00F4607F">
        <w:rPr>
          <w:rStyle w:val="NumberedListChar"/>
          <w:rFonts w:ascii="Frutiger 45 Light" w:hAnsi="Frutiger 45 Light" w:cs="Arial"/>
          <w:b/>
          <w:sz w:val="20"/>
          <w:szCs w:val="20"/>
        </w:rPr>
        <w:t xml:space="preserve"> Note</w:t>
      </w:r>
      <w:r>
        <w:rPr>
          <w:rStyle w:val="NumberedListChar"/>
          <w:rFonts w:ascii="Frutiger 45 Light" w:hAnsi="Frutiger 45 Light" w:cs="Arial"/>
          <w:sz w:val="20"/>
          <w:szCs w:val="20"/>
        </w:rPr>
        <w:t xml:space="preserve"> </w:t>
      </w:r>
      <w:r w:rsidRPr="00F4607F">
        <w:rPr>
          <w:rStyle w:val="NumberedListChar"/>
          <w:rFonts w:ascii="Frutiger 45 Light" w:hAnsi="Frutiger 45 Light" w:cs="Arial"/>
          <w:sz w:val="20"/>
          <w:szCs w:val="20"/>
        </w:rPr>
        <w:t xml:space="preserve">the email address must be as listed for </w:t>
      </w:r>
      <w:r>
        <w:rPr>
          <w:rStyle w:val="NumberedListChar"/>
          <w:rFonts w:ascii="Frutiger 45 Light" w:hAnsi="Frutiger 45 Light" w:cs="Arial"/>
          <w:sz w:val="20"/>
          <w:szCs w:val="20"/>
        </w:rPr>
        <w:t xml:space="preserve">the </w:t>
      </w:r>
      <w:r w:rsidRPr="00F4607F">
        <w:rPr>
          <w:rStyle w:val="NumberedListChar"/>
          <w:rFonts w:ascii="Frutiger 45 Light" w:hAnsi="Frutiger 45 Light" w:cs="Arial"/>
          <w:sz w:val="20"/>
          <w:szCs w:val="20"/>
        </w:rPr>
        <w:t>o</w:t>
      </w:r>
      <w:r>
        <w:rPr>
          <w:rStyle w:val="NumberedListChar"/>
          <w:rFonts w:ascii="Frutiger 45 Light" w:hAnsi="Frutiger 45 Light" w:cs="Arial"/>
          <w:sz w:val="20"/>
          <w:szCs w:val="20"/>
        </w:rPr>
        <w:t>wner in myAccess.</w:t>
      </w:r>
    </w:p>
    <w:p w14:paraId="56BF102E" w14:textId="77777777" w:rsidR="00A917CF" w:rsidRPr="00635844" w:rsidRDefault="00A917CF" w:rsidP="00A917CF">
      <w:pPr>
        <w:pStyle w:val="NumberedList"/>
        <w:numPr>
          <w:ilvl w:val="0"/>
          <w:numId w:val="11"/>
        </w:numPr>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 xml:space="preserve">This person is ultimately responsible for all actions taken with this </w:t>
      </w:r>
      <w:r>
        <w:rPr>
          <w:rStyle w:val="NumberedListChar"/>
          <w:rFonts w:ascii="Frutiger 45 Light" w:hAnsi="Frutiger 45 Light" w:cs="Arial"/>
          <w:sz w:val="20"/>
          <w:szCs w:val="20"/>
        </w:rPr>
        <w:t>group</w:t>
      </w:r>
    </w:p>
    <w:p w14:paraId="7ADC894D" w14:textId="77777777" w:rsidR="00A917CF" w:rsidRPr="00635844" w:rsidRDefault="00A917CF" w:rsidP="00A917CF">
      <w:pPr>
        <w:pStyle w:val="NumberedList"/>
        <w:rPr>
          <w:rStyle w:val="NumberedListChar"/>
          <w:rFonts w:ascii="Frutiger 45 Light" w:hAnsi="Frutiger 45 Light" w:cs="Arial"/>
          <w:b/>
          <w:sz w:val="20"/>
          <w:szCs w:val="20"/>
          <w:u w:val="single"/>
        </w:rPr>
      </w:pPr>
    </w:p>
    <w:p w14:paraId="798C51F2" w14:textId="77777777" w:rsidR="00A917CF" w:rsidRPr="00635844" w:rsidRDefault="00A917CF" w:rsidP="00A917CF">
      <w:pPr>
        <w:pStyle w:val="NumberedList"/>
        <w:rPr>
          <w:rStyle w:val="NumberedListChar"/>
          <w:rFonts w:ascii="Frutiger 45 Light" w:hAnsi="Frutiger 45 Light" w:cs="Arial"/>
          <w:b/>
          <w:sz w:val="20"/>
          <w:szCs w:val="20"/>
          <w:u w:val="single"/>
        </w:rPr>
      </w:pPr>
      <w:r w:rsidRPr="00635844">
        <w:rPr>
          <w:rStyle w:val="NumberedListChar"/>
          <w:rFonts w:ascii="Frutiger 45 Light" w:hAnsi="Frutiger 45 Light" w:cs="Arial"/>
          <w:b/>
          <w:sz w:val="20"/>
          <w:szCs w:val="20"/>
          <w:u w:val="single"/>
        </w:rPr>
        <w:t xml:space="preserve">Description: </w:t>
      </w:r>
      <w:r w:rsidRPr="00635844">
        <w:rPr>
          <w:rStyle w:val="NumberedListChar"/>
          <w:rFonts w:ascii="Frutiger 45 Light" w:hAnsi="Frutiger 45 Light" w:cs="Arial"/>
          <w:b/>
          <w:color w:val="FF0000"/>
          <w:sz w:val="20"/>
          <w:szCs w:val="20"/>
          <w:u w:val="single"/>
        </w:rPr>
        <w:t>Mandatory</w:t>
      </w:r>
    </w:p>
    <w:p w14:paraId="17309E3D" w14:textId="77777777" w:rsidR="00A917CF" w:rsidRDefault="00A917CF" w:rsidP="00A917CF">
      <w:pPr>
        <w:pStyle w:val="NumberedList"/>
        <w:rPr>
          <w:rStyle w:val="NumberedListChar"/>
          <w:rFonts w:ascii="Frutiger 45 Light" w:hAnsi="Frutiger 45 Light" w:cs="Arial"/>
          <w:sz w:val="20"/>
          <w:szCs w:val="20"/>
        </w:rPr>
      </w:pPr>
      <w:r w:rsidRPr="00635844">
        <w:rPr>
          <w:rStyle w:val="NumberedListChar"/>
          <w:rFonts w:ascii="Frutiger 45 Light" w:hAnsi="Frutiger 45 Light" w:cs="Arial"/>
          <w:sz w:val="20"/>
          <w:szCs w:val="20"/>
        </w:rPr>
        <w:t>Description of what the group will be used for. This should be as short and precise as possible</w:t>
      </w:r>
    </w:p>
    <w:p w14:paraId="3F333E3C" w14:textId="77777777" w:rsidR="00A917CF" w:rsidRDefault="00A917CF" w:rsidP="00A917CF">
      <w:pPr>
        <w:pStyle w:val="NumberedList"/>
        <w:rPr>
          <w:rStyle w:val="NumberedListChar"/>
          <w:rFonts w:ascii="Frutiger 45 Light" w:hAnsi="Frutiger 45 Light" w:cs="Arial"/>
          <w:sz w:val="20"/>
          <w:szCs w:val="20"/>
        </w:rPr>
      </w:pPr>
    </w:p>
    <w:p w14:paraId="2BE766DB" w14:textId="77777777" w:rsidR="00A917CF" w:rsidRPr="00635844" w:rsidRDefault="00A917CF" w:rsidP="00A917CF">
      <w:pPr>
        <w:pStyle w:val="NumberedList"/>
        <w:rPr>
          <w:rStyle w:val="NumberedListChar"/>
          <w:rFonts w:ascii="Frutiger 45 Light" w:hAnsi="Frutiger 45 Light" w:cs="Arial"/>
          <w:b/>
          <w:sz w:val="20"/>
          <w:szCs w:val="20"/>
          <w:u w:val="single"/>
        </w:rPr>
      </w:pPr>
      <w:r>
        <w:rPr>
          <w:rStyle w:val="NumberedListChar"/>
          <w:rFonts w:ascii="Frutiger 45 Light" w:hAnsi="Frutiger 45 Light" w:cs="Arial"/>
          <w:b/>
          <w:sz w:val="20"/>
          <w:szCs w:val="20"/>
          <w:u w:val="single"/>
        </w:rPr>
        <w:t>Service Account Path</w:t>
      </w:r>
      <w:r w:rsidRPr="00635844">
        <w:rPr>
          <w:rStyle w:val="NumberedListChar"/>
          <w:rFonts w:ascii="Frutiger 45 Light" w:hAnsi="Frutiger 45 Light" w:cs="Arial"/>
          <w:b/>
          <w:sz w:val="20"/>
          <w:szCs w:val="20"/>
          <w:u w:val="single"/>
        </w:rPr>
        <w:t xml:space="preserve">: </w:t>
      </w:r>
      <w:r w:rsidRPr="00635844">
        <w:rPr>
          <w:rStyle w:val="NumberedListChar"/>
          <w:rFonts w:ascii="Frutiger 45 Light" w:hAnsi="Frutiger 45 Light" w:cs="Arial"/>
          <w:b/>
          <w:color w:val="FF0000"/>
          <w:sz w:val="20"/>
          <w:szCs w:val="20"/>
          <w:u w:val="single"/>
        </w:rPr>
        <w:t>Mandatory</w:t>
      </w:r>
    </w:p>
    <w:p w14:paraId="676197FA" w14:textId="3A6F882F" w:rsidR="00A917CF" w:rsidRDefault="00A917CF" w:rsidP="00A917CF">
      <w:pPr>
        <w:pStyle w:val="NumberedList"/>
        <w:rPr>
          <w:rStyle w:val="NumberedListChar"/>
          <w:rFonts w:ascii="Frutiger 45 Light" w:hAnsi="Frutiger 45 Light" w:cs="Arial"/>
          <w:sz w:val="20"/>
          <w:szCs w:val="20"/>
        </w:rPr>
      </w:pPr>
      <w:r>
        <w:rPr>
          <w:rStyle w:val="NumberedListChar"/>
          <w:rFonts w:ascii="Frutiger 45 Light" w:hAnsi="Frutiger 45 Light" w:cs="Arial"/>
          <w:sz w:val="20"/>
          <w:szCs w:val="20"/>
        </w:rPr>
        <w:t xml:space="preserve">Please select from the </w:t>
      </w:r>
      <w:r w:rsidR="000D3076">
        <w:rPr>
          <w:rStyle w:val="NumberedListChar"/>
          <w:rFonts w:ascii="Frutiger 45 Light" w:hAnsi="Frutiger 45 Light" w:cs="Arial"/>
          <w:sz w:val="20"/>
          <w:szCs w:val="20"/>
        </w:rPr>
        <w:t>drop-down</w:t>
      </w:r>
      <w:r>
        <w:rPr>
          <w:rStyle w:val="NumberedListChar"/>
          <w:rFonts w:ascii="Frutiger 45 Light" w:hAnsi="Frutiger 45 Light" w:cs="Arial"/>
          <w:sz w:val="20"/>
          <w:szCs w:val="20"/>
        </w:rPr>
        <w:t xml:space="preserve"> options in which Organizational Unit (OU) you want these accounts created in.</w:t>
      </w:r>
    </w:p>
    <w:p w14:paraId="26104968" w14:textId="77777777" w:rsidR="00A917CF" w:rsidRDefault="00A917CF" w:rsidP="00A917CF">
      <w:pPr>
        <w:pStyle w:val="NumberedList"/>
        <w:rPr>
          <w:rStyle w:val="NumberedListChar"/>
          <w:rFonts w:ascii="Frutiger 45 Light" w:hAnsi="Frutiger 45 Light" w:cs="Arial"/>
          <w:sz w:val="20"/>
          <w:szCs w:val="20"/>
        </w:rPr>
      </w:pPr>
    </w:p>
    <w:p w14:paraId="59DCF0B9" w14:textId="1BA0A38C" w:rsidR="00A917CF" w:rsidRDefault="00A917CF" w:rsidP="00A917CF">
      <w:pPr>
        <w:pStyle w:val="NumberedList"/>
        <w:rPr>
          <w:rStyle w:val="NumberedListChar"/>
          <w:rFonts w:ascii="Frutiger 45 Light" w:hAnsi="Frutiger 45 Light" w:cs="Arial"/>
          <w:sz w:val="20"/>
          <w:szCs w:val="20"/>
        </w:rPr>
      </w:pPr>
      <w:r>
        <w:rPr>
          <w:rStyle w:val="NumberedListChar"/>
          <w:rFonts w:ascii="Frutiger 45 Light" w:hAnsi="Frutiger 45 Light" w:cs="Arial"/>
          <w:sz w:val="20"/>
          <w:szCs w:val="20"/>
        </w:rPr>
        <w:t xml:space="preserve">For </w:t>
      </w:r>
      <w:r w:rsidR="000D3076">
        <w:rPr>
          <w:rStyle w:val="NumberedListChar"/>
          <w:rFonts w:ascii="Frutiger 45 Light" w:hAnsi="Frutiger 45 Light" w:cs="Arial"/>
          <w:sz w:val="20"/>
          <w:szCs w:val="20"/>
        </w:rPr>
        <w:t>employees,</w:t>
      </w:r>
      <w:r>
        <w:rPr>
          <w:rStyle w:val="NumberedListChar"/>
          <w:rFonts w:ascii="Frutiger 45 Light" w:hAnsi="Frutiger 45 Light" w:cs="Arial"/>
          <w:sz w:val="20"/>
          <w:szCs w:val="20"/>
        </w:rPr>
        <w:t xml:space="preserve"> please follow the below logic:</w:t>
      </w:r>
    </w:p>
    <w:p w14:paraId="0C0BD029" w14:textId="77777777" w:rsidR="00A917CF" w:rsidRDefault="00A917CF" w:rsidP="00A917CF">
      <w:pPr>
        <w:pStyle w:val="NumberedList"/>
        <w:rPr>
          <w:rStyle w:val="NumberedListChar"/>
          <w:rFonts w:ascii="Frutiger 45 Light" w:hAnsi="Frutiger 45 Light" w:cs="Arial"/>
          <w:sz w:val="20"/>
          <w:szCs w:val="20"/>
        </w:rPr>
      </w:pPr>
    </w:p>
    <w:p w14:paraId="3C3D7E66" w14:textId="77777777" w:rsidR="00A917CF" w:rsidRDefault="00A917CF" w:rsidP="00A917CF">
      <w:pPr>
        <w:pStyle w:val="NumberedList"/>
        <w:rPr>
          <w:rStyle w:val="NumberedListChar"/>
          <w:rFonts w:ascii="Frutiger 45 Light" w:hAnsi="Frutiger 45 Light" w:cs="Arial"/>
          <w:sz w:val="20"/>
          <w:szCs w:val="20"/>
        </w:rPr>
      </w:pPr>
      <w:r w:rsidRPr="003933D7">
        <w:rPr>
          <w:rStyle w:val="NumberedListChar"/>
          <w:rFonts w:ascii="Frutiger 45 Light" w:hAnsi="Frutiger 45 Light" w:cs="Arial"/>
          <w:sz w:val="20"/>
          <w:szCs w:val="20"/>
        </w:rPr>
        <w:t>Zurich.com</w:t>
      </w:r>
      <w:r>
        <w:rPr>
          <w:rStyle w:val="NumberedListChar"/>
          <w:rFonts w:ascii="Frutiger 45 Light" w:hAnsi="Frutiger 45 Light" w:cs="Arial"/>
          <w:sz w:val="20"/>
          <w:szCs w:val="20"/>
        </w:rPr>
        <w:t>/</w:t>
      </w:r>
      <w:r w:rsidRPr="009A3338">
        <w:rPr>
          <w:rStyle w:val="NumberedListChar"/>
          <w:rFonts w:ascii="Frutiger 45 Light" w:hAnsi="Frutiger 45 Light" w:cs="Arial"/>
          <w:b/>
          <w:sz w:val="20"/>
          <w:szCs w:val="20"/>
        </w:rPr>
        <w:t>AMER</w:t>
      </w:r>
      <w:r>
        <w:rPr>
          <w:rStyle w:val="NumberedListChar"/>
          <w:rFonts w:ascii="Frutiger 45 Light" w:hAnsi="Frutiger 45 Light" w:cs="Arial"/>
          <w:sz w:val="20"/>
          <w:szCs w:val="20"/>
        </w:rPr>
        <w:t>/</w:t>
      </w:r>
      <w:proofErr w:type="spellStart"/>
      <w:r w:rsidRPr="003933D7">
        <w:rPr>
          <w:rStyle w:val="NumberedListChar"/>
          <w:rFonts w:ascii="Frutiger 45 Light" w:hAnsi="Frutiger 45 Light" w:cs="Arial"/>
          <w:b/>
          <w:i/>
          <w:sz w:val="20"/>
          <w:szCs w:val="20"/>
        </w:rPr>
        <w:t>CountryThatWillUseTheAccount</w:t>
      </w:r>
      <w:proofErr w:type="spellEnd"/>
      <w:r>
        <w:rPr>
          <w:rStyle w:val="NumberedListChar"/>
          <w:rFonts w:ascii="Frutiger 45 Light" w:hAnsi="Frutiger 45 Light" w:cs="Arial"/>
          <w:b/>
          <w:sz w:val="20"/>
          <w:szCs w:val="20"/>
        </w:rPr>
        <w:t>/</w:t>
      </w:r>
      <w:r>
        <w:rPr>
          <w:rStyle w:val="NumberedListChar"/>
          <w:rFonts w:ascii="Frutiger 45 Light" w:hAnsi="Frutiger 45 Light" w:cs="Arial"/>
          <w:sz w:val="20"/>
          <w:szCs w:val="20"/>
        </w:rPr>
        <w:t>Service Accounts</w:t>
      </w:r>
    </w:p>
    <w:p w14:paraId="1E26F02A" w14:textId="77777777" w:rsidR="00A917CF" w:rsidRDefault="00A917CF" w:rsidP="00A917CF">
      <w:pPr>
        <w:pStyle w:val="NumberedList"/>
        <w:rPr>
          <w:rStyle w:val="NumberedListChar"/>
          <w:rFonts w:ascii="Frutiger 45 Light" w:hAnsi="Frutiger 45 Light" w:cs="Arial"/>
          <w:sz w:val="20"/>
          <w:szCs w:val="20"/>
        </w:rPr>
      </w:pPr>
      <w:r w:rsidRPr="003933D7">
        <w:rPr>
          <w:rStyle w:val="NumberedListChar"/>
          <w:rFonts w:ascii="Frutiger 45 Light" w:hAnsi="Frutiger 45 Light" w:cs="Arial"/>
          <w:sz w:val="20"/>
          <w:szCs w:val="20"/>
        </w:rPr>
        <w:t>Zurich.com</w:t>
      </w:r>
      <w:r>
        <w:rPr>
          <w:rStyle w:val="NumberedListChar"/>
          <w:rFonts w:ascii="Frutiger 45 Light" w:hAnsi="Frutiger 45 Light" w:cs="Arial"/>
          <w:sz w:val="20"/>
          <w:szCs w:val="20"/>
        </w:rPr>
        <w:t>/</w:t>
      </w:r>
      <w:r w:rsidRPr="009A3338">
        <w:rPr>
          <w:rStyle w:val="NumberedListChar"/>
          <w:rFonts w:ascii="Frutiger 45 Light" w:hAnsi="Frutiger 45 Light" w:cs="Arial"/>
          <w:b/>
          <w:sz w:val="20"/>
          <w:szCs w:val="20"/>
        </w:rPr>
        <w:t>APAC</w:t>
      </w:r>
      <w:r>
        <w:rPr>
          <w:rStyle w:val="NumberedListChar"/>
          <w:rFonts w:ascii="Frutiger 45 Light" w:hAnsi="Frutiger 45 Light" w:cs="Arial"/>
          <w:sz w:val="20"/>
          <w:szCs w:val="20"/>
        </w:rPr>
        <w:t>/</w:t>
      </w:r>
      <w:proofErr w:type="spellStart"/>
      <w:r w:rsidRPr="003933D7">
        <w:rPr>
          <w:rStyle w:val="NumberedListChar"/>
          <w:rFonts w:ascii="Frutiger 45 Light" w:hAnsi="Frutiger 45 Light" w:cs="Arial"/>
          <w:b/>
          <w:i/>
          <w:sz w:val="20"/>
          <w:szCs w:val="20"/>
        </w:rPr>
        <w:t>CountryThatWillUseTheAccount</w:t>
      </w:r>
      <w:proofErr w:type="spellEnd"/>
      <w:r>
        <w:rPr>
          <w:rStyle w:val="NumberedListChar"/>
          <w:rFonts w:ascii="Frutiger 45 Light" w:hAnsi="Frutiger 45 Light" w:cs="Arial"/>
          <w:b/>
          <w:sz w:val="20"/>
          <w:szCs w:val="20"/>
        </w:rPr>
        <w:t>/</w:t>
      </w:r>
      <w:r>
        <w:rPr>
          <w:rStyle w:val="NumberedListChar"/>
          <w:rFonts w:ascii="Frutiger 45 Light" w:hAnsi="Frutiger 45 Light" w:cs="Arial"/>
          <w:sz w:val="20"/>
          <w:szCs w:val="20"/>
        </w:rPr>
        <w:t>Service Accounts</w:t>
      </w:r>
    </w:p>
    <w:p w14:paraId="56D83E51" w14:textId="77777777" w:rsidR="00A917CF" w:rsidRDefault="00A917CF" w:rsidP="00A917CF">
      <w:pPr>
        <w:pStyle w:val="NumberedList"/>
        <w:rPr>
          <w:rStyle w:val="NumberedListChar"/>
          <w:rFonts w:ascii="Frutiger 45 Light" w:hAnsi="Frutiger 45 Light" w:cs="Arial"/>
          <w:sz w:val="20"/>
          <w:szCs w:val="20"/>
        </w:rPr>
      </w:pPr>
      <w:r w:rsidRPr="003933D7">
        <w:rPr>
          <w:rStyle w:val="NumberedListChar"/>
          <w:rFonts w:ascii="Frutiger 45 Light" w:hAnsi="Frutiger 45 Light" w:cs="Arial"/>
          <w:sz w:val="20"/>
          <w:szCs w:val="20"/>
        </w:rPr>
        <w:t>Zurich.com</w:t>
      </w:r>
      <w:r>
        <w:rPr>
          <w:rStyle w:val="NumberedListChar"/>
          <w:rFonts w:ascii="Frutiger 45 Light" w:hAnsi="Frutiger 45 Light" w:cs="Arial"/>
          <w:sz w:val="20"/>
          <w:szCs w:val="20"/>
        </w:rPr>
        <w:t>/</w:t>
      </w:r>
      <w:r w:rsidRPr="009A3338">
        <w:rPr>
          <w:rStyle w:val="NumberedListChar"/>
          <w:rFonts w:ascii="Frutiger 45 Light" w:hAnsi="Frutiger 45 Light" w:cs="Arial"/>
          <w:b/>
          <w:sz w:val="20"/>
          <w:szCs w:val="20"/>
        </w:rPr>
        <w:t>EMEA</w:t>
      </w:r>
      <w:r>
        <w:rPr>
          <w:rStyle w:val="NumberedListChar"/>
          <w:rFonts w:ascii="Frutiger 45 Light" w:hAnsi="Frutiger 45 Light" w:cs="Arial"/>
          <w:b/>
          <w:sz w:val="20"/>
          <w:szCs w:val="20"/>
        </w:rPr>
        <w:t>/</w:t>
      </w:r>
      <w:proofErr w:type="spellStart"/>
      <w:r w:rsidRPr="003933D7">
        <w:rPr>
          <w:rStyle w:val="NumberedListChar"/>
          <w:rFonts w:ascii="Frutiger 45 Light" w:hAnsi="Frutiger 45 Light" w:cs="Arial"/>
          <w:b/>
          <w:i/>
          <w:sz w:val="20"/>
          <w:szCs w:val="20"/>
        </w:rPr>
        <w:t>CountryThatWillUseTheAccount</w:t>
      </w:r>
      <w:proofErr w:type="spellEnd"/>
      <w:r>
        <w:rPr>
          <w:rStyle w:val="NumberedListChar"/>
          <w:rFonts w:ascii="Frutiger 45 Light" w:hAnsi="Frutiger 45 Light" w:cs="Arial"/>
          <w:sz w:val="20"/>
          <w:szCs w:val="20"/>
        </w:rPr>
        <w:t>/Service Accounts</w:t>
      </w:r>
    </w:p>
    <w:p w14:paraId="40DB9912" w14:textId="77777777" w:rsidR="00A917CF" w:rsidRDefault="00A917CF" w:rsidP="00A917CF">
      <w:pPr>
        <w:pStyle w:val="NumberedList"/>
        <w:rPr>
          <w:rStyle w:val="NumberedListChar"/>
          <w:rFonts w:ascii="Frutiger 45 Light" w:hAnsi="Frutiger 45 Light" w:cs="Arial"/>
          <w:sz w:val="20"/>
          <w:szCs w:val="20"/>
        </w:rPr>
      </w:pPr>
      <w:r w:rsidRPr="003933D7">
        <w:rPr>
          <w:rStyle w:val="NumberedListChar"/>
          <w:rFonts w:ascii="Frutiger 45 Light" w:hAnsi="Frutiger 45 Light" w:cs="Arial"/>
          <w:sz w:val="20"/>
          <w:szCs w:val="20"/>
        </w:rPr>
        <w:t>Zurich.com</w:t>
      </w:r>
      <w:r>
        <w:rPr>
          <w:rStyle w:val="NumberedListChar"/>
          <w:rFonts w:ascii="Frutiger 45 Light" w:hAnsi="Frutiger 45 Light" w:cs="Arial"/>
          <w:sz w:val="20"/>
          <w:szCs w:val="20"/>
        </w:rPr>
        <w:t>/</w:t>
      </w:r>
      <w:r w:rsidRPr="009A3338">
        <w:rPr>
          <w:rStyle w:val="NumberedListChar"/>
          <w:rFonts w:ascii="Frutiger 45 Light" w:hAnsi="Frutiger 45 Light" w:cs="Arial"/>
          <w:b/>
          <w:sz w:val="20"/>
          <w:szCs w:val="20"/>
        </w:rPr>
        <w:t>LATAM</w:t>
      </w:r>
      <w:r>
        <w:rPr>
          <w:rStyle w:val="NumberedListChar"/>
          <w:rFonts w:ascii="Frutiger 45 Light" w:hAnsi="Frutiger 45 Light" w:cs="Arial"/>
          <w:sz w:val="20"/>
          <w:szCs w:val="20"/>
        </w:rPr>
        <w:t>/</w:t>
      </w:r>
      <w:proofErr w:type="spellStart"/>
      <w:r w:rsidRPr="003933D7">
        <w:rPr>
          <w:rStyle w:val="NumberedListChar"/>
          <w:rFonts w:ascii="Frutiger 45 Light" w:hAnsi="Frutiger 45 Light" w:cs="Arial"/>
          <w:b/>
          <w:i/>
          <w:sz w:val="20"/>
          <w:szCs w:val="20"/>
        </w:rPr>
        <w:t>CountryThatWillUseTheAccount</w:t>
      </w:r>
      <w:proofErr w:type="spellEnd"/>
      <w:r>
        <w:rPr>
          <w:rStyle w:val="NumberedListChar"/>
          <w:rFonts w:ascii="Frutiger 45 Light" w:hAnsi="Frutiger 45 Light" w:cs="Arial"/>
          <w:b/>
          <w:sz w:val="20"/>
          <w:szCs w:val="20"/>
        </w:rPr>
        <w:t>/</w:t>
      </w:r>
      <w:r>
        <w:rPr>
          <w:rStyle w:val="NumberedListChar"/>
          <w:rFonts w:ascii="Frutiger 45 Light" w:hAnsi="Frutiger 45 Light" w:cs="Arial"/>
          <w:sz w:val="20"/>
          <w:szCs w:val="20"/>
        </w:rPr>
        <w:t>Service Accounts</w:t>
      </w:r>
    </w:p>
    <w:p w14:paraId="438C13BE" w14:textId="77777777" w:rsidR="00A917CF" w:rsidRDefault="00A917CF" w:rsidP="00A917CF">
      <w:pPr>
        <w:pStyle w:val="NumberedList"/>
        <w:rPr>
          <w:rStyle w:val="NumberedListChar"/>
          <w:rFonts w:ascii="Frutiger 45 Light" w:hAnsi="Frutiger 45 Light" w:cs="Arial"/>
          <w:sz w:val="20"/>
          <w:szCs w:val="20"/>
        </w:rPr>
      </w:pPr>
    </w:p>
    <w:p w14:paraId="6FDE2F72" w14:textId="77777777" w:rsidR="00A917CF" w:rsidRDefault="00A917CF" w:rsidP="00A917CF">
      <w:pPr>
        <w:pStyle w:val="NumberedList"/>
        <w:rPr>
          <w:rStyle w:val="NumberedListChar"/>
          <w:rFonts w:ascii="Frutiger 45 Light" w:hAnsi="Frutiger 45 Light" w:cs="Arial"/>
          <w:sz w:val="20"/>
          <w:szCs w:val="20"/>
        </w:rPr>
      </w:pPr>
      <w:r w:rsidRPr="003933D7">
        <w:rPr>
          <w:rStyle w:val="NumberedListChar"/>
          <w:rFonts w:ascii="Frutiger 45 Light" w:hAnsi="Frutiger 45 Light" w:cs="Arial"/>
          <w:b/>
          <w:sz w:val="20"/>
          <w:szCs w:val="20"/>
        </w:rPr>
        <w:t>Examples:</w:t>
      </w:r>
      <w:r>
        <w:rPr>
          <w:rStyle w:val="NumberedListChar"/>
          <w:rFonts w:ascii="Frutiger 45 Light" w:hAnsi="Frutiger 45 Light" w:cs="Arial"/>
          <w:sz w:val="20"/>
          <w:szCs w:val="20"/>
        </w:rPr>
        <w:t xml:space="preserve">  A user based in Switzerland user would select Zurich.com/</w:t>
      </w:r>
      <w:r w:rsidRPr="003933D7">
        <w:rPr>
          <w:rStyle w:val="NumberedListChar"/>
          <w:rFonts w:ascii="Frutiger 45 Light" w:hAnsi="Frutiger 45 Light" w:cs="Arial"/>
          <w:b/>
          <w:sz w:val="20"/>
          <w:szCs w:val="20"/>
        </w:rPr>
        <w:t>EMEA/Switzerland/</w:t>
      </w:r>
      <w:r>
        <w:rPr>
          <w:rStyle w:val="NumberedListChar"/>
          <w:rFonts w:ascii="Frutiger 45 Light" w:hAnsi="Frutiger 45 Light" w:cs="Arial"/>
          <w:sz w:val="20"/>
          <w:szCs w:val="20"/>
        </w:rPr>
        <w:t>Service Accounts</w:t>
      </w:r>
    </w:p>
    <w:p w14:paraId="39CF16EF" w14:textId="77777777" w:rsidR="00A917CF" w:rsidRDefault="00A917CF" w:rsidP="00A917CF">
      <w:pPr>
        <w:pStyle w:val="NumberedList"/>
        <w:rPr>
          <w:rStyle w:val="NumberedListChar"/>
          <w:rFonts w:ascii="Frutiger 45 Light" w:hAnsi="Frutiger 45 Light" w:cs="Arial"/>
          <w:sz w:val="20"/>
          <w:szCs w:val="20"/>
        </w:rPr>
      </w:pPr>
      <w:r>
        <w:rPr>
          <w:rStyle w:val="NumberedListChar"/>
          <w:rFonts w:ascii="Frutiger 45 Light" w:hAnsi="Frutiger 45 Light" w:cs="Arial"/>
          <w:sz w:val="20"/>
          <w:szCs w:val="20"/>
        </w:rPr>
        <w:t>A ZNA user based in the United States would select Zurich.com/</w:t>
      </w:r>
      <w:r w:rsidRPr="003933D7">
        <w:rPr>
          <w:rStyle w:val="NumberedListChar"/>
          <w:rFonts w:ascii="Frutiger 45 Light" w:hAnsi="Frutiger 45 Light" w:cs="Arial"/>
          <w:b/>
          <w:sz w:val="20"/>
          <w:szCs w:val="20"/>
        </w:rPr>
        <w:t>Amer/</w:t>
      </w:r>
      <w:proofErr w:type="spellStart"/>
      <w:r w:rsidRPr="003933D7">
        <w:rPr>
          <w:rStyle w:val="NumberedListChar"/>
          <w:rFonts w:ascii="Frutiger 45 Light" w:hAnsi="Frutiger 45 Light" w:cs="Arial"/>
          <w:b/>
          <w:sz w:val="20"/>
          <w:szCs w:val="20"/>
        </w:rPr>
        <w:t>United_States</w:t>
      </w:r>
      <w:proofErr w:type="spellEnd"/>
      <w:r w:rsidRPr="003933D7">
        <w:rPr>
          <w:rStyle w:val="NumberedListChar"/>
          <w:rFonts w:ascii="Frutiger 45 Light" w:hAnsi="Frutiger 45 Light" w:cs="Arial"/>
          <w:b/>
          <w:sz w:val="20"/>
          <w:szCs w:val="20"/>
        </w:rPr>
        <w:t>/ZNA/</w:t>
      </w:r>
      <w:proofErr w:type="spellStart"/>
      <w:r w:rsidRPr="003933D7">
        <w:rPr>
          <w:rStyle w:val="NumberedListChar"/>
          <w:rFonts w:ascii="Frutiger 45 Light" w:hAnsi="Frutiger 45 Light" w:cs="Arial"/>
          <w:b/>
          <w:sz w:val="20"/>
          <w:szCs w:val="20"/>
        </w:rPr>
        <w:t>S</w:t>
      </w:r>
      <w:r>
        <w:rPr>
          <w:rStyle w:val="NumberedListChar"/>
          <w:rFonts w:ascii="Frutiger 45 Light" w:hAnsi="Frutiger 45 Light" w:cs="Arial"/>
          <w:sz w:val="20"/>
          <w:szCs w:val="20"/>
        </w:rPr>
        <w:t>erviceAccounts</w:t>
      </w:r>
      <w:proofErr w:type="spellEnd"/>
    </w:p>
    <w:p w14:paraId="58AFA5AA" w14:textId="77777777" w:rsidR="00A917CF" w:rsidRDefault="00A917CF" w:rsidP="00A917CF">
      <w:pPr>
        <w:pStyle w:val="NumberedList"/>
        <w:rPr>
          <w:rStyle w:val="NumberedListChar"/>
          <w:rFonts w:ascii="Frutiger 45 Light" w:hAnsi="Frutiger 45 Light" w:cs="Arial"/>
          <w:sz w:val="20"/>
          <w:szCs w:val="20"/>
        </w:rPr>
      </w:pPr>
    </w:p>
    <w:p w14:paraId="6573589A" w14:textId="7E470B1C" w:rsidR="00A917CF" w:rsidRDefault="00A917CF" w:rsidP="00A917CF">
      <w:pPr>
        <w:pStyle w:val="NumberedList"/>
        <w:rPr>
          <w:rStyle w:val="NumberedListChar"/>
          <w:rFonts w:ascii="Frutiger 45 Light" w:hAnsi="Frutiger 45 Light" w:cs="Arial"/>
          <w:sz w:val="20"/>
          <w:szCs w:val="20"/>
        </w:rPr>
      </w:pPr>
      <w:r>
        <w:rPr>
          <w:rStyle w:val="NumberedListChar"/>
          <w:rFonts w:ascii="Frutiger 45 Light" w:hAnsi="Frutiger 45 Light" w:cs="Arial"/>
          <w:sz w:val="20"/>
          <w:szCs w:val="20"/>
        </w:rPr>
        <w:t xml:space="preserve">For </w:t>
      </w:r>
      <w:r w:rsidR="000D3076">
        <w:rPr>
          <w:rStyle w:val="NumberedListChar"/>
          <w:rFonts w:ascii="Frutiger 45 Light" w:hAnsi="Frutiger 45 Light" w:cs="Arial"/>
          <w:sz w:val="20"/>
          <w:szCs w:val="20"/>
        </w:rPr>
        <w:t>suppliers,</w:t>
      </w:r>
      <w:r>
        <w:rPr>
          <w:rStyle w:val="NumberedListChar"/>
          <w:rFonts w:ascii="Frutiger 45 Light" w:hAnsi="Frutiger 45 Light" w:cs="Arial"/>
          <w:sz w:val="20"/>
          <w:szCs w:val="20"/>
        </w:rPr>
        <w:t xml:space="preserve"> please follow the below:</w:t>
      </w:r>
    </w:p>
    <w:p w14:paraId="151AF0BA" w14:textId="77777777" w:rsidR="00A917CF" w:rsidRDefault="00A917CF" w:rsidP="00A917CF">
      <w:pPr>
        <w:pStyle w:val="NumberedList"/>
        <w:rPr>
          <w:rStyle w:val="NumberedListChar"/>
          <w:rFonts w:ascii="Frutiger 45 Light" w:hAnsi="Frutiger 45 Light" w:cs="Arial"/>
          <w:sz w:val="20"/>
          <w:szCs w:val="20"/>
        </w:rPr>
      </w:pPr>
    </w:p>
    <w:p w14:paraId="4591CECF" w14:textId="22ABF8AB" w:rsidR="00A917CF" w:rsidRDefault="00A917CF" w:rsidP="00A917CF">
      <w:pPr>
        <w:pStyle w:val="NumberedList"/>
        <w:rPr>
          <w:rStyle w:val="NumberedListChar"/>
          <w:rFonts w:ascii="Frutiger 45 Light" w:hAnsi="Frutiger 45 Light" w:cs="Arial"/>
          <w:sz w:val="20"/>
          <w:szCs w:val="20"/>
        </w:rPr>
      </w:pPr>
      <w:r w:rsidRPr="00F91ED7">
        <w:rPr>
          <w:rStyle w:val="NumberedListChar"/>
          <w:rFonts w:ascii="Frutiger 45 Light" w:hAnsi="Frutiger 45 Light" w:cs="Arial"/>
          <w:noProof/>
          <w:sz w:val="20"/>
          <w:szCs w:val="20"/>
          <w:lang w:val="en-IE" w:eastAsia="en-IE"/>
        </w:rPr>
        <w:drawing>
          <wp:inline distT="0" distB="0" distL="0" distR="0" wp14:anchorId="3E8BB34D" wp14:editId="2876FAF9">
            <wp:extent cx="4429125" cy="2324100"/>
            <wp:effectExtent l="0" t="0" r="9525" b="0"/>
            <wp:docPr id="1143896791" name="Picture 3" descr="A list of word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96791" name="Picture 3" descr="A list of words on a white background&#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29125" cy="2324100"/>
                    </a:xfrm>
                    <a:prstGeom prst="rect">
                      <a:avLst/>
                    </a:prstGeom>
                    <a:noFill/>
                    <a:ln>
                      <a:noFill/>
                    </a:ln>
                  </pic:spPr>
                </pic:pic>
              </a:graphicData>
            </a:graphic>
          </wp:inline>
        </w:drawing>
      </w:r>
    </w:p>
    <w:p w14:paraId="05B7C0BB" w14:textId="77777777" w:rsidR="00A917CF" w:rsidRDefault="00A917CF" w:rsidP="00A917CF">
      <w:pPr>
        <w:pStyle w:val="NumberedList"/>
        <w:rPr>
          <w:rStyle w:val="NumberedListChar"/>
          <w:rFonts w:ascii="Frutiger 45 Light" w:hAnsi="Frutiger 45 Light" w:cs="Arial"/>
          <w:sz w:val="20"/>
          <w:szCs w:val="20"/>
        </w:rPr>
      </w:pPr>
    </w:p>
    <w:p w14:paraId="75697E20" w14:textId="77777777" w:rsidR="00A917CF" w:rsidRPr="00635844" w:rsidRDefault="00A917CF" w:rsidP="00A917CF">
      <w:pPr>
        <w:pStyle w:val="NumberedList"/>
        <w:rPr>
          <w:rStyle w:val="NumberedListChar"/>
          <w:rFonts w:ascii="Frutiger 45 Light" w:hAnsi="Frutiger 45 Light" w:cs="Arial"/>
          <w:b/>
          <w:sz w:val="20"/>
          <w:szCs w:val="20"/>
          <w:u w:val="single"/>
        </w:rPr>
      </w:pPr>
      <w:r>
        <w:rPr>
          <w:rStyle w:val="NumberedListChar"/>
          <w:rFonts w:ascii="Frutiger 45 Light" w:hAnsi="Frutiger 45 Light" w:cs="Arial"/>
          <w:b/>
          <w:sz w:val="20"/>
          <w:szCs w:val="20"/>
          <w:u w:val="single"/>
        </w:rPr>
        <w:t>Business Justification</w:t>
      </w:r>
      <w:r w:rsidRPr="00635844">
        <w:rPr>
          <w:rStyle w:val="NumberedListChar"/>
          <w:rFonts w:ascii="Frutiger 45 Light" w:hAnsi="Frutiger 45 Light" w:cs="Arial"/>
          <w:b/>
          <w:sz w:val="20"/>
          <w:szCs w:val="20"/>
          <w:u w:val="single"/>
        </w:rPr>
        <w:t xml:space="preserve">: </w:t>
      </w:r>
      <w:r w:rsidRPr="00635844">
        <w:rPr>
          <w:rStyle w:val="NumberedListChar"/>
          <w:rFonts w:ascii="Frutiger 45 Light" w:hAnsi="Frutiger 45 Light" w:cs="Arial"/>
          <w:b/>
          <w:color w:val="FF0000"/>
          <w:sz w:val="20"/>
          <w:szCs w:val="20"/>
          <w:u w:val="single"/>
        </w:rPr>
        <w:t>Mandatory</w:t>
      </w:r>
    </w:p>
    <w:p w14:paraId="3C7E1D5B" w14:textId="6B189AAB" w:rsidR="00A917CF" w:rsidRPr="00A917CF" w:rsidRDefault="00A917CF" w:rsidP="00A917CF">
      <w:r>
        <w:rPr>
          <w:rStyle w:val="NumberedListChar"/>
          <w:rFonts w:ascii="Frutiger 45 Light" w:hAnsi="Frutiger 45 Light" w:cs="Arial"/>
          <w:szCs w:val="20"/>
        </w:rPr>
        <w:t>Provide business justification for why these accounts are required.</w:t>
      </w:r>
    </w:p>
    <w:p w14:paraId="1360D46E" w14:textId="0CBB4907" w:rsidR="00A917CF" w:rsidRDefault="00A917CF">
      <w:pPr>
        <w:pStyle w:val="Heading1"/>
      </w:pPr>
      <w:bookmarkStart w:id="32" w:name="_Toc191626468"/>
      <w:r>
        <w:t xml:space="preserve">Using the Global GAD </w:t>
      </w:r>
      <w:proofErr w:type="spellStart"/>
      <w:r>
        <w:t>catalog</w:t>
      </w:r>
      <w:proofErr w:type="spellEnd"/>
      <w:r>
        <w:t xml:space="preserve"> (single requests)</w:t>
      </w:r>
      <w:bookmarkEnd w:id="32"/>
    </w:p>
    <w:p w14:paraId="72A7C404" w14:textId="5F863818" w:rsidR="00A917CF" w:rsidRDefault="00A917CF" w:rsidP="00A917CF">
      <w:pPr>
        <w:pStyle w:val="ListParagraph"/>
        <w:numPr>
          <w:ilvl w:val="0"/>
          <w:numId w:val="24"/>
        </w:numPr>
        <w:rPr>
          <w:lang w:val="en-IE"/>
        </w:rPr>
      </w:pPr>
      <w:r w:rsidRPr="00A917CF">
        <w:rPr>
          <w:lang w:val="en-IE"/>
        </w:rPr>
        <w:t>This new itera</w:t>
      </w:r>
      <w:r>
        <w:rPr>
          <w:lang w:val="en-IE"/>
        </w:rPr>
        <w:t xml:space="preserve">tion of the </w:t>
      </w:r>
      <w:r w:rsidRPr="00A917CF">
        <w:rPr>
          <w:lang w:val="en-IE"/>
        </w:rPr>
        <w:t>GAD form can be used for single user/group requests</w:t>
      </w:r>
      <w:r>
        <w:rPr>
          <w:lang w:val="en-IE"/>
        </w:rPr>
        <w:t xml:space="preserve">. If you require more </w:t>
      </w:r>
      <w:r w:rsidR="00586A71">
        <w:rPr>
          <w:lang w:val="en-IE"/>
        </w:rPr>
        <w:t>than</w:t>
      </w:r>
      <w:r>
        <w:rPr>
          <w:lang w:val="en-IE"/>
        </w:rPr>
        <w:t xml:space="preserve"> one, you will need to request, one by one or via the appropriate channel (MyAccess or PAM)</w:t>
      </w:r>
    </w:p>
    <w:p w14:paraId="7BC7AB69" w14:textId="77777777" w:rsidR="00A917CF" w:rsidRDefault="00A917CF" w:rsidP="00A917CF">
      <w:pPr>
        <w:pStyle w:val="ListParagraph"/>
        <w:rPr>
          <w:lang w:val="en-IE"/>
        </w:rPr>
      </w:pPr>
    </w:p>
    <w:p w14:paraId="3BDBA630" w14:textId="727F4BEA" w:rsidR="00A917CF" w:rsidRPr="00A917CF" w:rsidRDefault="00A917CF" w:rsidP="00A917CF">
      <w:pPr>
        <w:pStyle w:val="ListParagraph"/>
        <w:numPr>
          <w:ilvl w:val="0"/>
          <w:numId w:val="24"/>
        </w:numPr>
        <w:rPr>
          <w:lang w:val="en-IE"/>
        </w:rPr>
      </w:pPr>
      <w:r>
        <w:rPr>
          <w:lang w:val="en-IE"/>
        </w:rPr>
        <w:t>This guide will cover the mandatory fields of the new form in each section.</w:t>
      </w:r>
    </w:p>
    <w:p w14:paraId="07ED3FC7" w14:textId="5555888C" w:rsidR="00A917CF" w:rsidRDefault="00A917CF" w:rsidP="00A917CF">
      <w:pPr>
        <w:pStyle w:val="Heading2"/>
      </w:pPr>
      <w:bookmarkStart w:id="33" w:name="_Toc191626469"/>
      <w:r>
        <w:t>Main Page</w:t>
      </w:r>
      <w:bookmarkEnd w:id="33"/>
    </w:p>
    <w:p w14:paraId="4540B2EB" w14:textId="400B4A88" w:rsidR="00A917CF" w:rsidRPr="00A917CF" w:rsidRDefault="00A917CF" w:rsidP="00A917CF">
      <w:pPr>
        <w:pStyle w:val="ListParagraph"/>
        <w:numPr>
          <w:ilvl w:val="0"/>
          <w:numId w:val="25"/>
        </w:numPr>
        <w:rPr>
          <w:lang w:val="en-IE"/>
        </w:rPr>
      </w:pPr>
      <w:r w:rsidRPr="00A917CF">
        <w:rPr>
          <w:lang w:val="en-IE"/>
        </w:rPr>
        <w:t>This is where you will select your required request</w:t>
      </w:r>
    </w:p>
    <w:p w14:paraId="579FFDF3" w14:textId="77777777" w:rsidR="00A917CF" w:rsidRPr="00A917CF" w:rsidRDefault="00A917CF" w:rsidP="00A917CF">
      <w:pPr>
        <w:pStyle w:val="ListParagraph"/>
        <w:rPr>
          <w:lang w:val="en-IE"/>
        </w:rPr>
      </w:pPr>
    </w:p>
    <w:p w14:paraId="0C371A54" w14:textId="11627122" w:rsidR="00A917CF" w:rsidRDefault="00A917CF" w:rsidP="00A917CF">
      <w:pPr>
        <w:pStyle w:val="Heading3"/>
      </w:pPr>
      <w:bookmarkStart w:id="34" w:name="_Toc191626470"/>
      <w:r>
        <w:t>Select Region Dropdown</w:t>
      </w:r>
      <w:bookmarkEnd w:id="34"/>
    </w:p>
    <w:p w14:paraId="30DC6151" w14:textId="750AFEFF" w:rsidR="00A917CF" w:rsidRPr="006A714D" w:rsidRDefault="00A917CF" w:rsidP="00A917CF">
      <w:pPr>
        <w:pStyle w:val="ListParagraph"/>
        <w:numPr>
          <w:ilvl w:val="0"/>
          <w:numId w:val="25"/>
        </w:numPr>
        <w:rPr>
          <w:lang w:val="en-IE"/>
        </w:rPr>
      </w:pPr>
      <w:r w:rsidRPr="006A714D">
        <w:rPr>
          <w:lang w:val="en-IE"/>
        </w:rPr>
        <w:t>This should be the region of the user (EMEA, APAC, LATAM, ZNA)</w:t>
      </w:r>
    </w:p>
    <w:p w14:paraId="0B9912D5" w14:textId="75FA732C" w:rsidR="00A917CF" w:rsidRDefault="00A917CF">
      <w:pPr>
        <w:pStyle w:val="Heading3"/>
      </w:pPr>
      <w:bookmarkStart w:id="35" w:name="_Toc191626471"/>
      <w:r>
        <w:t>Request Type box check</w:t>
      </w:r>
      <w:bookmarkEnd w:id="35"/>
    </w:p>
    <w:p w14:paraId="2E679088" w14:textId="02761749" w:rsidR="00A917CF" w:rsidRPr="00A917CF" w:rsidRDefault="00A917CF" w:rsidP="00A917CF">
      <w:pPr>
        <w:pStyle w:val="ListParagraph"/>
        <w:numPr>
          <w:ilvl w:val="0"/>
          <w:numId w:val="25"/>
        </w:numPr>
        <w:rPr>
          <w:lang w:val="en-IE"/>
        </w:rPr>
      </w:pPr>
      <w:r w:rsidRPr="00A917CF">
        <w:rPr>
          <w:lang w:val="en-IE"/>
        </w:rPr>
        <w:t>This shou</w:t>
      </w:r>
      <w:r>
        <w:rPr>
          <w:lang w:val="en-IE"/>
        </w:rPr>
        <w:t>l</w:t>
      </w:r>
      <w:r w:rsidRPr="00A917CF">
        <w:rPr>
          <w:lang w:val="en-IE"/>
        </w:rPr>
        <w:t xml:space="preserve">d identify the request you are looking for. </w:t>
      </w:r>
    </w:p>
    <w:p w14:paraId="2BDBAF49" w14:textId="3FBE4BFE" w:rsidR="00A917CF" w:rsidRDefault="00A917CF" w:rsidP="00A917CF">
      <w:pPr>
        <w:pStyle w:val="ListParagraph"/>
        <w:numPr>
          <w:ilvl w:val="0"/>
          <w:numId w:val="25"/>
        </w:numPr>
        <w:rPr>
          <w:lang w:val="en-IE"/>
        </w:rPr>
      </w:pPr>
      <w:r>
        <w:rPr>
          <w:lang w:val="en-IE"/>
        </w:rPr>
        <w:t>Your</w:t>
      </w:r>
      <w:r w:rsidRPr="00A917CF">
        <w:rPr>
          <w:lang w:val="en-IE"/>
        </w:rPr>
        <w:t xml:space="preserve"> selection will alter the n</w:t>
      </w:r>
      <w:r>
        <w:rPr>
          <w:lang w:val="en-IE"/>
        </w:rPr>
        <w:t>ext choice</w:t>
      </w:r>
    </w:p>
    <w:p w14:paraId="4E809E3D" w14:textId="4117DDBE" w:rsidR="00A917CF" w:rsidRPr="00A917CF" w:rsidRDefault="00A917CF" w:rsidP="00A917CF">
      <w:pPr>
        <w:pStyle w:val="ListParagraph"/>
        <w:numPr>
          <w:ilvl w:val="0"/>
          <w:numId w:val="25"/>
        </w:numPr>
        <w:rPr>
          <w:lang w:val="en-IE"/>
        </w:rPr>
      </w:pPr>
      <w:r>
        <w:rPr>
          <w:lang w:val="en-IE"/>
        </w:rPr>
        <w:t xml:space="preserve">For User request and Group requests you will receive </w:t>
      </w:r>
      <w:r w:rsidR="00586A71">
        <w:rPr>
          <w:lang w:val="en-IE"/>
        </w:rPr>
        <w:t>a</w:t>
      </w:r>
      <w:r>
        <w:rPr>
          <w:lang w:val="en-IE"/>
        </w:rPr>
        <w:t xml:space="preserve"> new dropdown with the action choice (Create, modify, delete etc.)</w:t>
      </w:r>
    </w:p>
    <w:p w14:paraId="3E7548A1" w14:textId="496AD7DE" w:rsidR="00A917CF" w:rsidRDefault="00A917CF" w:rsidP="00A917CF">
      <w:pPr>
        <w:pStyle w:val="Heading2"/>
      </w:pPr>
      <w:bookmarkStart w:id="36" w:name="_Toc191626472"/>
      <w:r>
        <w:t>User Requests</w:t>
      </w:r>
      <w:bookmarkEnd w:id="36"/>
    </w:p>
    <w:p w14:paraId="7D9F961A" w14:textId="3731315F" w:rsidR="00A917CF" w:rsidRDefault="00A917CF" w:rsidP="00A917CF">
      <w:pPr>
        <w:pStyle w:val="Heading3"/>
      </w:pPr>
      <w:bookmarkStart w:id="37" w:name="_Toc191626473"/>
      <w:r>
        <w:t>Create User</w:t>
      </w:r>
      <w:bookmarkEnd w:id="37"/>
    </w:p>
    <w:p w14:paraId="2DA5F504" w14:textId="6E3CA865" w:rsidR="00A917CF" w:rsidRDefault="00A917CF" w:rsidP="00A917CF">
      <w:pPr>
        <w:rPr>
          <w:b/>
          <w:bCs/>
          <w:color w:val="FF0000"/>
        </w:rPr>
      </w:pPr>
      <w:r>
        <w:rPr>
          <w:b/>
          <w:bCs/>
          <w:color w:val="FF0000"/>
        </w:rPr>
        <w:t>*</w:t>
      </w:r>
      <w:r w:rsidRPr="00A917CF">
        <w:rPr>
          <w:b/>
          <w:bCs/>
          <w:color w:val="FF0000"/>
        </w:rPr>
        <w:t>ONLY FOR BULK CREATION OF TEST ACCOUNTS</w:t>
      </w:r>
      <w:r>
        <w:rPr>
          <w:b/>
          <w:bCs/>
          <w:color w:val="FF0000"/>
        </w:rPr>
        <w:t>*</w:t>
      </w:r>
    </w:p>
    <w:p w14:paraId="4AA35869" w14:textId="798898E9" w:rsidR="00A917CF" w:rsidRPr="00A917CF" w:rsidRDefault="00A917CF" w:rsidP="00A917CF">
      <w:pPr>
        <w:pStyle w:val="ListParagraph"/>
        <w:numPr>
          <w:ilvl w:val="1"/>
          <w:numId w:val="26"/>
        </w:numPr>
        <w:rPr>
          <w:lang w:val="en-IE"/>
        </w:rPr>
      </w:pPr>
      <w:r w:rsidRPr="00A917CF">
        <w:rPr>
          <w:lang w:val="en-IE"/>
        </w:rPr>
        <w:t>Owner – This will be the owner of the requested test accounts</w:t>
      </w:r>
    </w:p>
    <w:p w14:paraId="220619FF" w14:textId="66F54247" w:rsidR="00A917CF" w:rsidRPr="00A917CF" w:rsidRDefault="00A917CF" w:rsidP="00A917CF">
      <w:pPr>
        <w:pStyle w:val="ListParagraph"/>
        <w:numPr>
          <w:ilvl w:val="1"/>
          <w:numId w:val="26"/>
        </w:numPr>
        <w:rPr>
          <w:lang w:val="en-IE"/>
        </w:rPr>
      </w:pPr>
      <w:r w:rsidRPr="00A917CF">
        <w:rPr>
          <w:lang w:val="en-IE"/>
        </w:rPr>
        <w:t xml:space="preserve">Domain – This will determine what AD domain the accounts </w:t>
      </w:r>
      <w:r w:rsidR="002B52CF" w:rsidRPr="00A917CF">
        <w:rPr>
          <w:lang w:val="en-IE"/>
        </w:rPr>
        <w:t>are in</w:t>
      </w:r>
    </w:p>
    <w:p w14:paraId="56CD9EEE" w14:textId="00767619" w:rsidR="00A917CF" w:rsidRPr="00A917CF" w:rsidRDefault="00A917CF" w:rsidP="00A917CF">
      <w:pPr>
        <w:pStyle w:val="ListParagraph"/>
        <w:numPr>
          <w:ilvl w:val="1"/>
          <w:numId w:val="26"/>
        </w:numPr>
        <w:rPr>
          <w:lang w:val="en-IE"/>
        </w:rPr>
      </w:pPr>
      <w:r w:rsidRPr="00A917CF">
        <w:rPr>
          <w:lang w:val="en-IE"/>
        </w:rPr>
        <w:t>Approver – This will be the account owners line manager</w:t>
      </w:r>
      <w:r>
        <w:rPr>
          <w:lang w:val="en-IE"/>
        </w:rPr>
        <w:t xml:space="preserve"> (will receive automated approval email)</w:t>
      </w:r>
    </w:p>
    <w:p w14:paraId="430688DA" w14:textId="0D01EF03" w:rsidR="00A917CF" w:rsidRPr="00A917CF" w:rsidRDefault="00A917CF" w:rsidP="00A917CF">
      <w:pPr>
        <w:pStyle w:val="ListParagraph"/>
        <w:numPr>
          <w:ilvl w:val="1"/>
          <w:numId w:val="26"/>
        </w:numPr>
        <w:spacing w:after="160" w:line="259" w:lineRule="auto"/>
        <w:rPr>
          <w:lang w:val="en-IE"/>
        </w:rPr>
      </w:pPr>
      <w:r w:rsidRPr="00A917CF">
        <w:rPr>
          <w:lang w:val="en-IE"/>
        </w:rPr>
        <w:t>Country Code – Defines the Country the account will be used for</w:t>
      </w:r>
    </w:p>
    <w:p w14:paraId="684AF10A" w14:textId="77777777" w:rsidR="00A917CF" w:rsidRPr="00A917CF" w:rsidRDefault="00A917CF" w:rsidP="00A917CF">
      <w:pPr>
        <w:pStyle w:val="ListParagraph"/>
        <w:numPr>
          <w:ilvl w:val="1"/>
          <w:numId w:val="26"/>
        </w:numPr>
        <w:spacing w:after="160" w:line="259" w:lineRule="auto"/>
        <w:rPr>
          <w:lang w:val="en-IE"/>
        </w:rPr>
      </w:pPr>
      <w:r w:rsidRPr="00A917CF">
        <w:rPr>
          <w:lang w:val="en-IE"/>
        </w:rPr>
        <w:t>Company – Defines the company that will use this account</w:t>
      </w:r>
    </w:p>
    <w:p w14:paraId="157A0C7E" w14:textId="77777777" w:rsidR="00A917CF" w:rsidRPr="00A917CF" w:rsidRDefault="00A917CF" w:rsidP="00A917CF">
      <w:pPr>
        <w:pStyle w:val="ListParagraph"/>
        <w:numPr>
          <w:ilvl w:val="1"/>
          <w:numId w:val="26"/>
        </w:numPr>
        <w:spacing w:after="160" w:line="259" w:lineRule="auto"/>
        <w:rPr>
          <w:lang w:val="en-IE"/>
        </w:rPr>
      </w:pPr>
      <w:r w:rsidRPr="00A917CF">
        <w:rPr>
          <w:lang w:val="en-IE"/>
        </w:rPr>
        <w:lastRenderedPageBreak/>
        <w:t>Unix Enabled – If this account will be required to access Linux servers, this should be set to ‘yes’</w:t>
      </w:r>
    </w:p>
    <w:p w14:paraId="063E0CC0" w14:textId="77777777" w:rsidR="00A917CF" w:rsidRPr="00A917CF" w:rsidRDefault="00A917CF" w:rsidP="00A917CF">
      <w:pPr>
        <w:pStyle w:val="ListParagraph"/>
        <w:numPr>
          <w:ilvl w:val="1"/>
          <w:numId w:val="26"/>
        </w:numPr>
        <w:spacing w:after="160" w:line="259" w:lineRule="auto"/>
        <w:rPr>
          <w:lang w:val="en-IE"/>
        </w:rPr>
      </w:pPr>
      <w:r w:rsidRPr="00A917CF">
        <w:rPr>
          <w:lang w:val="en-IE"/>
        </w:rPr>
        <w:t>Mail Enabled – If this account requires an email address, this should be set to ‘yes’</w:t>
      </w:r>
    </w:p>
    <w:p w14:paraId="271CC338" w14:textId="157BE676" w:rsidR="00A917CF" w:rsidRPr="00A917CF" w:rsidRDefault="00A917CF" w:rsidP="00A917CF">
      <w:pPr>
        <w:pStyle w:val="ListParagraph"/>
        <w:numPr>
          <w:ilvl w:val="1"/>
          <w:numId w:val="26"/>
        </w:numPr>
        <w:spacing w:after="160" w:line="259" w:lineRule="auto"/>
        <w:rPr>
          <w:lang w:val="en-IE"/>
        </w:rPr>
      </w:pPr>
      <w:r w:rsidRPr="00A917CF">
        <w:rPr>
          <w:lang w:val="en-IE"/>
        </w:rPr>
        <w:t>Description – This should be filled out with your requirements for the account/group</w:t>
      </w:r>
    </w:p>
    <w:p w14:paraId="076B4239" w14:textId="77777777" w:rsidR="00A917CF" w:rsidRPr="00A917CF" w:rsidRDefault="00A917CF" w:rsidP="00A917CF">
      <w:pPr>
        <w:spacing w:after="160" w:line="259" w:lineRule="auto"/>
        <w:ind w:firstLine="720"/>
        <w:rPr>
          <w:lang w:val="en-IE"/>
        </w:rPr>
      </w:pPr>
    </w:p>
    <w:p w14:paraId="1A6A2F90" w14:textId="6CBCF653" w:rsidR="00A917CF" w:rsidRPr="00A917CF" w:rsidRDefault="00A917CF" w:rsidP="00A917CF">
      <w:pPr>
        <w:rPr>
          <w:b/>
          <w:bCs/>
          <w:lang w:val="en-IE"/>
        </w:rPr>
      </w:pPr>
    </w:p>
    <w:p w14:paraId="13835F69" w14:textId="74A3DCFD" w:rsidR="00A917CF" w:rsidRDefault="00A917CF" w:rsidP="00A917CF">
      <w:pPr>
        <w:pStyle w:val="Heading3"/>
      </w:pPr>
      <w:bookmarkStart w:id="38" w:name="_Toc191626474"/>
      <w:r>
        <w:t>Modify/Disable/Delete user</w:t>
      </w:r>
      <w:bookmarkEnd w:id="38"/>
    </w:p>
    <w:p w14:paraId="0C8EF9E6" w14:textId="027958A0" w:rsidR="00BF5B02" w:rsidRPr="00BF5B02" w:rsidRDefault="00BF5B02" w:rsidP="00BF5B02">
      <w:r>
        <w:t>**</w:t>
      </w:r>
      <w:r w:rsidRPr="00016A5C">
        <w:rPr>
          <w:b/>
          <w:bCs/>
          <w:i/>
          <w:iCs/>
        </w:rPr>
        <w:t>If you are looking to delete a guest entry in Azure, please select the ‘Entra’ domain option</w:t>
      </w:r>
    </w:p>
    <w:p w14:paraId="4A4C02BA" w14:textId="1891507B" w:rsidR="00A917CF" w:rsidRDefault="00A917CF" w:rsidP="00A917CF">
      <w:pPr>
        <w:pStyle w:val="ListParagraph"/>
        <w:numPr>
          <w:ilvl w:val="1"/>
          <w:numId w:val="26"/>
        </w:numPr>
        <w:rPr>
          <w:lang w:val="en-IE"/>
        </w:rPr>
      </w:pPr>
      <w:r w:rsidRPr="00A917CF">
        <w:rPr>
          <w:lang w:val="en-IE"/>
        </w:rPr>
        <w:t xml:space="preserve">Domain – This will determine what AD domain the accounts </w:t>
      </w:r>
      <w:r w:rsidR="002B52CF" w:rsidRPr="00A917CF">
        <w:rPr>
          <w:lang w:val="en-IE"/>
        </w:rPr>
        <w:t>are in</w:t>
      </w:r>
    </w:p>
    <w:p w14:paraId="3C127749" w14:textId="05D1F009" w:rsidR="00A917CF" w:rsidRPr="00A917CF" w:rsidRDefault="00A917CF" w:rsidP="00A917CF">
      <w:pPr>
        <w:pStyle w:val="ListParagraph"/>
        <w:numPr>
          <w:ilvl w:val="1"/>
          <w:numId w:val="26"/>
        </w:numPr>
        <w:rPr>
          <w:lang w:val="en-IE"/>
        </w:rPr>
      </w:pPr>
      <w:r w:rsidRPr="00A917CF">
        <w:rPr>
          <w:color w:val="FF0000"/>
          <w:lang w:val="en-IE"/>
        </w:rPr>
        <w:t xml:space="preserve">User Request Type </w:t>
      </w:r>
      <w:r>
        <w:rPr>
          <w:lang w:val="en-IE"/>
        </w:rPr>
        <w:t>– Modify attribute, disable or delete</w:t>
      </w:r>
    </w:p>
    <w:p w14:paraId="61118624" w14:textId="77777777" w:rsidR="00A917CF" w:rsidRDefault="00A917CF" w:rsidP="00A917CF">
      <w:pPr>
        <w:pStyle w:val="ListParagraph"/>
        <w:numPr>
          <w:ilvl w:val="1"/>
          <w:numId w:val="26"/>
        </w:numPr>
        <w:rPr>
          <w:lang w:val="en-IE"/>
        </w:rPr>
      </w:pPr>
      <w:r w:rsidRPr="00A917CF">
        <w:rPr>
          <w:lang w:val="en-IE"/>
        </w:rPr>
        <w:t>Approver – This will be the account owners line manager</w:t>
      </w:r>
    </w:p>
    <w:p w14:paraId="1FDFCDAC" w14:textId="0B7C306B" w:rsidR="00A917CF" w:rsidRDefault="00A917CF" w:rsidP="00A917CF">
      <w:pPr>
        <w:pStyle w:val="ListParagraph"/>
        <w:numPr>
          <w:ilvl w:val="1"/>
          <w:numId w:val="26"/>
        </w:numPr>
        <w:rPr>
          <w:lang w:val="en-IE"/>
        </w:rPr>
      </w:pPr>
      <w:r>
        <w:rPr>
          <w:lang w:val="en-IE"/>
        </w:rPr>
        <w:t>ID</w:t>
      </w:r>
      <w:r w:rsidRPr="00A917CF">
        <w:rPr>
          <w:lang w:val="en-IE"/>
        </w:rPr>
        <w:t xml:space="preserve"> </w:t>
      </w:r>
      <w:r>
        <w:rPr>
          <w:lang w:val="en-IE"/>
        </w:rPr>
        <w:t>(</w:t>
      </w:r>
      <w:proofErr w:type="spellStart"/>
      <w:r w:rsidRPr="00A917CF">
        <w:rPr>
          <w:lang w:val="en-IE"/>
        </w:rPr>
        <w:t>Samaccountname</w:t>
      </w:r>
      <w:proofErr w:type="spellEnd"/>
      <w:r w:rsidRPr="00A917CF">
        <w:rPr>
          <w:lang w:val="en-IE"/>
        </w:rPr>
        <w:t xml:space="preserve">) – This will be the account being modified. </w:t>
      </w:r>
      <w:proofErr w:type="spellStart"/>
      <w:r w:rsidRPr="00A917CF">
        <w:rPr>
          <w:lang w:val="en-IE"/>
        </w:rPr>
        <w:t>Samaccountname</w:t>
      </w:r>
      <w:proofErr w:type="spellEnd"/>
      <w:r w:rsidRPr="00A917CF">
        <w:rPr>
          <w:lang w:val="en-IE"/>
        </w:rPr>
        <w:t xml:space="preserve"> can be found via Tool B (Active Roles Web Interface (zurich.com))</w:t>
      </w:r>
    </w:p>
    <w:p w14:paraId="273C041A" w14:textId="39EEDA68" w:rsidR="00A917CF" w:rsidRDefault="00A917CF" w:rsidP="00A917CF">
      <w:pPr>
        <w:pStyle w:val="ListParagraph"/>
        <w:ind w:left="1440"/>
        <w:rPr>
          <w:lang w:val="en-IE"/>
        </w:rPr>
      </w:pPr>
    </w:p>
    <w:p w14:paraId="70603B22" w14:textId="71BB4FBC" w:rsidR="00A917CF" w:rsidRDefault="00A917CF" w:rsidP="00A917CF">
      <w:pPr>
        <w:pStyle w:val="ListParagraph"/>
        <w:ind w:left="1440"/>
        <w:rPr>
          <w:lang w:val="en-IE"/>
        </w:rPr>
      </w:pPr>
    </w:p>
    <w:p w14:paraId="6D896537" w14:textId="2D495330" w:rsidR="00A917CF" w:rsidRPr="00A917CF" w:rsidRDefault="00A917CF" w:rsidP="00A917CF">
      <w:pPr>
        <w:pStyle w:val="ListParagraph"/>
        <w:numPr>
          <w:ilvl w:val="1"/>
          <w:numId w:val="26"/>
        </w:numPr>
        <w:rPr>
          <w:lang w:val="en-IE"/>
        </w:rPr>
      </w:pPr>
      <w:r>
        <w:rPr>
          <w:lang w:val="en-IE"/>
        </w:rPr>
        <w:t xml:space="preserve">When selecting Modify attribute in the </w:t>
      </w:r>
      <w:r w:rsidRPr="00A917CF">
        <w:rPr>
          <w:color w:val="FF0000"/>
          <w:lang w:val="en-IE"/>
        </w:rPr>
        <w:t>User Request Type</w:t>
      </w:r>
      <w:r>
        <w:rPr>
          <w:color w:val="FF0000"/>
          <w:lang w:val="en-IE"/>
        </w:rPr>
        <w:t xml:space="preserve"> </w:t>
      </w:r>
      <w:r w:rsidRPr="00A917CF">
        <w:rPr>
          <w:lang w:val="en-IE"/>
        </w:rPr>
        <w:t>field</w:t>
      </w:r>
      <w:r>
        <w:rPr>
          <w:lang w:val="en-IE"/>
        </w:rPr>
        <w:t>, you will receive a free text box for the attribute you wish to modify and the new value</w:t>
      </w:r>
    </w:p>
    <w:p w14:paraId="5BAAC51C" w14:textId="77777777" w:rsidR="00A917CF" w:rsidRPr="00A917CF" w:rsidRDefault="00A917CF" w:rsidP="00A917CF">
      <w:pPr>
        <w:rPr>
          <w:lang w:val="en-IE"/>
        </w:rPr>
      </w:pPr>
    </w:p>
    <w:p w14:paraId="2CF3F3E7" w14:textId="104A1359" w:rsidR="00A917CF" w:rsidRDefault="00A917CF" w:rsidP="00A917CF">
      <w:pPr>
        <w:pStyle w:val="Heading3"/>
      </w:pPr>
      <w:bookmarkStart w:id="39" w:name="_Toc191626475"/>
      <w:r w:rsidRPr="00A917CF">
        <w:t>Add/Remove User to</w:t>
      </w:r>
      <w:r>
        <w:t>/from</w:t>
      </w:r>
      <w:r w:rsidRPr="00A917CF">
        <w:t xml:space="preserve"> Group</w:t>
      </w:r>
      <w:bookmarkEnd w:id="39"/>
    </w:p>
    <w:p w14:paraId="5C192B36" w14:textId="351824F4" w:rsidR="00A917CF" w:rsidRDefault="00A917CF" w:rsidP="00A917CF">
      <w:pPr>
        <w:pStyle w:val="ListParagraph"/>
        <w:numPr>
          <w:ilvl w:val="1"/>
          <w:numId w:val="26"/>
        </w:numPr>
        <w:rPr>
          <w:lang w:val="en-IE"/>
        </w:rPr>
      </w:pPr>
      <w:r w:rsidRPr="00A917CF">
        <w:rPr>
          <w:lang w:val="en-IE"/>
        </w:rPr>
        <w:t xml:space="preserve">Domain – This will determine what AD domain the accounts </w:t>
      </w:r>
      <w:r w:rsidR="002B52CF" w:rsidRPr="00A917CF">
        <w:rPr>
          <w:lang w:val="en-IE"/>
        </w:rPr>
        <w:t>are in</w:t>
      </w:r>
    </w:p>
    <w:p w14:paraId="4C9BA1C4" w14:textId="4FC8AB48" w:rsidR="00A917CF" w:rsidRPr="00A917CF" w:rsidRDefault="00A917CF" w:rsidP="00A917CF">
      <w:pPr>
        <w:pStyle w:val="ListParagraph"/>
        <w:numPr>
          <w:ilvl w:val="1"/>
          <w:numId w:val="26"/>
        </w:numPr>
        <w:rPr>
          <w:lang w:val="en-IE"/>
        </w:rPr>
      </w:pPr>
      <w:r w:rsidRPr="00A917CF">
        <w:rPr>
          <w:lang w:val="en-IE"/>
        </w:rPr>
        <w:t>Add or remove</w:t>
      </w:r>
    </w:p>
    <w:p w14:paraId="6773E67A" w14:textId="77777777" w:rsidR="00A917CF" w:rsidRDefault="00A917CF" w:rsidP="00A917CF">
      <w:pPr>
        <w:pStyle w:val="ListParagraph"/>
        <w:numPr>
          <w:ilvl w:val="1"/>
          <w:numId w:val="26"/>
        </w:numPr>
        <w:rPr>
          <w:lang w:val="en-IE"/>
        </w:rPr>
      </w:pPr>
      <w:r>
        <w:rPr>
          <w:lang w:val="en-IE"/>
        </w:rPr>
        <w:t>ID</w:t>
      </w:r>
      <w:r w:rsidRPr="00A917CF">
        <w:rPr>
          <w:lang w:val="en-IE"/>
        </w:rPr>
        <w:t xml:space="preserve"> </w:t>
      </w:r>
      <w:r>
        <w:rPr>
          <w:lang w:val="en-IE"/>
        </w:rPr>
        <w:t>(</w:t>
      </w:r>
      <w:proofErr w:type="spellStart"/>
      <w:r w:rsidRPr="00A917CF">
        <w:rPr>
          <w:lang w:val="en-IE"/>
        </w:rPr>
        <w:t>Samaccountname</w:t>
      </w:r>
      <w:proofErr w:type="spellEnd"/>
      <w:r w:rsidRPr="00A917CF">
        <w:rPr>
          <w:lang w:val="en-IE"/>
        </w:rPr>
        <w:t xml:space="preserve">) – This will be the account being modified. </w:t>
      </w:r>
      <w:proofErr w:type="spellStart"/>
      <w:r w:rsidRPr="00A917CF">
        <w:rPr>
          <w:lang w:val="en-IE"/>
        </w:rPr>
        <w:t>Samaccountname</w:t>
      </w:r>
      <w:proofErr w:type="spellEnd"/>
      <w:r w:rsidRPr="00A917CF">
        <w:rPr>
          <w:lang w:val="en-IE"/>
        </w:rPr>
        <w:t xml:space="preserve"> can be found via Tool B (Active Roles Web Interface (zurich.com))</w:t>
      </w:r>
    </w:p>
    <w:p w14:paraId="38968D46" w14:textId="60999FF6" w:rsidR="00A917CF" w:rsidRDefault="00A917CF" w:rsidP="00A917CF">
      <w:pPr>
        <w:pStyle w:val="ListParagraph"/>
        <w:numPr>
          <w:ilvl w:val="1"/>
          <w:numId w:val="26"/>
        </w:numPr>
        <w:rPr>
          <w:lang w:val="en-IE"/>
        </w:rPr>
      </w:pPr>
      <w:r>
        <w:rPr>
          <w:lang w:val="en-IE"/>
        </w:rPr>
        <w:t>Group name – The name of the group the user is to be added to</w:t>
      </w:r>
    </w:p>
    <w:p w14:paraId="4445FE3F" w14:textId="4DBCE8C5" w:rsidR="00A917CF" w:rsidRDefault="00A917CF" w:rsidP="00A917CF">
      <w:pPr>
        <w:pStyle w:val="ListParagraph"/>
        <w:numPr>
          <w:ilvl w:val="1"/>
          <w:numId w:val="26"/>
        </w:numPr>
        <w:rPr>
          <w:lang w:val="en-IE"/>
        </w:rPr>
      </w:pPr>
      <w:r>
        <w:rPr>
          <w:lang w:val="en-IE"/>
        </w:rPr>
        <w:t>Group Owner – The owner of the group (will receive automated approval email)</w:t>
      </w:r>
    </w:p>
    <w:p w14:paraId="7801A88D" w14:textId="683BE04F" w:rsidR="00A917CF" w:rsidRPr="00A917CF" w:rsidRDefault="00A917CF" w:rsidP="00A917CF">
      <w:pPr>
        <w:pStyle w:val="ListParagraph"/>
        <w:ind w:left="1800"/>
        <w:rPr>
          <w:lang w:val="en-IE"/>
        </w:rPr>
      </w:pPr>
    </w:p>
    <w:p w14:paraId="633AA382" w14:textId="405F14ED" w:rsidR="00A917CF" w:rsidRDefault="00A917CF" w:rsidP="00A917CF">
      <w:pPr>
        <w:pStyle w:val="Heading3"/>
        <w:rPr>
          <w:bCs/>
        </w:rPr>
      </w:pPr>
      <w:bookmarkStart w:id="40" w:name="_Toc191626476"/>
      <w:r w:rsidRPr="00A917CF">
        <w:rPr>
          <w:bCs/>
        </w:rPr>
        <w:t>Password Reset/Prolong Request</w:t>
      </w:r>
      <w:bookmarkEnd w:id="40"/>
      <w:r w:rsidRPr="00A917CF">
        <w:rPr>
          <w:bCs/>
        </w:rPr>
        <w:t> </w:t>
      </w:r>
    </w:p>
    <w:p w14:paraId="7620FAA4" w14:textId="30CFC0ED" w:rsidR="00A917CF" w:rsidRPr="00A917CF" w:rsidRDefault="00A917CF" w:rsidP="00A917CF">
      <w:pPr>
        <w:pStyle w:val="ListParagraph"/>
        <w:numPr>
          <w:ilvl w:val="1"/>
          <w:numId w:val="26"/>
        </w:numPr>
        <w:rPr>
          <w:lang w:val="en-IE"/>
        </w:rPr>
      </w:pPr>
      <w:r w:rsidRPr="00A917CF">
        <w:rPr>
          <w:lang w:val="en-IE"/>
        </w:rPr>
        <w:t xml:space="preserve">Domain – This will determine what AD domain the accounts </w:t>
      </w:r>
      <w:r w:rsidR="002B52CF" w:rsidRPr="00A917CF">
        <w:rPr>
          <w:lang w:val="en-IE"/>
        </w:rPr>
        <w:t>are in</w:t>
      </w:r>
    </w:p>
    <w:p w14:paraId="6A3C6DA5" w14:textId="15C4CCE3" w:rsidR="00A917CF" w:rsidRPr="00A917CF" w:rsidRDefault="00A917CF" w:rsidP="00A917CF">
      <w:pPr>
        <w:pStyle w:val="ListParagraph"/>
        <w:numPr>
          <w:ilvl w:val="1"/>
          <w:numId w:val="26"/>
        </w:numPr>
        <w:rPr>
          <w:lang w:val="en-IE"/>
        </w:rPr>
      </w:pPr>
      <w:r w:rsidRPr="00A917CF">
        <w:rPr>
          <w:lang w:val="en-IE"/>
        </w:rPr>
        <w:t>Approver – This will be the account owners line manager</w:t>
      </w:r>
      <w:r>
        <w:rPr>
          <w:lang w:val="en-IE"/>
        </w:rPr>
        <w:t xml:space="preserve"> (will receive automated approval email)</w:t>
      </w:r>
    </w:p>
    <w:p w14:paraId="0EB2A2EC" w14:textId="77777777" w:rsidR="00A917CF" w:rsidRPr="00A917CF" w:rsidRDefault="00A917CF" w:rsidP="00A917CF">
      <w:pPr>
        <w:rPr>
          <w:lang w:val="en-IE"/>
        </w:rPr>
      </w:pPr>
    </w:p>
    <w:p w14:paraId="59DBF915" w14:textId="77777777" w:rsidR="00A917CF" w:rsidRPr="00A917CF" w:rsidRDefault="00A917CF" w:rsidP="00A917CF"/>
    <w:p w14:paraId="3657A481" w14:textId="4474A637" w:rsidR="00A917CF" w:rsidRDefault="00A917CF" w:rsidP="00A917CF">
      <w:pPr>
        <w:pStyle w:val="Heading3"/>
      </w:pPr>
      <w:bookmarkStart w:id="41" w:name="_Toc191626477"/>
      <w:r>
        <w:t>Migrate User</w:t>
      </w:r>
      <w:bookmarkEnd w:id="41"/>
    </w:p>
    <w:p w14:paraId="4EBAF944" w14:textId="2F5C7195" w:rsidR="002A02CD" w:rsidRPr="00257EE1" w:rsidRDefault="00926EC9" w:rsidP="002A02CD">
      <w:pPr>
        <w:rPr>
          <w:rFonts w:ascii="Frutiger 45 Light" w:hAnsi="Frutiger 45 Light"/>
          <w:b/>
          <w:bCs/>
          <w:color w:val="FF0000"/>
        </w:rPr>
      </w:pPr>
      <w:r>
        <w:rPr>
          <w:rFonts w:ascii="Frutiger 45 Light" w:hAnsi="Frutiger 45 Light"/>
          <w:b/>
          <w:bCs/>
          <w:color w:val="FF0000"/>
        </w:rPr>
        <w:t>**</w:t>
      </w:r>
      <w:r w:rsidRPr="00257EE1">
        <w:rPr>
          <w:rFonts w:ascii="Frutiger 45 Light" w:hAnsi="Frutiger 45 Light"/>
          <w:b/>
          <w:bCs/>
          <w:color w:val="FF0000"/>
        </w:rPr>
        <w:t>*Only for EMEA users and groups*</w:t>
      </w:r>
      <w:r>
        <w:rPr>
          <w:rFonts w:ascii="Frutiger 45 Light" w:hAnsi="Frutiger 45 Light"/>
          <w:b/>
          <w:bCs/>
          <w:color w:val="FF0000"/>
        </w:rPr>
        <w:t>**</w:t>
      </w:r>
    </w:p>
    <w:p w14:paraId="49E08D06" w14:textId="1A6BF485" w:rsidR="00A917CF" w:rsidRDefault="00A917CF" w:rsidP="00A917CF">
      <w:pPr>
        <w:pStyle w:val="ListParagraph"/>
        <w:numPr>
          <w:ilvl w:val="1"/>
          <w:numId w:val="26"/>
        </w:numPr>
        <w:rPr>
          <w:lang w:val="en-IE"/>
        </w:rPr>
      </w:pPr>
      <w:r w:rsidRPr="00A917CF">
        <w:rPr>
          <w:lang w:val="en-IE"/>
        </w:rPr>
        <w:t xml:space="preserve">Domain – This will determine what AD domain the accounts </w:t>
      </w:r>
      <w:r w:rsidR="002B52CF" w:rsidRPr="00A917CF">
        <w:rPr>
          <w:lang w:val="en-IE"/>
        </w:rPr>
        <w:t>are in</w:t>
      </w:r>
    </w:p>
    <w:p w14:paraId="515B7ADA" w14:textId="2E11B0BC" w:rsidR="00A917CF" w:rsidRDefault="00A917CF" w:rsidP="00A917CF">
      <w:pPr>
        <w:pStyle w:val="ListParagraph"/>
        <w:numPr>
          <w:ilvl w:val="1"/>
          <w:numId w:val="26"/>
        </w:numPr>
        <w:rPr>
          <w:lang w:val="en-IE"/>
        </w:rPr>
      </w:pPr>
      <w:r w:rsidRPr="00C07C75">
        <w:rPr>
          <w:lang w:val="en-IE"/>
        </w:rPr>
        <w:t>Domain you are migrating from</w:t>
      </w:r>
    </w:p>
    <w:p w14:paraId="5D33E9FF" w14:textId="335ADF2A" w:rsidR="00A917CF" w:rsidRPr="00A917CF" w:rsidRDefault="00A917CF" w:rsidP="00A917CF">
      <w:pPr>
        <w:pStyle w:val="ListParagraph"/>
        <w:numPr>
          <w:ilvl w:val="1"/>
          <w:numId w:val="26"/>
        </w:numPr>
        <w:rPr>
          <w:rStyle w:val="Hyperlink"/>
          <w:color w:val="auto"/>
          <w:u w:val="none"/>
          <w:lang w:val="en-IE"/>
        </w:rPr>
      </w:pPr>
      <w:r w:rsidRPr="00C07C75">
        <w:rPr>
          <w:lang w:val="en-IE"/>
        </w:rPr>
        <w:t>Account ID to be migrated (</w:t>
      </w:r>
      <w:proofErr w:type="spellStart"/>
      <w:r w:rsidRPr="00C07C75">
        <w:rPr>
          <w:lang w:val="en-IE"/>
        </w:rPr>
        <w:t>samaccountname</w:t>
      </w:r>
      <w:proofErr w:type="spellEnd"/>
      <w:r w:rsidRPr="00C07C75">
        <w:rPr>
          <w:lang w:val="en-IE"/>
        </w:rPr>
        <w:t xml:space="preserve">) – This will be the account being modified. </w:t>
      </w:r>
      <w:proofErr w:type="spellStart"/>
      <w:r w:rsidRPr="00C07C75">
        <w:rPr>
          <w:lang w:val="en-IE"/>
        </w:rPr>
        <w:t>Samaccountname</w:t>
      </w:r>
      <w:proofErr w:type="spellEnd"/>
      <w:r w:rsidRPr="00C07C75">
        <w:rPr>
          <w:lang w:val="en-IE"/>
        </w:rPr>
        <w:t xml:space="preserve"> can be found via Tool B (</w:t>
      </w:r>
      <w:hyperlink r:id="rId38" w:history="1">
        <w:r w:rsidRPr="00C07C75">
          <w:rPr>
            <w:rStyle w:val="Hyperlink"/>
            <w:lang w:val="en-IE"/>
          </w:rPr>
          <w:t>Active Roles Web Interface (zurich.com)</w:t>
        </w:r>
      </w:hyperlink>
    </w:p>
    <w:p w14:paraId="32A8A60A" w14:textId="2F747384" w:rsidR="00A917CF" w:rsidRPr="00A917CF" w:rsidRDefault="00A917CF" w:rsidP="00A917CF">
      <w:pPr>
        <w:pStyle w:val="ListParagraph"/>
        <w:numPr>
          <w:ilvl w:val="1"/>
          <w:numId w:val="26"/>
        </w:numPr>
        <w:rPr>
          <w:lang w:val="en-IE"/>
        </w:rPr>
      </w:pPr>
      <w:r w:rsidRPr="00A917CF">
        <w:rPr>
          <w:lang w:val="en-IE"/>
        </w:rPr>
        <w:t xml:space="preserve">Account ID on GITDIR – This will define the GITDIR (zurich.com) name on the account </w:t>
      </w:r>
      <w:r>
        <w:rPr>
          <w:lang w:val="en-IE"/>
        </w:rPr>
        <w:t>(Should be &lt;</w:t>
      </w:r>
      <w:proofErr w:type="spellStart"/>
      <w:r>
        <w:rPr>
          <w:lang w:val="en-IE"/>
        </w:rPr>
        <w:t>firstname</w:t>
      </w:r>
      <w:proofErr w:type="spellEnd"/>
      <w:r w:rsidR="00586A71">
        <w:rPr>
          <w:lang w:val="en-IE"/>
        </w:rPr>
        <w:t>&gt;. &lt;</w:t>
      </w:r>
      <w:proofErr w:type="spellStart"/>
      <w:r>
        <w:rPr>
          <w:lang w:val="en-IE"/>
        </w:rPr>
        <w:t>lastname</w:t>
      </w:r>
      <w:proofErr w:type="spellEnd"/>
      <w:r>
        <w:rPr>
          <w:lang w:val="en-IE"/>
        </w:rPr>
        <w:t>&gt; format.</w:t>
      </w:r>
    </w:p>
    <w:p w14:paraId="316A7281" w14:textId="77777777" w:rsidR="00A917CF" w:rsidRPr="00A917CF" w:rsidRDefault="00A917CF" w:rsidP="00A917CF">
      <w:pPr>
        <w:pStyle w:val="ListParagraph"/>
        <w:ind w:left="1440"/>
        <w:rPr>
          <w:lang w:val="en-IE"/>
        </w:rPr>
      </w:pPr>
    </w:p>
    <w:p w14:paraId="4D132790" w14:textId="77777777" w:rsidR="00A917CF" w:rsidRDefault="00A917CF" w:rsidP="00A917CF">
      <w:pPr>
        <w:rPr>
          <w:lang w:val="en-IE"/>
        </w:rPr>
      </w:pPr>
    </w:p>
    <w:p w14:paraId="2BE68F76" w14:textId="77777777" w:rsidR="00A917CF" w:rsidRPr="00A917CF" w:rsidRDefault="00A917CF" w:rsidP="00A917CF">
      <w:pPr>
        <w:rPr>
          <w:lang w:val="en-IE"/>
        </w:rPr>
      </w:pPr>
    </w:p>
    <w:p w14:paraId="17F34839" w14:textId="036CA145" w:rsidR="00A917CF" w:rsidRDefault="00A917CF" w:rsidP="00A917CF">
      <w:pPr>
        <w:pStyle w:val="Heading3"/>
      </w:pPr>
      <w:bookmarkStart w:id="42" w:name="_Toc191626478"/>
      <w:r>
        <w:t>Other</w:t>
      </w:r>
      <w:bookmarkEnd w:id="42"/>
    </w:p>
    <w:p w14:paraId="6B80A02C" w14:textId="77777777" w:rsidR="00A917CF" w:rsidRPr="00A917CF" w:rsidRDefault="00A917CF" w:rsidP="00A917CF">
      <w:pPr>
        <w:pStyle w:val="ListParagraph"/>
        <w:numPr>
          <w:ilvl w:val="0"/>
          <w:numId w:val="27"/>
        </w:numPr>
        <w:rPr>
          <w:lang w:val="en-IE"/>
        </w:rPr>
      </w:pPr>
      <w:r w:rsidRPr="00A917CF">
        <w:rPr>
          <w:lang w:val="en-IE"/>
        </w:rPr>
        <w:t>This section can be used for any other items you may need that are not found in the main article. You will select the domain and complete the “Summary of Request” field.</w:t>
      </w:r>
    </w:p>
    <w:p w14:paraId="408D993E" w14:textId="77777777" w:rsidR="00A917CF" w:rsidRPr="00C07C75" w:rsidRDefault="00A917CF" w:rsidP="00A917CF">
      <w:pPr>
        <w:rPr>
          <w:lang w:val="en-IE"/>
        </w:rPr>
      </w:pPr>
    </w:p>
    <w:p w14:paraId="62CCF284" w14:textId="133CB0AD" w:rsidR="00A917CF" w:rsidRPr="006A714D" w:rsidRDefault="00A917CF" w:rsidP="00A917CF">
      <w:pPr>
        <w:pStyle w:val="ListParagraph"/>
        <w:numPr>
          <w:ilvl w:val="0"/>
          <w:numId w:val="27"/>
        </w:numPr>
        <w:rPr>
          <w:lang w:val="en-IE"/>
        </w:rPr>
      </w:pPr>
      <w:r w:rsidRPr="00A917CF">
        <w:rPr>
          <w:lang w:val="en-IE"/>
        </w:rPr>
        <w:t>Please make sure appropriate approvals are attached.</w:t>
      </w:r>
    </w:p>
    <w:p w14:paraId="528BB7C5" w14:textId="3A5D2C81" w:rsidR="00A917CF" w:rsidRDefault="00A917CF">
      <w:pPr>
        <w:pStyle w:val="Heading2"/>
      </w:pPr>
      <w:bookmarkStart w:id="43" w:name="_Toc191626479"/>
      <w:r>
        <w:lastRenderedPageBreak/>
        <w:t>Group Requests</w:t>
      </w:r>
      <w:bookmarkEnd w:id="43"/>
    </w:p>
    <w:p w14:paraId="2AE04921" w14:textId="77777777" w:rsidR="00A917CF" w:rsidRPr="00A917CF" w:rsidRDefault="00A917CF" w:rsidP="00A917CF"/>
    <w:p w14:paraId="796235ED" w14:textId="16DAD5DE" w:rsidR="00A917CF" w:rsidRDefault="00A917CF" w:rsidP="00A917CF">
      <w:pPr>
        <w:pStyle w:val="Heading3"/>
      </w:pPr>
      <w:bookmarkStart w:id="44" w:name="_Toc191626480"/>
      <w:r>
        <w:t>Create Group</w:t>
      </w:r>
      <w:bookmarkEnd w:id="44"/>
    </w:p>
    <w:p w14:paraId="726B2ED7" w14:textId="1300EF7F" w:rsidR="00A917CF" w:rsidRDefault="00A917CF" w:rsidP="00A917CF">
      <w:pPr>
        <w:pStyle w:val="ListParagraph"/>
        <w:numPr>
          <w:ilvl w:val="1"/>
          <w:numId w:val="26"/>
        </w:numPr>
        <w:rPr>
          <w:lang w:val="en-IE"/>
        </w:rPr>
      </w:pPr>
      <w:r w:rsidRPr="00A917CF">
        <w:rPr>
          <w:lang w:val="en-IE"/>
        </w:rPr>
        <w:t xml:space="preserve">Domain – This will determine what AD domain the </w:t>
      </w:r>
      <w:r>
        <w:rPr>
          <w:lang w:val="en-IE"/>
        </w:rPr>
        <w:t xml:space="preserve">group will </w:t>
      </w:r>
      <w:r w:rsidR="002B52CF">
        <w:rPr>
          <w:lang w:val="en-IE"/>
        </w:rPr>
        <w:t>be</w:t>
      </w:r>
      <w:r w:rsidR="002B52CF" w:rsidRPr="00A917CF">
        <w:rPr>
          <w:lang w:val="en-IE"/>
        </w:rPr>
        <w:t xml:space="preserve"> in</w:t>
      </w:r>
      <w:r w:rsidR="009A1CB7">
        <w:rPr>
          <w:lang w:val="en-IE"/>
        </w:rPr>
        <w:t xml:space="preserve"> (</w:t>
      </w:r>
      <w:r w:rsidR="009A1CB7" w:rsidRPr="009A1CB7">
        <w:rPr>
          <w:b/>
          <w:bCs/>
          <w:color w:val="FF0000"/>
          <w:lang w:val="en-IE"/>
        </w:rPr>
        <w:t>For GITDIR &amp; UAT, please use</w:t>
      </w:r>
      <w:r w:rsidR="009A1CB7" w:rsidRPr="009A1CB7">
        <w:rPr>
          <w:b/>
          <w:bCs/>
          <w:color w:val="FF0000"/>
          <w:lang w:val="en-IE"/>
        </w:rPr>
        <w:t xml:space="preserve"> </w:t>
      </w:r>
      <w:hyperlink r:id="rId39" w:history="1">
        <w:r w:rsidR="009A1CB7" w:rsidRPr="009A1CB7">
          <w:rPr>
            <w:rStyle w:val="Hyperlink"/>
            <w:b/>
            <w:bCs/>
            <w:color w:val="1FB1E6" w:themeColor="background2"/>
            <w:lang w:val="en-IE"/>
          </w:rPr>
          <w:t>Resource Owner</w:t>
        </w:r>
      </w:hyperlink>
      <w:r w:rsidR="009A1CB7" w:rsidRPr="009A1CB7">
        <w:rPr>
          <w:b/>
          <w:bCs/>
          <w:color w:val="1FB1E6" w:themeColor="background2"/>
          <w:lang w:val="en-IE"/>
        </w:rPr>
        <w:t xml:space="preserve"> </w:t>
      </w:r>
      <w:r w:rsidR="009A1CB7" w:rsidRPr="009A1CB7">
        <w:rPr>
          <w:b/>
          <w:bCs/>
          <w:color w:val="FF0000"/>
          <w:lang w:val="en-IE"/>
        </w:rPr>
        <w:t>application</w:t>
      </w:r>
      <w:r w:rsidR="009A1CB7">
        <w:rPr>
          <w:b/>
          <w:bCs/>
          <w:color w:val="FF0000"/>
          <w:lang w:val="en-IE"/>
        </w:rPr>
        <w:t>)</w:t>
      </w:r>
    </w:p>
    <w:p w14:paraId="6D44EC3B" w14:textId="5AEE7065" w:rsidR="00A917CF" w:rsidRDefault="00A917CF" w:rsidP="00A917CF">
      <w:pPr>
        <w:pStyle w:val="ListParagraph"/>
        <w:numPr>
          <w:ilvl w:val="1"/>
          <w:numId w:val="26"/>
        </w:numPr>
        <w:rPr>
          <w:lang w:val="en-IE"/>
        </w:rPr>
      </w:pPr>
      <w:r>
        <w:rPr>
          <w:lang w:val="en-IE"/>
        </w:rPr>
        <w:t>Environment – Dropdown to determine if group is for Production, Development etc.</w:t>
      </w:r>
    </w:p>
    <w:p w14:paraId="1982B01E" w14:textId="26AB30B0" w:rsidR="00A917CF" w:rsidRDefault="00A917CF" w:rsidP="00A917CF">
      <w:pPr>
        <w:pStyle w:val="ListParagraph"/>
        <w:numPr>
          <w:ilvl w:val="1"/>
          <w:numId w:val="26"/>
        </w:numPr>
        <w:rPr>
          <w:lang w:val="en-IE"/>
        </w:rPr>
      </w:pPr>
      <w:r>
        <w:rPr>
          <w:lang w:val="en-IE"/>
        </w:rPr>
        <w:t>Business Unit – Dropdown to determine the correct BU for the group</w:t>
      </w:r>
    </w:p>
    <w:p w14:paraId="7988DD7A" w14:textId="18F6E5DA" w:rsidR="00A917CF" w:rsidRDefault="00A917CF" w:rsidP="00A917CF">
      <w:pPr>
        <w:pStyle w:val="ListParagraph"/>
        <w:numPr>
          <w:ilvl w:val="1"/>
          <w:numId w:val="26"/>
        </w:numPr>
        <w:rPr>
          <w:lang w:val="en-IE"/>
        </w:rPr>
      </w:pPr>
      <w:r w:rsidRPr="00A917CF">
        <w:rPr>
          <w:lang w:val="en-IE"/>
        </w:rPr>
        <w:t>Technology, Application or Server name the group is used for</w:t>
      </w:r>
      <w:r>
        <w:rPr>
          <w:lang w:val="en-IE"/>
        </w:rPr>
        <w:t xml:space="preserve"> – Free text box that s</w:t>
      </w:r>
      <w:r w:rsidRPr="00A917CF">
        <w:rPr>
          <w:lang w:val="en-IE"/>
        </w:rPr>
        <w:t>hould be populated with what will group grant access to</w:t>
      </w:r>
    </w:p>
    <w:p w14:paraId="51229626" w14:textId="3C770E1D" w:rsidR="00A917CF" w:rsidRDefault="00A917CF" w:rsidP="00A917CF">
      <w:pPr>
        <w:pStyle w:val="ListParagraph"/>
        <w:numPr>
          <w:ilvl w:val="1"/>
          <w:numId w:val="26"/>
        </w:numPr>
        <w:rPr>
          <w:lang w:val="en-IE"/>
        </w:rPr>
      </w:pPr>
      <w:r>
        <w:rPr>
          <w:lang w:val="en-IE"/>
        </w:rPr>
        <w:t>Level of access</w:t>
      </w:r>
    </w:p>
    <w:p w14:paraId="4D7129BD" w14:textId="74A2C00D" w:rsidR="00A917CF" w:rsidRDefault="00A917CF" w:rsidP="00A917CF">
      <w:pPr>
        <w:pStyle w:val="ListParagraph"/>
        <w:numPr>
          <w:ilvl w:val="1"/>
          <w:numId w:val="26"/>
        </w:numPr>
        <w:rPr>
          <w:lang w:val="en-IE"/>
        </w:rPr>
      </w:pPr>
      <w:r>
        <w:rPr>
          <w:lang w:val="en-IE"/>
        </w:rPr>
        <w:t>Group name to be created</w:t>
      </w:r>
    </w:p>
    <w:p w14:paraId="2ABBBD65" w14:textId="77777777" w:rsidR="00A917CF" w:rsidRDefault="00A917CF" w:rsidP="00A917CF">
      <w:pPr>
        <w:pStyle w:val="ListParagraph"/>
        <w:numPr>
          <w:ilvl w:val="1"/>
          <w:numId w:val="26"/>
        </w:numPr>
        <w:rPr>
          <w:lang w:val="en-GB"/>
        </w:rPr>
      </w:pPr>
      <w:r w:rsidRPr="00A917CF">
        <w:rPr>
          <w:lang w:val="en-GB"/>
        </w:rPr>
        <w:t>Group will be available to request via</w:t>
      </w:r>
      <w:r>
        <w:rPr>
          <w:lang w:val="en-GB"/>
        </w:rPr>
        <w:t xml:space="preserve"> - </w:t>
      </w:r>
      <w:r w:rsidRPr="00A917CF">
        <w:rPr>
          <w:lang w:val="en-GB"/>
        </w:rPr>
        <w:t>This will define the channels of request for the group (Privileged or Standard group):</w:t>
      </w:r>
    </w:p>
    <w:p w14:paraId="4F33C586" w14:textId="77777777" w:rsidR="00A917CF" w:rsidRPr="00A917CF" w:rsidRDefault="00A917CF" w:rsidP="00A917CF">
      <w:pPr>
        <w:pStyle w:val="ListParagraph"/>
        <w:ind w:left="1440"/>
        <w:rPr>
          <w:lang w:val="en-IE"/>
        </w:rPr>
      </w:pPr>
      <w:r w:rsidRPr="00A917CF">
        <w:rPr>
          <w:lang w:val="en-IE"/>
        </w:rPr>
        <w:t xml:space="preserve">PAM = Yes, MyAccess = No – </w:t>
      </w:r>
      <w:r w:rsidRPr="00A917CF">
        <w:rPr>
          <w:color w:val="FF0000"/>
          <w:lang w:val="en-IE"/>
        </w:rPr>
        <w:t>Privileged Group</w:t>
      </w:r>
    </w:p>
    <w:p w14:paraId="102D8E82" w14:textId="77777777" w:rsidR="00A917CF" w:rsidRPr="00A917CF" w:rsidRDefault="00A917CF" w:rsidP="00A917CF">
      <w:pPr>
        <w:pStyle w:val="ListParagraph"/>
        <w:ind w:left="1440"/>
        <w:rPr>
          <w:lang w:val="en-IE"/>
        </w:rPr>
      </w:pPr>
      <w:r w:rsidRPr="00A917CF">
        <w:rPr>
          <w:lang w:val="en-IE"/>
        </w:rPr>
        <w:t xml:space="preserve">PAM = No, MyAccess = Yes – </w:t>
      </w:r>
      <w:r w:rsidRPr="00A917CF">
        <w:rPr>
          <w:color w:val="FF0000"/>
          <w:lang w:val="en-IE"/>
        </w:rPr>
        <w:t>Standard Group</w:t>
      </w:r>
    </w:p>
    <w:p w14:paraId="5C8CA6C5" w14:textId="3EC0C920" w:rsidR="00A917CF" w:rsidRPr="00A917CF" w:rsidRDefault="00A917CF" w:rsidP="00A917CF">
      <w:pPr>
        <w:pStyle w:val="ListParagraph"/>
        <w:ind w:left="1440"/>
        <w:rPr>
          <w:color w:val="FF0000"/>
          <w:lang w:val="en-IE"/>
        </w:rPr>
      </w:pPr>
      <w:r w:rsidRPr="00A917CF">
        <w:rPr>
          <w:lang w:val="en-IE"/>
        </w:rPr>
        <w:t xml:space="preserve">PAM = No, MyAccess = No – </w:t>
      </w:r>
      <w:r w:rsidRPr="00A917CF">
        <w:rPr>
          <w:color w:val="FF0000"/>
          <w:lang w:val="en-IE"/>
        </w:rPr>
        <w:t>Select this if you wish to have the group only requestable via this GAD form.</w:t>
      </w:r>
    </w:p>
    <w:p w14:paraId="362CC767" w14:textId="77777777" w:rsidR="00A917CF" w:rsidRPr="00A917CF" w:rsidRDefault="00A917CF" w:rsidP="00A917CF">
      <w:pPr>
        <w:pStyle w:val="ListParagraph"/>
        <w:numPr>
          <w:ilvl w:val="1"/>
          <w:numId w:val="26"/>
        </w:numPr>
        <w:rPr>
          <w:lang w:val="en-IE"/>
        </w:rPr>
      </w:pPr>
      <w:r w:rsidRPr="00A917CF">
        <w:rPr>
          <w:lang w:val="en-IE"/>
        </w:rPr>
        <w:t>Group Owner – The owner of the group (will receive automated approval email)</w:t>
      </w:r>
    </w:p>
    <w:p w14:paraId="7FFB6296" w14:textId="60705CD2" w:rsidR="00A917CF" w:rsidRDefault="00A917CF" w:rsidP="00A917CF">
      <w:pPr>
        <w:pStyle w:val="ListParagraph"/>
        <w:numPr>
          <w:ilvl w:val="1"/>
          <w:numId w:val="26"/>
        </w:numPr>
        <w:rPr>
          <w:lang w:val="en-IE"/>
        </w:rPr>
      </w:pPr>
      <w:r w:rsidRPr="00A917CF">
        <w:rPr>
          <w:lang w:val="en-IE"/>
        </w:rPr>
        <w:t>Should this group be synced to Azure – If this group needs to be available in Azure AD, please select ‘yes’, otherwise, select ‘no’</w:t>
      </w:r>
    </w:p>
    <w:p w14:paraId="20D98C1E" w14:textId="77777777" w:rsidR="00A917CF" w:rsidRPr="00A917CF" w:rsidRDefault="00A917CF" w:rsidP="00A917CF">
      <w:pPr>
        <w:pStyle w:val="ListParagraph"/>
        <w:numPr>
          <w:ilvl w:val="1"/>
          <w:numId w:val="26"/>
        </w:numPr>
        <w:rPr>
          <w:lang w:val="en-IE"/>
        </w:rPr>
      </w:pPr>
      <w:r w:rsidRPr="00A917CF">
        <w:rPr>
          <w:lang w:val="en-IE"/>
        </w:rPr>
        <w:t>Unix Enabled – If this group is needed for interaction with Linux, please select ‘yes’, otherwise, select ‘no’</w:t>
      </w:r>
    </w:p>
    <w:p w14:paraId="405DF279" w14:textId="77777777" w:rsidR="00A917CF" w:rsidRPr="00A917CF" w:rsidRDefault="00A917CF" w:rsidP="00A917CF">
      <w:pPr>
        <w:pStyle w:val="ListParagraph"/>
        <w:numPr>
          <w:ilvl w:val="1"/>
          <w:numId w:val="26"/>
        </w:numPr>
        <w:rPr>
          <w:lang w:val="en-IE"/>
        </w:rPr>
      </w:pPr>
      <w:r w:rsidRPr="00A917CF">
        <w:rPr>
          <w:lang w:val="en-IE"/>
        </w:rPr>
        <w:t>OU – Defines the OU this group will be created in, in Active Directory</w:t>
      </w:r>
    </w:p>
    <w:p w14:paraId="612DAA9F" w14:textId="6779A683" w:rsidR="00A917CF" w:rsidRPr="00A917CF" w:rsidRDefault="00A917CF" w:rsidP="00A917CF">
      <w:pPr>
        <w:pStyle w:val="ListParagraph"/>
        <w:numPr>
          <w:ilvl w:val="1"/>
          <w:numId w:val="26"/>
        </w:numPr>
        <w:rPr>
          <w:lang w:val="en-IE"/>
        </w:rPr>
      </w:pPr>
      <w:r w:rsidRPr="00C07C75">
        <w:rPr>
          <w:color w:val="000000"/>
          <w:lang w:val="en-IE"/>
        </w:rPr>
        <w:t>Group Usage – This will define the exact usage for the group</w:t>
      </w:r>
      <w:r>
        <w:rPr>
          <w:color w:val="000000"/>
          <w:lang w:val="en-IE"/>
        </w:rPr>
        <w:t xml:space="preserve"> (will be used for description purposes)</w:t>
      </w:r>
    </w:p>
    <w:p w14:paraId="3A958790" w14:textId="77777777" w:rsidR="00A917CF" w:rsidRPr="00A917CF" w:rsidRDefault="00A917CF" w:rsidP="00A917CF"/>
    <w:p w14:paraId="47AD2896" w14:textId="77777777" w:rsidR="00A917CF" w:rsidRDefault="00A917CF" w:rsidP="00A917CF">
      <w:pPr>
        <w:pStyle w:val="Heading3"/>
      </w:pPr>
      <w:bookmarkStart w:id="45" w:name="_Toc191626481"/>
      <w:r w:rsidRPr="00A917CF">
        <w:t>Add/Remove User to</w:t>
      </w:r>
      <w:r>
        <w:t>/from</w:t>
      </w:r>
      <w:r w:rsidRPr="00A917CF">
        <w:t xml:space="preserve"> Group</w:t>
      </w:r>
      <w:bookmarkEnd w:id="45"/>
    </w:p>
    <w:p w14:paraId="4645A976" w14:textId="1223AAB4" w:rsidR="00A917CF" w:rsidRDefault="00A917CF" w:rsidP="00A917CF">
      <w:pPr>
        <w:pStyle w:val="ListParagraph"/>
        <w:numPr>
          <w:ilvl w:val="1"/>
          <w:numId w:val="26"/>
        </w:numPr>
        <w:rPr>
          <w:lang w:val="en-IE"/>
        </w:rPr>
      </w:pPr>
      <w:r w:rsidRPr="00A917CF">
        <w:rPr>
          <w:lang w:val="en-IE"/>
        </w:rPr>
        <w:t xml:space="preserve">Domain – This will determine what AD domain the </w:t>
      </w:r>
      <w:r>
        <w:rPr>
          <w:lang w:val="en-IE"/>
        </w:rPr>
        <w:t xml:space="preserve">Group </w:t>
      </w:r>
      <w:r w:rsidR="002B52CF">
        <w:rPr>
          <w:lang w:val="en-IE"/>
        </w:rPr>
        <w:t>is</w:t>
      </w:r>
      <w:r w:rsidR="002B52CF" w:rsidRPr="00A917CF">
        <w:rPr>
          <w:lang w:val="en-IE"/>
        </w:rPr>
        <w:t xml:space="preserve"> in</w:t>
      </w:r>
    </w:p>
    <w:p w14:paraId="7982EEE7" w14:textId="77777777" w:rsidR="00A917CF" w:rsidRPr="00A917CF" w:rsidRDefault="00A917CF" w:rsidP="00A917CF">
      <w:pPr>
        <w:pStyle w:val="ListParagraph"/>
        <w:numPr>
          <w:ilvl w:val="1"/>
          <w:numId w:val="26"/>
        </w:numPr>
        <w:rPr>
          <w:lang w:val="en-IE"/>
        </w:rPr>
      </w:pPr>
      <w:r w:rsidRPr="00A917CF">
        <w:rPr>
          <w:lang w:val="en-IE"/>
        </w:rPr>
        <w:t>Add or remove</w:t>
      </w:r>
    </w:p>
    <w:p w14:paraId="2F14085C" w14:textId="77777777" w:rsidR="00A917CF" w:rsidRDefault="00A917CF" w:rsidP="00A917CF">
      <w:pPr>
        <w:pStyle w:val="ListParagraph"/>
        <w:numPr>
          <w:ilvl w:val="1"/>
          <w:numId w:val="26"/>
        </w:numPr>
        <w:rPr>
          <w:lang w:val="en-IE"/>
        </w:rPr>
      </w:pPr>
      <w:r>
        <w:rPr>
          <w:lang w:val="en-IE"/>
        </w:rPr>
        <w:t>ID</w:t>
      </w:r>
      <w:r w:rsidRPr="00A917CF">
        <w:rPr>
          <w:lang w:val="en-IE"/>
        </w:rPr>
        <w:t xml:space="preserve"> </w:t>
      </w:r>
      <w:r>
        <w:rPr>
          <w:lang w:val="en-IE"/>
        </w:rPr>
        <w:t>(</w:t>
      </w:r>
      <w:proofErr w:type="spellStart"/>
      <w:r w:rsidRPr="00A917CF">
        <w:rPr>
          <w:lang w:val="en-IE"/>
        </w:rPr>
        <w:t>Samaccountname</w:t>
      </w:r>
      <w:proofErr w:type="spellEnd"/>
      <w:r w:rsidRPr="00A917CF">
        <w:rPr>
          <w:lang w:val="en-IE"/>
        </w:rPr>
        <w:t xml:space="preserve">) – This will be the account being modified. </w:t>
      </w:r>
      <w:proofErr w:type="spellStart"/>
      <w:r w:rsidRPr="00A917CF">
        <w:rPr>
          <w:lang w:val="en-IE"/>
        </w:rPr>
        <w:t>Samaccountname</w:t>
      </w:r>
      <w:proofErr w:type="spellEnd"/>
      <w:r w:rsidRPr="00A917CF">
        <w:rPr>
          <w:lang w:val="en-IE"/>
        </w:rPr>
        <w:t xml:space="preserve"> can be found via Tool B (Active Roles Web Interface (zurich.com))</w:t>
      </w:r>
    </w:p>
    <w:p w14:paraId="2E916F64" w14:textId="77777777" w:rsidR="00A917CF" w:rsidRDefault="00A917CF" w:rsidP="00A917CF">
      <w:pPr>
        <w:pStyle w:val="ListParagraph"/>
        <w:numPr>
          <w:ilvl w:val="1"/>
          <w:numId w:val="26"/>
        </w:numPr>
        <w:rPr>
          <w:lang w:val="en-IE"/>
        </w:rPr>
      </w:pPr>
      <w:r>
        <w:rPr>
          <w:lang w:val="en-IE"/>
        </w:rPr>
        <w:t>Group name – The name of the group the user is to be added to</w:t>
      </w:r>
    </w:p>
    <w:p w14:paraId="1C6B0B20" w14:textId="77777777" w:rsidR="00A917CF" w:rsidRDefault="00A917CF" w:rsidP="00A917CF">
      <w:pPr>
        <w:pStyle w:val="ListParagraph"/>
        <w:numPr>
          <w:ilvl w:val="1"/>
          <w:numId w:val="26"/>
        </w:numPr>
        <w:rPr>
          <w:lang w:val="en-IE"/>
        </w:rPr>
      </w:pPr>
      <w:r>
        <w:rPr>
          <w:lang w:val="en-IE"/>
        </w:rPr>
        <w:t>Group Owner – The owner of the group (will receive automated approval email)</w:t>
      </w:r>
    </w:p>
    <w:p w14:paraId="1BD49ADC" w14:textId="77777777" w:rsidR="00A917CF" w:rsidRPr="00A917CF" w:rsidRDefault="00A917CF" w:rsidP="00A917CF">
      <w:pPr>
        <w:rPr>
          <w:lang w:val="en-IE"/>
        </w:rPr>
      </w:pPr>
    </w:p>
    <w:p w14:paraId="40F5E800" w14:textId="6B57E9FA" w:rsidR="00A917CF" w:rsidRDefault="00A917CF">
      <w:pPr>
        <w:pStyle w:val="Heading3"/>
      </w:pPr>
      <w:bookmarkStart w:id="46" w:name="_Toc191626482"/>
      <w:r w:rsidRPr="00A917CF">
        <w:t>Modify or Delete Group Request</w:t>
      </w:r>
      <w:bookmarkEnd w:id="46"/>
      <w:r w:rsidRPr="00A917CF">
        <w:t> </w:t>
      </w:r>
    </w:p>
    <w:p w14:paraId="2DB96FFD" w14:textId="36AA34C7" w:rsidR="00A917CF" w:rsidRDefault="00A917CF" w:rsidP="00A917CF">
      <w:pPr>
        <w:pStyle w:val="ListParagraph"/>
        <w:numPr>
          <w:ilvl w:val="1"/>
          <w:numId w:val="26"/>
        </w:numPr>
        <w:rPr>
          <w:lang w:val="en-IE"/>
        </w:rPr>
      </w:pPr>
      <w:r w:rsidRPr="00A917CF">
        <w:rPr>
          <w:lang w:val="en-IE"/>
        </w:rPr>
        <w:t xml:space="preserve">Domain – This will determine what AD domain the </w:t>
      </w:r>
      <w:r>
        <w:rPr>
          <w:lang w:val="en-IE"/>
        </w:rPr>
        <w:t xml:space="preserve">Group </w:t>
      </w:r>
      <w:r w:rsidR="002B52CF">
        <w:rPr>
          <w:lang w:val="en-IE"/>
        </w:rPr>
        <w:t>is</w:t>
      </w:r>
      <w:r w:rsidR="002B52CF" w:rsidRPr="00A917CF">
        <w:rPr>
          <w:lang w:val="en-IE"/>
        </w:rPr>
        <w:t xml:space="preserve"> in</w:t>
      </w:r>
    </w:p>
    <w:p w14:paraId="67A81A51" w14:textId="7A9D2C8A" w:rsidR="00A917CF" w:rsidRPr="00A917CF" w:rsidRDefault="00A917CF" w:rsidP="00A917CF">
      <w:pPr>
        <w:pStyle w:val="ListParagraph"/>
        <w:numPr>
          <w:ilvl w:val="1"/>
          <w:numId w:val="26"/>
        </w:numPr>
        <w:rPr>
          <w:color w:val="FF0000"/>
          <w:lang w:val="en-IE"/>
        </w:rPr>
      </w:pPr>
      <w:r w:rsidRPr="00A917CF">
        <w:rPr>
          <w:color w:val="FF0000"/>
          <w:lang w:val="en-IE"/>
        </w:rPr>
        <w:t>Group Request Type</w:t>
      </w:r>
      <w:r>
        <w:rPr>
          <w:color w:val="FF0000"/>
          <w:lang w:val="en-IE"/>
        </w:rPr>
        <w:t xml:space="preserve"> – </w:t>
      </w:r>
      <w:r w:rsidRPr="00A917CF">
        <w:rPr>
          <w:lang w:val="en-IE"/>
        </w:rPr>
        <w:t>Select option you want to preform</w:t>
      </w:r>
    </w:p>
    <w:p w14:paraId="1710ADF5" w14:textId="0A890667" w:rsidR="00A917CF" w:rsidRDefault="00A917CF" w:rsidP="00A917CF">
      <w:pPr>
        <w:pStyle w:val="ListParagraph"/>
        <w:numPr>
          <w:ilvl w:val="1"/>
          <w:numId w:val="26"/>
        </w:numPr>
        <w:rPr>
          <w:lang w:val="en-IE"/>
        </w:rPr>
      </w:pPr>
      <w:r w:rsidRPr="00A917CF">
        <w:rPr>
          <w:lang w:val="en-IE"/>
        </w:rPr>
        <w:t>Group Name</w:t>
      </w:r>
      <w:r>
        <w:rPr>
          <w:lang w:val="en-IE"/>
        </w:rPr>
        <w:t xml:space="preserve"> – Required to identify the correct group</w:t>
      </w:r>
    </w:p>
    <w:p w14:paraId="27743FF0" w14:textId="14EC6DE1" w:rsidR="00A917CF" w:rsidRDefault="00A917CF" w:rsidP="00A917CF">
      <w:pPr>
        <w:pStyle w:val="ListParagraph"/>
        <w:ind w:left="1440"/>
        <w:rPr>
          <w:lang w:val="en-IE"/>
        </w:rPr>
      </w:pPr>
    </w:p>
    <w:p w14:paraId="7B10F882" w14:textId="3EFB4DAA" w:rsidR="00A917CF" w:rsidRPr="00A917CF" w:rsidRDefault="00A917CF" w:rsidP="00A917CF">
      <w:pPr>
        <w:rPr>
          <w:lang w:val="en-IE"/>
        </w:rPr>
      </w:pPr>
    </w:p>
    <w:p w14:paraId="3226B001" w14:textId="73C78E8D" w:rsidR="00A917CF" w:rsidRDefault="00A917CF" w:rsidP="00A917CF">
      <w:pPr>
        <w:pStyle w:val="ListParagraph"/>
        <w:numPr>
          <w:ilvl w:val="1"/>
          <w:numId w:val="26"/>
        </w:numPr>
        <w:rPr>
          <w:lang w:val="en-IE"/>
        </w:rPr>
      </w:pPr>
      <w:r w:rsidRPr="00A917CF">
        <w:rPr>
          <w:color w:val="FF0000"/>
          <w:lang w:val="en-IE"/>
        </w:rPr>
        <w:t xml:space="preserve">Group Request Type </w:t>
      </w:r>
      <w:r>
        <w:rPr>
          <w:lang w:val="en-IE"/>
        </w:rPr>
        <w:t>selection will alter the page an add new fields</w:t>
      </w:r>
    </w:p>
    <w:p w14:paraId="0FC05BA3" w14:textId="77777777" w:rsidR="00A917CF" w:rsidRDefault="00A917CF" w:rsidP="00A917CF">
      <w:pPr>
        <w:pStyle w:val="ListParagraph"/>
        <w:ind w:left="1440"/>
        <w:rPr>
          <w:lang w:val="en-IE"/>
        </w:rPr>
      </w:pPr>
    </w:p>
    <w:p w14:paraId="35609D2C" w14:textId="0DD1A563" w:rsidR="00A917CF" w:rsidRDefault="00A917CF" w:rsidP="00A917CF">
      <w:pPr>
        <w:pStyle w:val="ListParagraph"/>
        <w:numPr>
          <w:ilvl w:val="2"/>
          <w:numId w:val="26"/>
        </w:numPr>
        <w:rPr>
          <w:lang w:val="en-IE"/>
        </w:rPr>
      </w:pPr>
      <w:r w:rsidRPr="00A917CF">
        <w:rPr>
          <w:lang w:val="en-IE"/>
        </w:rPr>
        <w:t>Change Group Owner adds the below</w:t>
      </w:r>
    </w:p>
    <w:p w14:paraId="433DEC95" w14:textId="2812E302" w:rsidR="00A917CF" w:rsidRDefault="00A917CF" w:rsidP="00A917CF">
      <w:pPr>
        <w:pStyle w:val="ListParagraph"/>
        <w:numPr>
          <w:ilvl w:val="0"/>
          <w:numId w:val="28"/>
        </w:numPr>
        <w:rPr>
          <w:lang w:val="en-IE"/>
        </w:rPr>
      </w:pPr>
      <w:r>
        <w:rPr>
          <w:lang w:val="en-IE"/>
        </w:rPr>
        <w:t>Old Group owner</w:t>
      </w:r>
    </w:p>
    <w:p w14:paraId="245DDEDD" w14:textId="22CA68F2" w:rsidR="00A917CF" w:rsidRDefault="00A917CF" w:rsidP="00A917CF">
      <w:pPr>
        <w:pStyle w:val="ListParagraph"/>
        <w:numPr>
          <w:ilvl w:val="0"/>
          <w:numId w:val="28"/>
        </w:numPr>
        <w:rPr>
          <w:lang w:val="en-IE"/>
        </w:rPr>
      </w:pPr>
      <w:r>
        <w:rPr>
          <w:lang w:val="en-IE"/>
        </w:rPr>
        <w:t>New Group owner</w:t>
      </w:r>
    </w:p>
    <w:p w14:paraId="19AA228E" w14:textId="60769171" w:rsidR="009A1CB7" w:rsidRDefault="009A1CB7" w:rsidP="00A917CF">
      <w:pPr>
        <w:pStyle w:val="ListParagraph"/>
        <w:numPr>
          <w:ilvl w:val="0"/>
          <w:numId w:val="28"/>
        </w:numPr>
        <w:rPr>
          <w:lang w:val="en-IE"/>
        </w:rPr>
      </w:pPr>
      <w:r>
        <w:rPr>
          <w:b/>
          <w:bCs/>
          <w:color w:val="FF0000"/>
          <w:lang w:val="en-IE"/>
        </w:rPr>
        <w:t>*</w:t>
      </w:r>
      <w:r w:rsidRPr="009A1CB7">
        <w:rPr>
          <w:b/>
          <w:bCs/>
          <w:color w:val="FF0000"/>
          <w:lang w:val="en-IE"/>
        </w:rPr>
        <w:t>Can also be done using</w:t>
      </w:r>
      <w:r w:rsidRPr="009A1CB7">
        <w:rPr>
          <w:color w:val="FF0000"/>
          <w:lang w:val="en-IE"/>
        </w:rPr>
        <w:t xml:space="preserve"> </w:t>
      </w:r>
      <w:hyperlink r:id="rId40" w:history="1">
        <w:r w:rsidRPr="009A1CB7">
          <w:rPr>
            <w:rStyle w:val="Hyperlink"/>
            <w:b/>
            <w:bCs/>
            <w:color w:val="1FB1E6" w:themeColor="background2"/>
            <w:lang w:val="en-IE"/>
          </w:rPr>
          <w:t>Resource Owner</w:t>
        </w:r>
      </w:hyperlink>
      <w:r w:rsidRPr="009A1CB7">
        <w:rPr>
          <w:b/>
          <w:bCs/>
          <w:color w:val="1FB1E6" w:themeColor="background2"/>
          <w:lang w:val="en-IE"/>
        </w:rPr>
        <w:t xml:space="preserve"> </w:t>
      </w:r>
      <w:r w:rsidRPr="009A1CB7">
        <w:rPr>
          <w:b/>
          <w:bCs/>
          <w:color w:val="FF0000"/>
          <w:lang w:val="en-IE"/>
        </w:rPr>
        <w:t>application</w:t>
      </w:r>
    </w:p>
    <w:p w14:paraId="2DD6A7CD" w14:textId="77777777" w:rsidR="00A917CF" w:rsidRPr="00A917CF" w:rsidRDefault="00A917CF" w:rsidP="00A917CF">
      <w:pPr>
        <w:pStyle w:val="ListParagraph"/>
        <w:ind w:left="2880"/>
        <w:rPr>
          <w:lang w:val="en-IE"/>
        </w:rPr>
      </w:pPr>
    </w:p>
    <w:p w14:paraId="7E022DC3" w14:textId="3111BFC2" w:rsidR="00A917CF" w:rsidRPr="006A714D" w:rsidRDefault="00A917CF" w:rsidP="00A917CF">
      <w:pPr>
        <w:pStyle w:val="ListParagraph"/>
        <w:numPr>
          <w:ilvl w:val="0"/>
          <w:numId w:val="29"/>
        </w:numPr>
        <w:rPr>
          <w:lang w:val="en-IE"/>
        </w:rPr>
      </w:pPr>
      <w:r w:rsidRPr="006A714D">
        <w:rPr>
          <w:lang w:val="en-IE"/>
        </w:rPr>
        <w:t>Modify adds</w:t>
      </w:r>
      <w:r w:rsidRPr="00A917CF">
        <w:rPr>
          <w:lang w:val="en-IE"/>
        </w:rPr>
        <w:t xml:space="preserve"> a free text box for the attribute you wish to modify and the new value</w:t>
      </w:r>
    </w:p>
    <w:p w14:paraId="269F8408" w14:textId="17EA8D6B" w:rsidR="00A917CF" w:rsidRDefault="00A917CF">
      <w:pPr>
        <w:pStyle w:val="Heading3"/>
      </w:pPr>
      <w:bookmarkStart w:id="47" w:name="_Toc191626483"/>
      <w:r w:rsidRPr="00A917CF">
        <w:t>Migrate Group Request</w:t>
      </w:r>
      <w:bookmarkEnd w:id="47"/>
    </w:p>
    <w:p w14:paraId="13897CAD" w14:textId="086698B6" w:rsidR="00926EC9" w:rsidRPr="00926EC9" w:rsidRDefault="00926EC9" w:rsidP="00926EC9">
      <w:pPr>
        <w:rPr>
          <w:rFonts w:ascii="Frutiger 45 Light" w:hAnsi="Frutiger 45 Light"/>
          <w:b/>
          <w:bCs/>
          <w:color w:val="FF0000"/>
        </w:rPr>
      </w:pPr>
      <w:r>
        <w:rPr>
          <w:rFonts w:ascii="Frutiger 45 Light" w:hAnsi="Frutiger 45 Light"/>
          <w:b/>
          <w:bCs/>
          <w:color w:val="FF0000"/>
        </w:rPr>
        <w:t>**</w:t>
      </w:r>
      <w:r w:rsidRPr="00257EE1">
        <w:rPr>
          <w:rFonts w:ascii="Frutiger 45 Light" w:hAnsi="Frutiger 45 Light"/>
          <w:b/>
          <w:bCs/>
          <w:color w:val="FF0000"/>
        </w:rPr>
        <w:t>*Only for EMEA users and groups*</w:t>
      </w:r>
      <w:r>
        <w:rPr>
          <w:rFonts w:ascii="Frutiger 45 Light" w:hAnsi="Frutiger 45 Light"/>
          <w:b/>
          <w:bCs/>
          <w:color w:val="FF0000"/>
        </w:rPr>
        <w:t>**</w:t>
      </w:r>
    </w:p>
    <w:p w14:paraId="5FBAE50C" w14:textId="2FF8D053" w:rsidR="00A917CF" w:rsidRDefault="00A917CF" w:rsidP="00A917CF">
      <w:pPr>
        <w:pStyle w:val="ListParagraph"/>
        <w:numPr>
          <w:ilvl w:val="1"/>
          <w:numId w:val="26"/>
        </w:numPr>
        <w:rPr>
          <w:lang w:val="en-IE"/>
        </w:rPr>
      </w:pPr>
      <w:r w:rsidRPr="00A917CF">
        <w:rPr>
          <w:lang w:val="en-IE"/>
        </w:rPr>
        <w:t xml:space="preserve">Domain – This will determine what AD domain the accounts </w:t>
      </w:r>
      <w:r w:rsidR="002B52CF" w:rsidRPr="00A917CF">
        <w:rPr>
          <w:lang w:val="en-IE"/>
        </w:rPr>
        <w:t>are in</w:t>
      </w:r>
    </w:p>
    <w:p w14:paraId="5726D118" w14:textId="77777777" w:rsidR="00A917CF" w:rsidRDefault="00A917CF" w:rsidP="00A917CF">
      <w:pPr>
        <w:pStyle w:val="ListParagraph"/>
        <w:numPr>
          <w:ilvl w:val="1"/>
          <w:numId w:val="26"/>
        </w:numPr>
        <w:rPr>
          <w:lang w:val="en-IE"/>
        </w:rPr>
      </w:pPr>
      <w:r>
        <w:rPr>
          <w:lang w:val="en-IE"/>
        </w:rPr>
        <w:t>Business Unit – Dropdown to determine the correct BU for the group</w:t>
      </w:r>
    </w:p>
    <w:p w14:paraId="459AD157" w14:textId="24F47941" w:rsidR="00A917CF" w:rsidRPr="00A917CF" w:rsidRDefault="00A917CF" w:rsidP="00A917CF">
      <w:pPr>
        <w:pStyle w:val="ListParagraph"/>
        <w:numPr>
          <w:ilvl w:val="1"/>
          <w:numId w:val="26"/>
        </w:numPr>
        <w:rPr>
          <w:lang w:val="en-IE"/>
        </w:rPr>
      </w:pPr>
      <w:r w:rsidRPr="00A917CF">
        <w:rPr>
          <w:lang w:val="en-GB"/>
        </w:rPr>
        <w:lastRenderedPageBreak/>
        <w:t>Domain you are migrating from</w:t>
      </w:r>
    </w:p>
    <w:p w14:paraId="51248180" w14:textId="77777777" w:rsidR="00A917CF" w:rsidRDefault="00A917CF" w:rsidP="00A917CF">
      <w:pPr>
        <w:pStyle w:val="ListParagraph"/>
        <w:numPr>
          <w:ilvl w:val="1"/>
          <w:numId w:val="26"/>
        </w:numPr>
        <w:rPr>
          <w:lang w:val="en-IE"/>
        </w:rPr>
      </w:pPr>
      <w:r>
        <w:rPr>
          <w:lang w:val="en-IE"/>
        </w:rPr>
        <w:t>Group Owner – The owner of the group (will receive automated approval email)</w:t>
      </w:r>
    </w:p>
    <w:p w14:paraId="5CF6983F" w14:textId="193ECA98" w:rsidR="00A917CF" w:rsidRPr="00A917CF" w:rsidRDefault="00A917CF" w:rsidP="00A917CF">
      <w:pPr>
        <w:pStyle w:val="ListParagraph"/>
        <w:numPr>
          <w:ilvl w:val="1"/>
          <w:numId w:val="26"/>
        </w:numPr>
        <w:rPr>
          <w:lang w:val="en-IE"/>
        </w:rPr>
      </w:pPr>
      <w:r w:rsidRPr="00A917CF">
        <w:rPr>
          <w:lang w:val="en-GB"/>
        </w:rPr>
        <w:t>Legacy Group name to be migrated</w:t>
      </w:r>
    </w:p>
    <w:p w14:paraId="66998E74" w14:textId="5622F376" w:rsidR="00A917CF" w:rsidRPr="00A917CF" w:rsidRDefault="00A917CF" w:rsidP="00A917CF">
      <w:pPr>
        <w:pStyle w:val="ListParagraph"/>
        <w:numPr>
          <w:ilvl w:val="1"/>
          <w:numId w:val="26"/>
        </w:numPr>
        <w:rPr>
          <w:lang w:val="en-IE"/>
        </w:rPr>
      </w:pPr>
      <w:r w:rsidRPr="00A917CF">
        <w:rPr>
          <w:lang w:val="en-GB"/>
        </w:rPr>
        <w:t>Target Group (GITDIR)</w:t>
      </w:r>
    </w:p>
    <w:p w14:paraId="54EEC2F0" w14:textId="3D9E1630" w:rsidR="00A917CF" w:rsidRPr="00A917CF" w:rsidRDefault="00A917CF" w:rsidP="00A917CF">
      <w:pPr>
        <w:pStyle w:val="ListParagraph"/>
        <w:numPr>
          <w:ilvl w:val="1"/>
          <w:numId w:val="26"/>
        </w:numPr>
        <w:rPr>
          <w:lang w:val="en-IE"/>
        </w:rPr>
      </w:pPr>
      <w:r w:rsidRPr="00A917CF">
        <w:rPr>
          <w:lang w:val="en-GB"/>
        </w:rPr>
        <w:t>Owner of new group's email</w:t>
      </w:r>
    </w:p>
    <w:p w14:paraId="02355A31" w14:textId="77777777" w:rsidR="00A917CF" w:rsidRDefault="00A917CF" w:rsidP="00A917CF">
      <w:pPr>
        <w:pStyle w:val="ListParagraph"/>
        <w:ind w:left="1440"/>
        <w:rPr>
          <w:lang w:val="en-GB"/>
        </w:rPr>
      </w:pPr>
      <w:r w:rsidRPr="00A917CF">
        <w:rPr>
          <w:lang w:val="en-GB"/>
        </w:rPr>
        <w:t>Should this group be included in PAM?</w:t>
      </w:r>
      <w:r>
        <w:rPr>
          <w:lang w:val="en-GB"/>
        </w:rPr>
        <w:t xml:space="preserve"> Dropdown </w:t>
      </w:r>
    </w:p>
    <w:p w14:paraId="33CDEB1B" w14:textId="24162FD2" w:rsidR="00A917CF" w:rsidRPr="00A917CF" w:rsidRDefault="00A917CF" w:rsidP="00A917CF">
      <w:pPr>
        <w:pStyle w:val="ListParagraph"/>
        <w:ind w:left="1440"/>
        <w:rPr>
          <w:lang w:val="en-IE"/>
        </w:rPr>
      </w:pPr>
      <w:r>
        <w:rPr>
          <w:lang w:val="en-IE"/>
        </w:rPr>
        <w:t>Yes</w:t>
      </w:r>
      <w:r w:rsidRPr="00A917CF">
        <w:rPr>
          <w:lang w:val="en-IE"/>
        </w:rPr>
        <w:t xml:space="preserve"> – </w:t>
      </w:r>
      <w:r w:rsidRPr="00A917CF">
        <w:rPr>
          <w:color w:val="FF0000"/>
          <w:lang w:val="en-IE"/>
        </w:rPr>
        <w:t>Privileged Group</w:t>
      </w:r>
    </w:p>
    <w:p w14:paraId="7DC12A58" w14:textId="1CE756A5" w:rsidR="00A917CF" w:rsidRPr="00A917CF" w:rsidRDefault="00A917CF" w:rsidP="00A917CF">
      <w:pPr>
        <w:pStyle w:val="ListParagraph"/>
        <w:ind w:left="1440"/>
        <w:rPr>
          <w:lang w:val="en-IE"/>
        </w:rPr>
      </w:pPr>
      <w:r w:rsidRPr="00A917CF">
        <w:rPr>
          <w:lang w:val="en-IE"/>
        </w:rPr>
        <w:t>No</w:t>
      </w:r>
      <w:r>
        <w:rPr>
          <w:lang w:val="en-IE"/>
        </w:rPr>
        <w:t xml:space="preserve"> </w:t>
      </w:r>
      <w:r w:rsidRPr="00A917CF">
        <w:rPr>
          <w:lang w:val="en-IE"/>
        </w:rPr>
        <w:t xml:space="preserve">– </w:t>
      </w:r>
      <w:r w:rsidRPr="00A917CF">
        <w:rPr>
          <w:color w:val="FF0000"/>
          <w:lang w:val="en-IE"/>
        </w:rPr>
        <w:t>Standard Group</w:t>
      </w:r>
    </w:p>
    <w:p w14:paraId="70D8B39C" w14:textId="7EFD10B5" w:rsidR="00A917CF" w:rsidRPr="00A917CF" w:rsidRDefault="00A917CF" w:rsidP="00A917CF">
      <w:pPr>
        <w:pStyle w:val="ListParagraph"/>
        <w:numPr>
          <w:ilvl w:val="1"/>
          <w:numId w:val="26"/>
        </w:numPr>
        <w:rPr>
          <w:lang w:val="en-IE"/>
        </w:rPr>
      </w:pPr>
      <w:r w:rsidRPr="00A917CF">
        <w:rPr>
          <w:lang w:val="en-GB"/>
        </w:rPr>
        <w:t>Description of group</w:t>
      </w:r>
    </w:p>
    <w:p w14:paraId="7D9819FA" w14:textId="4A8B5716" w:rsidR="00A917CF" w:rsidRDefault="00A917CF">
      <w:pPr>
        <w:pStyle w:val="Heading3"/>
      </w:pPr>
      <w:bookmarkStart w:id="48" w:name="_Toc191626484"/>
      <w:r>
        <w:t>Folder permissions</w:t>
      </w:r>
      <w:bookmarkEnd w:id="48"/>
    </w:p>
    <w:p w14:paraId="5BB3DED2" w14:textId="69742465" w:rsidR="00A917CF" w:rsidRDefault="00A917CF" w:rsidP="00A917CF">
      <w:pPr>
        <w:rPr>
          <w:b/>
          <w:color w:val="FF0000"/>
          <w:lang w:val="en-IE"/>
        </w:rPr>
      </w:pPr>
      <w:r w:rsidRPr="00C07C75">
        <w:rPr>
          <w:b/>
          <w:color w:val="FF0000"/>
          <w:lang w:val="en-IE"/>
        </w:rPr>
        <w:t xml:space="preserve">***Note these requests can only be made for UK and Spanish </w:t>
      </w:r>
      <w:r w:rsidR="00425E1B" w:rsidRPr="00C07C75">
        <w:rPr>
          <w:b/>
          <w:color w:val="FF0000"/>
          <w:lang w:val="en-IE"/>
        </w:rPr>
        <w:t>File shares</w:t>
      </w:r>
      <w:r w:rsidRPr="00C07C75">
        <w:rPr>
          <w:b/>
          <w:color w:val="FF0000"/>
          <w:lang w:val="en-IE"/>
        </w:rPr>
        <w:t>***</w:t>
      </w:r>
    </w:p>
    <w:p w14:paraId="61D07BB9" w14:textId="3FBF1B79" w:rsidR="00A917CF" w:rsidRDefault="00A917CF" w:rsidP="00A917CF">
      <w:pPr>
        <w:pStyle w:val="ListParagraph"/>
        <w:numPr>
          <w:ilvl w:val="1"/>
          <w:numId w:val="26"/>
        </w:numPr>
        <w:rPr>
          <w:lang w:val="en-IE"/>
        </w:rPr>
      </w:pPr>
      <w:r w:rsidRPr="00A917CF">
        <w:rPr>
          <w:lang w:val="en-IE"/>
        </w:rPr>
        <w:t xml:space="preserve">Domain – This will determine what AD domain the accounts </w:t>
      </w:r>
      <w:r w:rsidR="002B52CF" w:rsidRPr="00A917CF">
        <w:rPr>
          <w:lang w:val="en-IE"/>
        </w:rPr>
        <w:t>are in</w:t>
      </w:r>
    </w:p>
    <w:p w14:paraId="251249C2" w14:textId="55ADD6D7" w:rsidR="00A917CF" w:rsidRDefault="00A917CF" w:rsidP="00A917CF">
      <w:pPr>
        <w:pStyle w:val="ListParagraph"/>
        <w:numPr>
          <w:ilvl w:val="1"/>
          <w:numId w:val="26"/>
        </w:numPr>
        <w:rPr>
          <w:lang w:val="en-IE"/>
        </w:rPr>
      </w:pPr>
      <w:r>
        <w:rPr>
          <w:lang w:val="en-IE"/>
        </w:rPr>
        <w:t>Group name – The name of the group the user is to be added to</w:t>
      </w:r>
    </w:p>
    <w:p w14:paraId="3DFC67D4" w14:textId="12E3A980" w:rsidR="00A917CF" w:rsidRPr="00A917CF" w:rsidRDefault="00A917CF" w:rsidP="00A917CF">
      <w:pPr>
        <w:pStyle w:val="ListParagraph"/>
        <w:numPr>
          <w:ilvl w:val="1"/>
          <w:numId w:val="26"/>
        </w:numPr>
        <w:rPr>
          <w:lang w:val="en-IE"/>
        </w:rPr>
      </w:pPr>
      <w:r w:rsidRPr="00A917CF">
        <w:rPr>
          <w:lang w:val="en-IE"/>
        </w:rPr>
        <w:t xml:space="preserve">Approver – This will be the </w:t>
      </w:r>
      <w:r>
        <w:rPr>
          <w:lang w:val="en-IE"/>
        </w:rPr>
        <w:t>share</w:t>
      </w:r>
      <w:r w:rsidRPr="00A917CF">
        <w:rPr>
          <w:lang w:val="en-IE"/>
        </w:rPr>
        <w:t xml:space="preserve"> owner</w:t>
      </w:r>
      <w:r>
        <w:rPr>
          <w:lang w:val="en-IE"/>
        </w:rPr>
        <w:t xml:space="preserve"> (will receive automated approval email)</w:t>
      </w:r>
    </w:p>
    <w:p w14:paraId="751D9FB7" w14:textId="32A8BFDC" w:rsidR="00A917CF" w:rsidRDefault="00A917CF" w:rsidP="00A917CF">
      <w:pPr>
        <w:pStyle w:val="ListParagraph"/>
        <w:numPr>
          <w:ilvl w:val="1"/>
          <w:numId w:val="26"/>
        </w:numPr>
        <w:rPr>
          <w:lang w:val="en-IE"/>
        </w:rPr>
      </w:pPr>
      <w:r w:rsidRPr="00C07C75">
        <w:rPr>
          <w:lang w:val="en-IE"/>
        </w:rPr>
        <w:t>Full path of share to be modified – This will define the share</w:t>
      </w:r>
    </w:p>
    <w:p w14:paraId="20DE0ADC" w14:textId="55EC30B9" w:rsidR="00A917CF" w:rsidRDefault="00A917CF" w:rsidP="00A917CF">
      <w:pPr>
        <w:pStyle w:val="ListParagraph"/>
        <w:numPr>
          <w:ilvl w:val="1"/>
          <w:numId w:val="26"/>
        </w:numPr>
        <w:rPr>
          <w:lang w:val="en-IE"/>
        </w:rPr>
      </w:pPr>
      <w:r w:rsidRPr="00C07C75">
        <w:rPr>
          <w:lang w:val="en-IE"/>
        </w:rPr>
        <w:t>Action – This will define the scope of the request</w:t>
      </w:r>
      <w:r>
        <w:rPr>
          <w:lang w:val="en-IE"/>
        </w:rPr>
        <w:t xml:space="preserve"> (add, remove or modify)</w:t>
      </w:r>
    </w:p>
    <w:p w14:paraId="6D04AA24" w14:textId="77777777" w:rsidR="00A917CF" w:rsidRPr="00C07C75" w:rsidRDefault="00A917CF" w:rsidP="00A917CF">
      <w:pPr>
        <w:pStyle w:val="ListParagraph"/>
        <w:numPr>
          <w:ilvl w:val="1"/>
          <w:numId w:val="26"/>
        </w:numPr>
        <w:spacing w:after="160" w:line="259" w:lineRule="auto"/>
        <w:rPr>
          <w:lang w:val="en-IE"/>
        </w:rPr>
      </w:pPr>
      <w:r w:rsidRPr="00C07C75">
        <w:rPr>
          <w:lang w:val="en-IE"/>
        </w:rPr>
        <w:t>Level of permission – This will outline what permissions this group is to give on the share</w:t>
      </w:r>
    </w:p>
    <w:p w14:paraId="67001EBD" w14:textId="77777777" w:rsidR="00A917CF" w:rsidRPr="00C07C75" w:rsidRDefault="00A917CF" w:rsidP="00A917CF">
      <w:pPr>
        <w:pStyle w:val="ListParagraph"/>
        <w:numPr>
          <w:ilvl w:val="1"/>
          <w:numId w:val="26"/>
        </w:numPr>
        <w:spacing w:after="160" w:line="259" w:lineRule="auto"/>
        <w:rPr>
          <w:lang w:val="en-IE"/>
        </w:rPr>
      </w:pPr>
      <w:r w:rsidRPr="00C07C75">
        <w:rPr>
          <w:lang w:val="en-IE"/>
        </w:rPr>
        <w:t>Restrict Folder – If you require remove of all other access groups from this folder, select ‘Yes’, otherwise, select ‘No’</w:t>
      </w:r>
    </w:p>
    <w:p w14:paraId="0AA815A6" w14:textId="77777777" w:rsidR="00A917CF" w:rsidRPr="00C07C75" w:rsidRDefault="00A917CF" w:rsidP="00A917CF">
      <w:pPr>
        <w:pStyle w:val="ListParagraph"/>
        <w:numPr>
          <w:ilvl w:val="1"/>
          <w:numId w:val="26"/>
        </w:numPr>
        <w:spacing w:after="160" w:line="259" w:lineRule="auto"/>
        <w:rPr>
          <w:lang w:val="en-IE"/>
        </w:rPr>
      </w:pPr>
      <w:r w:rsidRPr="00C07C75">
        <w:rPr>
          <w:lang w:val="en-IE"/>
        </w:rPr>
        <w:t>Inherit Permissions – If you require all folders to have the same permissions, select ‘Yes’, otherwise, select ‘No’</w:t>
      </w:r>
    </w:p>
    <w:p w14:paraId="264BA057" w14:textId="77777777" w:rsidR="00A917CF" w:rsidRPr="00A917CF" w:rsidRDefault="00A917CF" w:rsidP="00A917CF">
      <w:pPr>
        <w:pStyle w:val="ListParagraph"/>
        <w:ind w:left="1440"/>
        <w:rPr>
          <w:lang w:val="en-IE"/>
        </w:rPr>
      </w:pPr>
    </w:p>
    <w:p w14:paraId="4EDBED79" w14:textId="4374AF3B" w:rsidR="00A917CF" w:rsidRDefault="00A917CF">
      <w:pPr>
        <w:pStyle w:val="Heading3"/>
      </w:pPr>
      <w:bookmarkStart w:id="49" w:name="_Toc191626485"/>
      <w:r>
        <w:t>O365 License Request</w:t>
      </w:r>
      <w:bookmarkEnd w:id="49"/>
    </w:p>
    <w:p w14:paraId="4E9A7BF3" w14:textId="5639D655" w:rsidR="00A917CF" w:rsidRDefault="00A917CF" w:rsidP="00A917CF">
      <w:pPr>
        <w:pStyle w:val="ListParagraph"/>
        <w:numPr>
          <w:ilvl w:val="1"/>
          <w:numId w:val="26"/>
        </w:numPr>
        <w:rPr>
          <w:lang w:val="en-IE"/>
        </w:rPr>
      </w:pPr>
      <w:r w:rsidRPr="00A917CF">
        <w:rPr>
          <w:lang w:val="en-IE"/>
        </w:rPr>
        <w:t xml:space="preserve">Domain – This will determine what AD domain the accounts </w:t>
      </w:r>
      <w:r w:rsidR="002B52CF" w:rsidRPr="00A917CF">
        <w:rPr>
          <w:lang w:val="en-IE"/>
        </w:rPr>
        <w:t>are in</w:t>
      </w:r>
    </w:p>
    <w:p w14:paraId="179E9CC1" w14:textId="0751CB37" w:rsidR="00A917CF" w:rsidRPr="00A917CF" w:rsidRDefault="00A917CF" w:rsidP="00A917CF">
      <w:pPr>
        <w:pStyle w:val="ListParagraph"/>
        <w:numPr>
          <w:ilvl w:val="1"/>
          <w:numId w:val="26"/>
        </w:numPr>
        <w:rPr>
          <w:lang w:val="en-IE"/>
        </w:rPr>
      </w:pPr>
      <w:r w:rsidRPr="00A917CF">
        <w:rPr>
          <w:lang w:val="en-IE"/>
        </w:rPr>
        <w:t xml:space="preserve">Approver – This </w:t>
      </w:r>
      <w:r>
        <w:rPr>
          <w:lang w:val="en-IE"/>
        </w:rPr>
        <w:t>should</w:t>
      </w:r>
      <w:r w:rsidRPr="00A917CF">
        <w:rPr>
          <w:lang w:val="en-IE"/>
        </w:rPr>
        <w:t xml:space="preserve"> be the </w:t>
      </w:r>
      <w:r w:rsidR="00425E1B">
        <w:rPr>
          <w:lang w:val="en-IE"/>
        </w:rPr>
        <w:t>users</w:t>
      </w:r>
      <w:r>
        <w:rPr>
          <w:lang w:val="en-IE"/>
        </w:rPr>
        <w:t xml:space="preserve"> line manager (will receive automated approval email)</w:t>
      </w:r>
    </w:p>
    <w:p w14:paraId="4A4CFAA2" w14:textId="77777777" w:rsidR="00A917CF" w:rsidRPr="00C07C75" w:rsidRDefault="00A917CF" w:rsidP="00A917CF">
      <w:pPr>
        <w:pStyle w:val="ListParagraph"/>
        <w:numPr>
          <w:ilvl w:val="1"/>
          <w:numId w:val="26"/>
        </w:numPr>
        <w:spacing w:after="160" w:line="259" w:lineRule="auto"/>
        <w:rPr>
          <w:lang w:val="en-IE"/>
        </w:rPr>
      </w:pPr>
      <w:r w:rsidRPr="00C07C75">
        <w:rPr>
          <w:lang w:val="en-IE"/>
        </w:rPr>
        <w:t>ID to have O365 License changed – This will define the account to be changed</w:t>
      </w:r>
    </w:p>
    <w:p w14:paraId="3875EAE5" w14:textId="708C6231" w:rsidR="00A917CF" w:rsidRDefault="00A917CF" w:rsidP="00A917CF">
      <w:pPr>
        <w:pStyle w:val="ListParagraph"/>
        <w:numPr>
          <w:ilvl w:val="1"/>
          <w:numId w:val="26"/>
        </w:numPr>
        <w:rPr>
          <w:lang w:val="en-IE"/>
        </w:rPr>
      </w:pPr>
      <w:r w:rsidRPr="00C07C75">
        <w:rPr>
          <w:lang w:val="en-IE"/>
        </w:rPr>
        <w:t>Old License – This dropdown should be used to show what license the account currently holds</w:t>
      </w:r>
    </w:p>
    <w:p w14:paraId="5A8934F4" w14:textId="4F5E140B" w:rsidR="00A917CF" w:rsidRDefault="00A917CF" w:rsidP="00A917CF">
      <w:pPr>
        <w:pStyle w:val="ListParagraph"/>
        <w:numPr>
          <w:ilvl w:val="1"/>
          <w:numId w:val="26"/>
        </w:numPr>
        <w:rPr>
          <w:lang w:val="en-IE"/>
        </w:rPr>
      </w:pPr>
      <w:r w:rsidRPr="00C07C75">
        <w:rPr>
          <w:lang w:val="en-IE"/>
        </w:rPr>
        <w:t>New License – This dropdown should be used to highlight the new license required</w:t>
      </w:r>
    </w:p>
    <w:p w14:paraId="249E5779" w14:textId="77777777" w:rsidR="00A917CF" w:rsidRPr="00C07C75" w:rsidRDefault="00A917CF" w:rsidP="00A917CF">
      <w:pPr>
        <w:pStyle w:val="ListParagraph"/>
        <w:numPr>
          <w:ilvl w:val="1"/>
          <w:numId w:val="26"/>
        </w:numPr>
        <w:spacing w:after="160" w:line="259" w:lineRule="auto"/>
        <w:rPr>
          <w:lang w:val="en-IE"/>
        </w:rPr>
      </w:pPr>
      <w:r w:rsidRPr="00C07C75">
        <w:rPr>
          <w:lang w:val="en-IE"/>
        </w:rPr>
        <w:t>Is one drive required – Select ‘Yes’ if account requires one drive access</w:t>
      </w:r>
    </w:p>
    <w:p w14:paraId="741FD33B" w14:textId="6DF838E8" w:rsidR="00A917CF" w:rsidRPr="00A917CF" w:rsidRDefault="00A917CF" w:rsidP="00A917CF">
      <w:pPr>
        <w:pStyle w:val="ListParagraph"/>
        <w:numPr>
          <w:ilvl w:val="1"/>
          <w:numId w:val="26"/>
        </w:numPr>
        <w:spacing w:after="160" w:line="259" w:lineRule="auto"/>
        <w:rPr>
          <w:lang w:val="en-IE"/>
        </w:rPr>
      </w:pPr>
      <w:r w:rsidRPr="00C07C75">
        <w:rPr>
          <w:lang w:val="en-IE"/>
        </w:rPr>
        <w:t>Remove all licenses – Select ‘Yes’ if account should have all licenses removed</w:t>
      </w:r>
    </w:p>
    <w:p w14:paraId="5451A2A8" w14:textId="77777777" w:rsidR="00A917CF" w:rsidRPr="00A917CF" w:rsidRDefault="00A917CF" w:rsidP="00A917CF">
      <w:pPr>
        <w:rPr>
          <w:lang w:val="en-IE"/>
        </w:rPr>
      </w:pPr>
    </w:p>
    <w:p w14:paraId="66AC0E2C" w14:textId="3A6CAE32" w:rsidR="00A917CF" w:rsidRDefault="00A917CF">
      <w:pPr>
        <w:pStyle w:val="Heading2"/>
      </w:pPr>
      <w:bookmarkStart w:id="50" w:name="_Toc191626486"/>
      <w:r>
        <w:t>Bulk Requests</w:t>
      </w:r>
      <w:bookmarkEnd w:id="50"/>
    </w:p>
    <w:p w14:paraId="62E43E33" w14:textId="471CECA0" w:rsidR="00A917CF" w:rsidRPr="006A714D" w:rsidRDefault="00A917CF" w:rsidP="00A917CF">
      <w:pPr>
        <w:pStyle w:val="ListParagraph"/>
        <w:numPr>
          <w:ilvl w:val="0"/>
          <w:numId w:val="30"/>
        </w:numPr>
        <w:rPr>
          <w:lang w:val="en-IE"/>
        </w:rPr>
      </w:pPr>
      <w:r w:rsidRPr="006A714D">
        <w:rPr>
          <w:lang w:val="en-IE"/>
        </w:rPr>
        <w:t>See section 4. “Using the Global GAD Form”</w:t>
      </w:r>
    </w:p>
    <w:p w14:paraId="44A55574" w14:textId="7926B2D3" w:rsidR="00A917CF" w:rsidRDefault="00A917CF">
      <w:pPr>
        <w:pStyle w:val="Heading2"/>
      </w:pPr>
      <w:bookmarkStart w:id="51" w:name="_Toc191626487"/>
      <w:r>
        <w:t>Reporting</w:t>
      </w:r>
      <w:bookmarkEnd w:id="51"/>
    </w:p>
    <w:p w14:paraId="2C3276AF" w14:textId="5E266761" w:rsidR="00A917CF" w:rsidRPr="00A917CF" w:rsidRDefault="00A917CF" w:rsidP="00A917CF">
      <w:pPr>
        <w:pStyle w:val="ListParagraph"/>
        <w:numPr>
          <w:ilvl w:val="0"/>
          <w:numId w:val="31"/>
        </w:numPr>
        <w:rPr>
          <w:lang w:val="en-IE"/>
        </w:rPr>
      </w:pPr>
      <w:r>
        <w:rPr>
          <w:lang w:val="en-IE"/>
        </w:rPr>
        <w:t>Details of report</w:t>
      </w:r>
      <w:r w:rsidRPr="00A917CF">
        <w:rPr>
          <w:lang w:val="en-IE"/>
        </w:rPr>
        <w:t xml:space="preserve"> – This section</w:t>
      </w:r>
      <w:r>
        <w:rPr>
          <w:lang w:val="en-IE"/>
        </w:rPr>
        <w:t xml:space="preserve"> is the only mandatory section. </w:t>
      </w:r>
      <w:r w:rsidRPr="00A917CF">
        <w:rPr>
          <w:lang w:val="en-GB"/>
        </w:rPr>
        <w:t>Please provide the details of what groups or users you would like a report on. Please ensure you mention what domain the groups or users are on and what attributes you would like provided in the report.</w:t>
      </w:r>
    </w:p>
    <w:p w14:paraId="162A67C3" w14:textId="6C577392" w:rsidR="00A917CF" w:rsidRPr="00A917CF" w:rsidRDefault="00A917CF" w:rsidP="00A917CF">
      <w:pPr>
        <w:ind w:firstLine="720"/>
        <w:rPr>
          <w:lang w:val="en-IE"/>
        </w:rPr>
      </w:pPr>
    </w:p>
    <w:sectPr w:rsidR="00A917CF" w:rsidRPr="00A917CF" w:rsidSect="00D706FD">
      <w:headerReference w:type="default" r:id="rId41"/>
      <w:footerReference w:type="default" r:id="rId42"/>
      <w:pgSz w:w="11906" w:h="16838" w:code="9"/>
      <w:pgMar w:top="1701" w:right="1134" w:bottom="1134" w:left="1134"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DB9EC" w14:textId="77777777" w:rsidR="00A1761D" w:rsidRDefault="00A1761D" w:rsidP="004B3F70">
      <w:r>
        <w:separator/>
      </w:r>
    </w:p>
    <w:p w14:paraId="42D240E4" w14:textId="77777777" w:rsidR="00A1761D" w:rsidRDefault="00A1761D" w:rsidP="004B3F70"/>
    <w:p w14:paraId="17104079" w14:textId="77777777" w:rsidR="00A1761D" w:rsidRDefault="00A1761D" w:rsidP="004B3F70"/>
    <w:p w14:paraId="65862D09" w14:textId="77777777" w:rsidR="00A1761D" w:rsidRDefault="00A1761D" w:rsidP="004B3F70"/>
    <w:p w14:paraId="677A8C42" w14:textId="77777777" w:rsidR="00A1761D" w:rsidRDefault="00A1761D"/>
    <w:p w14:paraId="63639F95" w14:textId="77777777" w:rsidR="00A1761D" w:rsidRDefault="00A1761D"/>
  </w:endnote>
  <w:endnote w:type="continuationSeparator" w:id="0">
    <w:p w14:paraId="6AB4788D" w14:textId="77777777" w:rsidR="00A1761D" w:rsidRDefault="00A1761D" w:rsidP="004B3F70">
      <w:r>
        <w:continuationSeparator/>
      </w:r>
    </w:p>
    <w:p w14:paraId="2881A472" w14:textId="77777777" w:rsidR="00A1761D" w:rsidRDefault="00A1761D" w:rsidP="004B3F70"/>
    <w:p w14:paraId="108E807C" w14:textId="77777777" w:rsidR="00A1761D" w:rsidRDefault="00A1761D" w:rsidP="004B3F70"/>
    <w:p w14:paraId="45E3CB12" w14:textId="77777777" w:rsidR="00A1761D" w:rsidRDefault="00A1761D" w:rsidP="004B3F70"/>
    <w:p w14:paraId="4EF249F4" w14:textId="77777777" w:rsidR="00A1761D" w:rsidRDefault="00A1761D"/>
    <w:p w14:paraId="400BFC5E" w14:textId="77777777" w:rsidR="00A1761D" w:rsidRDefault="00A176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45 Light">
    <w:panose1 w:val="020B0303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Zurich Sans Light">
    <w:altName w:val="Cambria"/>
    <w:panose1 w:val="02000000000000000000"/>
    <w:charset w:val="00"/>
    <w:family w:val="auto"/>
    <w:pitch w:val="variable"/>
    <w:sig w:usb0="A00000AF" w:usb1="0000304B" w:usb2="00000000" w:usb3="00000000" w:csb0="0000009B" w:csb1="00000000"/>
  </w:font>
  <w:font w:name="Zurich Sans Medium">
    <w:altName w:val="Cambria"/>
    <w:panose1 w:val="02000600000000000000"/>
    <w:charset w:val="00"/>
    <w:family w:val="auto"/>
    <w:pitch w:val="variable"/>
    <w:sig w:usb0="A00000AF" w:usb1="0000304B" w:usb2="00000000" w:usb3="00000000" w:csb0="0000009B" w:csb1="00000000"/>
  </w:font>
  <w:font w:name="Arial">
    <w:panose1 w:val="020B0604020202020204"/>
    <w:charset w:val="00"/>
    <w:family w:val="swiss"/>
    <w:pitch w:val="variable"/>
    <w:sig w:usb0="E0002EFF" w:usb1="C000785B" w:usb2="00000009" w:usb3="00000000" w:csb0="000001FF" w:csb1="00000000"/>
  </w:font>
  <w:font w:name="Zurich Sans">
    <w:panose1 w:val="02000500000000000000"/>
    <w:charset w:val="00"/>
    <w:family w:val="auto"/>
    <w:pitch w:val="variable"/>
    <w:sig w:usb0="A00000AF" w:usb1="0000304B" w:usb2="00000000" w:usb3="00000000" w:csb0="0000009B" w:csb1="00000000"/>
  </w:font>
  <w:font w:name="Garamond">
    <w:panose1 w:val="02020404030301010803"/>
    <w:charset w:val="00"/>
    <w:family w:val="roman"/>
    <w:pitch w:val="variable"/>
    <w:sig w:usb0="00000287" w:usb1="00000000" w:usb2="00000000" w:usb3="00000000" w:csb0="0000009F" w:csb1="00000000"/>
  </w:font>
  <w:font w:name="AGaramond Bold">
    <w:panose1 w:val="02020702060506020403"/>
    <w:charset w:val="00"/>
    <w:family w:val="roman"/>
    <w:pitch w:val="variable"/>
    <w:sig w:usb0="00000003" w:usb1="00000000" w:usb2="00000000" w:usb3="00000000" w:csb0="00000001" w:csb1="00000000"/>
  </w:font>
  <w:font w:name="Frutiger 55 Roman">
    <w:panose1 w:val="020B0503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4F6D5" w14:textId="77777777" w:rsidR="00682415" w:rsidRDefault="00682415">
    <w:pPr>
      <w:pStyle w:val="Footer"/>
    </w:pPr>
    <w:r>
      <w:rPr>
        <w:noProof/>
      </w:rPr>
      <mc:AlternateContent>
        <mc:Choice Requires="wps">
          <w:drawing>
            <wp:anchor distT="0" distB="0" distL="114300" distR="114300" simplePos="0" relativeHeight="251702272" behindDoc="0" locked="0" layoutInCell="0" allowOverlap="1" wp14:anchorId="76A4F899" wp14:editId="31E20DCE">
              <wp:simplePos x="0" y="0"/>
              <wp:positionH relativeFrom="page">
                <wp:posOffset>0</wp:posOffset>
              </wp:positionH>
              <wp:positionV relativeFrom="page">
                <wp:posOffset>10228183</wp:posOffset>
              </wp:positionV>
              <wp:extent cx="7560310" cy="273050"/>
              <wp:effectExtent l="0" t="0" r="0" b="12700"/>
              <wp:wrapNone/>
              <wp:docPr id="2" name="MSIPCMa07b4aacb1374d693933c939" descr="{&quot;HashCode&quot;:-15280501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7A74FA" w14:textId="77777777" w:rsidR="00682415" w:rsidRPr="00682415" w:rsidRDefault="00682415" w:rsidP="00682415">
                          <w:pPr>
                            <w:spacing w:after="0"/>
                            <w:rPr>
                              <w:rFonts w:ascii="Calibri" w:hAnsi="Calibri" w:cs="Calibri"/>
                              <w:color w:val="000000"/>
                            </w:rPr>
                          </w:pPr>
                          <w:r w:rsidRPr="00682415">
                            <w:rPr>
                              <w:rFonts w:ascii="Calibri" w:hAnsi="Calibri" w:cs="Calibri"/>
                              <w:color w:val="000000"/>
                            </w:rPr>
                            <w:t>INTERNAL USE ONLY</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76A4F899" id="_x0000_t202" coordsize="21600,21600" o:spt="202" path="m,l,21600r21600,l21600,xe">
              <v:stroke joinstyle="miter"/>
              <v:path gradientshapeok="t" o:connecttype="rect"/>
            </v:shapetype>
            <v:shape id="MSIPCMa07b4aacb1374d693933c939" o:spid="_x0000_s1026" type="#_x0000_t202" alt="{&quot;HashCode&quot;:-1528050180,&quot;Height&quot;:841.0,&quot;Width&quot;:595.0,&quot;Placement&quot;:&quot;Footer&quot;,&quot;Index&quot;:&quot;Primary&quot;,&quot;Section&quot;:1,&quot;Top&quot;:0.0,&quot;Left&quot;:0.0}" style="position:absolute;margin-left:0;margin-top:805.35pt;width:595.3pt;height:21.5pt;z-index:25170227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pgX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" o:allowincell="f" filled="f" stroked="f" strokeweight=".5pt">
              <v:textbox inset="20pt,0,,0">
                <w:txbxContent>
                  <w:p w14:paraId="1C7A74FA" w14:textId="77777777" w:rsidR="00682415" w:rsidRPr="00682415" w:rsidRDefault="00682415" w:rsidP="00682415">
                    <w:pPr>
                      <w:spacing w:after="0"/>
                      <w:rPr>
                        <w:rFonts w:ascii="Calibri" w:hAnsi="Calibri" w:cs="Calibri"/>
                        <w:color w:val="000000"/>
                      </w:rPr>
                    </w:pPr>
                    <w:r w:rsidRPr="00682415">
                      <w:rPr>
                        <w:rFonts w:ascii="Calibri" w:hAnsi="Calibri" w:cs="Calibri"/>
                        <w:color w:val="00000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4A33" w14:textId="45391A86" w:rsidR="00A917CF" w:rsidRDefault="00A917CF" w:rsidP="00143F22">
    <w:pPr>
      <w:pStyle w:val="Footer"/>
    </w:pPr>
    <w:r>
      <w:t xml:space="preserve">Global GAD Form </w:t>
    </w:r>
    <w:r w:rsidR="00AC7DA1">
      <w:t>Instructions</w:t>
    </w:r>
    <w:r w:rsidR="005C3BA1" w:rsidRPr="00D70DEA">
      <w:tab/>
    </w:r>
    <w:r>
      <w:t>14/10/2024</w:t>
    </w:r>
  </w:p>
  <w:p w14:paraId="2E9AB06E" w14:textId="77C1FF97" w:rsidR="00A64E57" w:rsidRDefault="005C3BA1" w:rsidP="00143F22">
    <w:pPr>
      <w:pStyle w:val="Footer"/>
    </w:pPr>
    <w:r w:rsidRPr="00D70DEA">
      <w:tab/>
    </w:r>
    <w:r w:rsidRPr="00D70DEA">
      <w:fldChar w:fldCharType="begin"/>
    </w:r>
    <w:r w:rsidRPr="00D70DEA">
      <w:instrText xml:space="preserve"> PAGE   \* MERGEFORMAT </w:instrText>
    </w:r>
    <w:r w:rsidRPr="00D70DEA">
      <w:fldChar w:fldCharType="separate"/>
    </w:r>
    <w:r>
      <w:t>2</w:t>
    </w:r>
    <w:r w:rsidRPr="00D70DE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BB37D" w14:textId="77777777" w:rsidR="00A1761D" w:rsidRPr="000830C3" w:rsidRDefault="00A1761D" w:rsidP="000830C3">
      <w:pPr>
        <w:spacing w:after="0"/>
        <w:rPr>
          <w:color w:val="2167AE" w:themeColor="accent1"/>
        </w:rPr>
      </w:pPr>
      <w:r w:rsidRPr="000830C3">
        <w:rPr>
          <w:color w:val="2167AE" w:themeColor="accent1"/>
        </w:rPr>
        <w:separator/>
      </w:r>
    </w:p>
    <w:p w14:paraId="68E17596" w14:textId="77777777" w:rsidR="00A1761D" w:rsidRDefault="00A1761D"/>
    <w:p w14:paraId="2C68D7A8" w14:textId="77777777" w:rsidR="00A1761D" w:rsidRDefault="00A1761D"/>
  </w:footnote>
  <w:footnote w:type="continuationSeparator" w:id="0">
    <w:p w14:paraId="4795A039" w14:textId="77777777" w:rsidR="00A1761D" w:rsidRDefault="00A1761D" w:rsidP="004B3F70">
      <w:r>
        <w:continuationSeparator/>
      </w:r>
    </w:p>
    <w:p w14:paraId="5230848C" w14:textId="77777777" w:rsidR="00A1761D" w:rsidRDefault="00A1761D" w:rsidP="004B3F70"/>
    <w:p w14:paraId="2A59C088" w14:textId="77777777" w:rsidR="00A1761D" w:rsidRDefault="00A1761D" w:rsidP="004B3F70"/>
    <w:p w14:paraId="503BFACC" w14:textId="77777777" w:rsidR="00A1761D" w:rsidRDefault="00A1761D" w:rsidP="004B3F70"/>
    <w:p w14:paraId="28113256" w14:textId="77777777" w:rsidR="00A1761D" w:rsidRDefault="00A1761D"/>
    <w:p w14:paraId="36C4D8FF" w14:textId="77777777" w:rsidR="00A1761D" w:rsidRDefault="00A176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A98B" w14:textId="576C595E" w:rsidR="000E764C" w:rsidRPr="000E764C" w:rsidRDefault="00A917CF" w:rsidP="000E764C">
    <w:pPr>
      <w:pStyle w:val="Header"/>
    </w:pPr>
    <w:r w:rsidRPr="000E764C">
      <w:rPr>
        <w:noProof/>
      </w:rPr>
      <mc:AlternateContent>
        <mc:Choice Requires="wps">
          <w:drawing>
            <wp:anchor distT="0" distB="0" distL="114300" distR="114300" simplePos="0" relativeHeight="251704320" behindDoc="1" locked="0" layoutInCell="1" allowOverlap="1" wp14:anchorId="5239BA01" wp14:editId="6E614A45">
              <wp:simplePos x="0" y="0"/>
              <wp:positionH relativeFrom="page">
                <wp:posOffset>-11164</wp:posOffset>
              </wp:positionH>
              <wp:positionV relativeFrom="page">
                <wp:posOffset>0</wp:posOffset>
              </wp:positionV>
              <wp:extent cx="7559672" cy="10692423"/>
              <wp:effectExtent l="0" t="0" r="3810" b="0"/>
              <wp:wrapNone/>
              <wp:docPr id="134" name="Rectangle 134"/>
              <wp:cNvGraphicFramePr/>
              <a:graphic xmlns:a="http://schemas.openxmlformats.org/drawingml/2006/main">
                <a:graphicData uri="http://schemas.microsoft.com/office/word/2010/wordprocessingShape">
                  <wps:wsp>
                    <wps:cNvSpPr/>
                    <wps:spPr>
                      <a:xfrm>
                        <a:off x="0" y="0"/>
                        <a:ext cx="7559672" cy="10692423"/>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08000" tIns="108000" rIns="108000" bIns="108000" numCol="1" spcCol="0" rtlCol="0" fromWordArt="0" anchor="ctr" anchorCtr="0" forceAA="0" compatLnSpc="1">
                      <a:prstTxWarp prst="textNoShape">
                        <a:avLst/>
                      </a:prstTxWarp>
                      <a:noAutofit/>
                    </wps:bodyPr>
                  </wps:wsp>
                </a:graphicData>
              </a:graphic>
            </wp:anchor>
          </w:drawing>
        </mc:Choice>
        <mc:Fallback>
          <w:pict>
            <v:rect w14:anchorId="790051E8" id="Rectangle 134" o:spid="_x0000_s1026" style="position:absolute;margin-left:-.9pt;margin-top:0;width:595.25pt;height:841.9pt;z-index:-2516121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" fillcolor="#d2e5f3 [1301]" stroked="f" strokeweight="2pt">
              <v:textbox inset="3mm,3mm,3mm,3mm"/>
              <w10:wrap anchorx="page" anchory="page"/>
            </v:rect>
          </w:pict>
        </mc:Fallback>
      </mc:AlternateContent>
    </w:r>
    <w:r w:rsidR="000E764C" w:rsidRPr="000E764C">
      <w:rPr>
        <w:noProof/>
      </w:rPr>
      <mc:AlternateContent>
        <mc:Choice Requires="wpg">
          <w:drawing>
            <wp:anchor distT="0" distB="0" distL="114300" distR="114300" simplePos="0" relativeHeight="251706368" behindDoc="1" locked="1" layoutInCell="1" allowOverlap="1" wp14:anchorId="48385401" wp14:editId="3C2D97AF">
              <wp:simplePos x="0" y="0"/>
              <wp:positionH relativeFrom="page">
                <wp:posOffset>1525270</wp:posOffset>
              </wp:positionH>
              <wp:positionV relativeFrom="page">
                <wp:posOffset>3286760</wp:posOffset>
              </wp:positionV>
              <wp:extent cx="6069330" cy="7404735"/>
              <wp:effectExtent l="0" t="0" r="0" b="5715"/>
              <wp:wrapNone/>
              <wp:docPr id="119" name="Group 119"/>
              <wp:cNvGraphicFramePr/>
              <a:graphic xmlns:a="http://schemas.openxmlformats.org/drawingml/2006/main">
                <a:graphicData uri="http://schemas.microsoft.com/office/word/2010/wordprocessingGroup">
                  <wpg:wgp>
                    <wpg:cNvGrpSpPr/>
                    <wpg:grpSpPr>
                      <a:xfrm>
                        <a:off x="0" y="0"/>
                        <a:ext cx="6069330" cy="7404735"/>
                        <a:chOff x="-250448" y="160208"/>
                        <a:chExt cx="6129895" cy="7476378"/>
                      </a:xfrm>
                    </wpg:grpSpPr>
                    <wps:wsp>
                      <wps:cNvPr id="138" name="Oval 138"/>
                      <wps:cNvSpPr>
                        <a:spLocks noChangeAspect="1"/>
                      </wps:cNvSpPr>
                      <wps:spPr bwMode="auto">
                        <a:xfrm>
                          <a:off x="362942" y="160208"/>
                          <a:ext cx="5470597" cy="5470596"/>
                        </a:xfrm>
                        <a:prstGeom prst="ellipse">
                          <a:avLst/>
                        </a:prstGeom>
                        <a:solidFill>
                          <a:schemeClr val="accent3"/>
                        </a:solidFill>
                        <a:ln w="9525" cap="flat" cmpd="sng" algn="ctr">
                          <a:noFill/>
                          <a:prstDash val="solid"/>
                          <a:round/>
                          <a:headEnd type="none" w="med" len="med"/>
                          <a:tailEnd type="none" w="med" len="med"/>
                        </a:ln>
                        <a:effectLst/>
                      </wps:spPr>
                      <wps:bodyPr rot="0" spcFirstLastPara="0" vert="horz" wrap="none" lIns="72000" tIns="60960" rIns="121920" bIns="96000" numCol="1" spcCol="0" rtlCol="0" fromWordArt="0" anchor="ctr" anchorCtr="0" forceAA="0" compatLnSpc="1">
                        <a:prstTxWarp prst="textNoShape">
                          <a:avLst/>
                        </a:prstTxWarp>
                        <a:noAutofit/>
                      </wps:bodyPr>
                    </wps:wsp>
                    <wpg:grpSp>
                      <wpg:cNvPr id="118" name="Group 118"/>
                      <wpg:cNvGrpSpPr/>
                      <wpg:grpSpPr>
                        <a:xfrm flipH="1">
                          <a:off x="-250448" y="5061084"/>
                          <a:ext cx="6129895" cy="2575502"/>
                          <a:chOff x="-821116" y="-795332"/>
                          <a:chExt cx="9352467" cy="3930316"/>
                        </a:xfrm>
                      </wpg:grpSpPr>
                      <wps:wsp>
                        <wps:cNvPr id="136" name="Oval 136"/>
                        <wps:cNvSpPr>
                          <a:spLocks noChangeAspect="1"/>
                        </wps:cNvSpPr>
                        <wps:spPr bwMode="auto">
                          <a:xfrm>
                            <a:off x="4600349" y="-795332"/>
                            <a:ext cx="3931002" cy="3929597"/>
                          </a:xfrm>
                          <a:prstGeom prst="ellipse">
                            <a:avLst/>
                          </a:prstGeom>
                          <a:solidFill>
                            <a:schemeClr val="accent1"/>
                          </a:solidFill>
                          <a:ln w="9525" cap="flat" cmpd="sng" algn="ctr">
                            <a:noFill/>
                            <a:prstDash val="solid"/>
                            <a:round/>
                            <a:headEnd type="none" w="med" len="med"/>
                            <a:tailEnd type="none" w="med" len="med"/>
                          </a:ln>
                          <a:effectLst/>
                        </wps:spPr>
                        <wps:bodyPr rot="0" spcFirstLastPara="0" vert="horz" wrap="none" lIns="72000" tIns="60960" rIns="121920" bIns="96000" numCol="1" spcCol="0" rtlCol="0" fromWordArt="0" anchor="ctr" anchorCtr="0" forceAA="0" compatLnSpc="1">
                          <a:prstTxWarp prst="textNoShape">
                            <a:avLst/>
                          </a:prstTxWarp>
                          <a:noAutofit/>
                        </wps:bodyPr>
                      </wps:wsp>
                      <wps:wsp>
                        <wps:cNvPr id="140" name="Oval 140"/>
                        <wps:cNvSpPr>
                          <a:spLocks noChangeAspect="1"/>
                        </wps:cNvSpPr>
                        <wps:spPr>
                          <a:xfrm flipH="1">
                            <a:off x="3305557" y="36358"/>
                            <a:ext cx="1348013" cy="1347767"/>
                          </a:xfrm>
                          <a:prstGeom prst="ellipse">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lIns="144000" tIns="144000" rIns="144000" bIns="144000" rtlCol="0" anchor="ctr"/>
                      </wps:wsp>
                      <wps:wsp>
                        <wps:cNvPr id="137" name="Freeform: Shape 137"/>
                        <wps:cNvSpPr/>
                        <wps:spPr>
                          <a:xfrm rot="20056589">
                            <a:off x="-821116" y="1423077"/>
                            <a:ext cx="2443431" cy="1243351"/>
                          </a:xfrm>
                          <a:custGeom>
                            <a:avLst/>
                            <a:gdLst>
                              <a:gd name="connsiteX0" fmla="*/ 1205675 w 1205674"/>
                              <a:gd name="connsiteY0" fmla="*/ 602837 h 602837"/>
                              <a:gd name="connsiteX1" fmla="*/ 602837 w 1205674"/>
                              <a:gd name="connsiteY1" fmla="*/ 0 h 602837"/>
                              <a:gd name="connsiteX2" fmla="*/ 0 w 1205674"/>
                              <a:gd name="connsiteY2" fmla="*/ 602837 h 602837"/>
                            </a:gdLst>
                            <a:ahLst/>
                            <a:cxnLst>
                              <a:cxn ang="0">
                                <a:pos x="connsiteX0" y="connsiteY0"/>
                              </a:cxn>
                              <a:cxn ang="0">
                                <a:pos x="connsiteX1" y="connsiteY1"/>
                              </a:cxn>
                              <a:cxn ang="0">
                                <a:pos x="connsiteX2" y="connsiteY2"/>
                              </a:cxn>
                            </a:cxnLst>
                            <a:rect l="l" t="t" r="r" b="b"/>
                            <a:pathLst>
                              <a:path w="1205674" h="602837">
                                <a:moveTo>
                                  <a:pt x="1205675" y="602837"/>
                                </a:moveTo>
                                <a:cubicBezTo>
                                  <a:pt x="1205675" y="269939"/>
                                  <a:pt x="935831" y="0"/>
                                  <a:pt x="602837" y="0"/>
                                </a:cubicBezTo>
                                <a:cubicBezTo>
                                  <a:pt x="269843" y="0"/>
                                  <a:pt x="0" y="269939"/>
                                  <a:pt x="0" y="602837"/>
                                </a:cubicBezTo>
                              </a:path>
                            </a:pathLst>
                          </a:custGeom>
                          <a:solidFill>
                            <a:schemeClr val="bg2"/>
                          </a:solidFill>
                          <a:ln w="9525" cap="flat">
                            <a:noFill/>
                            <a:prstDash val="solid"/>
                            <a:miter/>
                          </a:ln>
                        </wps:spPr>
                        <wps:bodyPr rtlCol="0" anchor="ctr"/>
                      </wps:wsp>
                      <wps:wsp>
                        <wps:cNvPr id="143" name="Freeform: Shape 143"/>
                        <wps:cNvSpPr/>
                        <wps:spPr>
                          <a:xfrm rot="5400000">
                            <a:off x="960062" y="651390"/>
                            <a:ext cx="3294557" cy="1672632"/>
                          </a:xfrm>
                          <a:custGeom>
                            <a:avLst/>
                            <a:gdLst>
                              <a:gd name="connsiteX0" fmla="*/ 1205675 w 1205674"/>
                              <a:gd name="connsiteY0" fmla="*/ 602837 h 602837"/>
                              <a:gd name="connsiteX1" fmla="*/ 602837 w 1205674"/>
                              <a:gd name="connsiteY1" fmla="*/ 0 h 602837"/>
                              <a:gd name="connsiteX2" fmla="*/ 0 w 1205674"/>
                              <a:gd name="connsiteY2" fmla="*/ 602837 h 602837"/>
                            </a:gdLst>
                            <a:ahLst/>
                            <a:cxnLst>
                              <a:cxn ang="0">
                                <a:pos x="connsiteX0" y="connsiteY0"/>
                              </a:cxn>
                              <a:cxn ang="0">
                                <a:pos x="connsiteX1" y="connsiteY1"/>
                              </a:cxn>
                              <a:cxn ang="0">
                                <a:pos x="connsiteX2" y="connsiteY2"/>
                              </a:cxn>
                            </a:cxnLst>
                            <a:rect l="l" t="t" r="r" b="b"/>
                            <a:pathLst>
                              <a:path w="1205674" h="602837">
                                <a:moveTo>
                                  <a:pt x="1205675" y="602837"/>
                                </a:moveTo>
                                <a:cubicBezTo>
                                  <a:pt x="1205675" y="269939"/>
                                  <a:pt x="935831" y="0"/>
                                  <a:pt x="602837" y="0"/>
                                </a:cubicBezTo>
                                <a:cubicBezTo>
                                  <a:pt x="269843" y="0"/>
                                  <a:pt x="0" y="269939"/>
                                  <a:pt x="0" y="602837"/>
                                </a:cubicBezTo>
                              </a:path>
                            </a:pathLst>
                          </a:custGeom>
                          <a:solidFill>
                            <a:schemeClr val="accent2"/>
                          </a:solidFill>
                          <a:ln w="9525" cap="flat">
                            <a:noFill/>
                            <a:prstDash val="solid"/>
                            <a:miter/>
                          </a:ln>
                        </wps:spPr>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2EAA050C" id="Group 119" o:spid="_x0000_s1026" style="position:absolute;margin-left:120.1pt;margin-top:258.8pt;width:477.9pt;height:583.05pt;z-index:-251610112;mso-position-horizontal-relative:page;mso-position-vertical-relative:page;mso-width-relative:margin;mso-height-relative:margin" coordorigin="-2504,1602" coordsize="61298,74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">
              <v:oval id="Oval 138" o:spid="_x0000_s1027" style="position:absolute;left:3629;top:1602;width:54706;height:5470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" fillcolor="#5495cf [3206]" stroked="f">
                <o:lock v:ext="edit" aspectratio="t"/>
                <v:textbox inset="2mm,4.8pt,9.6pt,2.66667mm"/>
              </v:oval>
              <v:group id="Group 118" o:spid="_x0000_s1028" style="position:absolute;left:-2504;top:50610;width:61298;height:25755;flip:x" coordorigin="-8211,-7953" coordsize="93524,39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">
                <v:oval id="Oval 136" o:spid="_x0000_s1029" style="position:absolute;left:46003;top:-7953;width:39310;height:3929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" fillcolor="#2167ae [3204]" stroked="f">
                  <o:lock v:ext="edit" aspectratio="t"/>
                  <v:textbox inset="2mm,4.8pt,9.6pt,2.66667mm"/>
                </v:oval>
                <v:oval id="Oval 140" o:spid="_x0000_s1030" style="position:absolute;left:33055;top:363;width:13480;height:1347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" fillcolor="#23366f [3215]" stroked="f" strokeweight="2pt">
                  <o:lock v:ext="edit" aspectratio="t"/>
                  <v:textbox inset="4mm,4mm,4mm,4mm"/>
                </v:oval>
                <v:shape id="Freeform: Shape 137" o:spid="_x0000_s1031" style="position:absolute;left:-8211;top:14230;width:24434;height:12434;rotation:-1685816fd;visibility:visible;mso-wrap-style:square;v-text-anchor:middle" coordsize="1205674,602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" path="m1205675,602837c1205675,269939,935831,,602837,,269843,,,269939,,602837e" fillcolor="#1fb1e6 [3214]" stroked="f">
                  <v:stroke joinstyle="miter"/>
                  <v:path arrowok="t" o:connecttype="custom" o:connectlocs="2443433,1243351;1221716,0;0,1243351" o:connectangles="0,0,0"/>
                </v:shape>
                <v:shape id="Freeform: Shape 143" o:spid="_x0000_s1032" style="position:absolute;left:9601;top:6514;width:32944;height:16726;rotation:90;visibility:visible;mso-wrap-style:square;v-text-anchor:middle" coordsize="1205674,602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" path="m1205675,602837c1205675,269939,935831,,602837,,269843,,,269939,,602837e" fillcolor="#91bfe3 [3205]" stroked="f">
                  <v:stroke joinstyle="miter"/>
                  <v:path arrowok="t" o:connecttype="custom" o:connectlocs="3294560,1672632;1647279,0;0,1672632" o:connectangles="0,0,0"/>
                </v:shape>
              </v:group>
              <w10:wrap anchorx="page" anchory="page"/>
              <w10:anchorlock/>
            </v:group>
          </w:pict>
        </mc:Fallback>
      </mc:AlternateContent>
    </w:r>
    <w:r w:rsidR="000E764C" w:rsidRPr="000E764C">
      <w:rPr>
        <w:noProof/>
      </w:rPr>
      <mc:AlternateContent>
        <mc:Choice Requires="wpg">
          <w:drawing>
            <wp:anchor distT="0" distB="0" distL="114300" distR="114300" simplePos="0" relativeHeight="251705344" behindDoc="0" locked="0" layoutInCell="1" allowOverlap="1" wp14:anchorId="4F7891D0" wp14:editId="5F7EBF36">
              <wp:simplePos x="0" y="0"/>
              <wp:positionH relativeFrom="page">
                <wp:posOffset>5352604</wp:posOffset>
              </wp:positionH>
              <wp:positionV relativeFrom="page">
                <wp:posOffset>479187</wp:posOffset>
              </wp:positionV>
              <wp:extent cx="1847868" cy="426666"/>
              <wp:effectExtent l="0" t="0" r="76200" b="0"/>
              <wp:wrapNone/>
              <wp:docPr id="105" name="Graphic 25"/>
              <wp:cNvGraphicFramePr/>
              <a:graphic xmlns:a="http://schemas.openxmlformats.org/drawingml/2006/main">
                <a:graphicData uri="http://schemas.microsoft.com/office/word/2010/wordprocessingGroup">
                  <wpg:wgp>
                    <wpg:cNvGrpSpPr/>
                    <wpg:grpSpPr>
                      <a:xfrm>
                        <a:off x="0" y="0"/>
                        <a:ext cx="1847868" cy="426666"/>
                        <a:chOff x="247665" y="247738"/>
                        <a:chExt cx="2201862" cy="508469"/>
                      </a:xfrm>
                      <a:solidFill>
                        <a:schemeClr val="accent1"/>
                      </a:solidFill>
                    </wpg:grpSpPr>
                    <wps:wsp>
                      <wps:cNvPr id="106" name="Freeform: Shape 106"/>
                      <wps:cNvSpPr/>
                      <wps:spPr>
                        <a:xfrm>
                          <a:off x="247665" y="247738"/>
                          <a:ext cx="508433" cy="508469"/>
                        </a:xfrm>
                        <a:custGeom>
                          <a:avLst/>
                          <a:gdLst>
                            <a:gd name="connsiteX0" fmla="*/ 254180 w 508433"/>
                            <a:gd name="connsiteY0" fmla="*/ 0 h 508469"/>
                            <a:gd name="connsiteX1" fmla="*/ 0 w 508433"/>
                            <a:gd name="connsiteY1" fmla="*/ 254143 h 508469"/>
                            <a:gd name="connsiteX2" fmla="*/ 0 w 508433"/>
                            <a:gd name="connsiteY2" fmla="*/ 254290 h 508469"/>
                            <a:gd name="connsiteX3" fmla="*/ 52080 w 508433"/>
                            <a:gd name="connsiteY3" fmla="*/ 408321 h 508469"/>
                            <a:gd name="connsiteX4" fmla="*/ 263381 w 508433"/>
                            <a:gd name="connsiteY4" fmla="*/ 130660 h 508469"/>
                            <a:gd name="connsiteX5" fmla="*/ 240635 w 508433"/>
                            <a:gd name="connsiteY5" fmla="*/ 130697 h 508469"/>
                            <a:gd name="connsiteX6" fmla="*/ 218074 w 508433"/>
                            <a:gd name="connsiteY6" fmla="*/ 130660 h 508469"/>
                            <a:gd name="connsiteX7" fmla="*/ 155026 w 508433"/>
                            <a:gd name="connsiteY7" fmla="*/ 135555 h 508469"/>
                            <a:gd name="connsiteX8" fmla="*/ 129151 w 508433"/>
                            <a:gd name="connsiteY8" fmla="*/ 146118 h 508469"/>
                            <a:gd name="connsiteX9" fmla="*/ 103240 w 508433"/>
                            <a:gd name="connsiteY9" fmla="*/ 176888 h 508469"/>
                            <a:gd name="connsiteX10" fmla="*/ 99817 w 508433"/>
                            <a:gd name="connsiteY10" fmla="*/ 183476 h 508469"/>
                            <a:gd name="connsiteX11" fmla="*/ 87487 w 508433"/>
                            <a:gd name="connsiteY11" fmla="*/ 180679 h 508469"/>
                            <a:gd name="connsiteX12" fmla="*/ 108209 w 508433"/>
                            <a:gd name="connsiteY12" fmla="*/ 100958 h 508469"/>
                            <a:gd name="connsiteX13" fmla="*/ 372878 w 508433"/>
                            <a:gd name="connsiteY13" fmla="*/ 100958 h 508469"/>
                            <a:gd name="connsiteX14" fmla="*/ 162571 w 508433"/>
                            <a:gd name="connsiteY14" fmla="*/ 382153 h 508469"/>
                            <a:gd name="connsiteX15" fmla="*/ 192825 w 508433"/>
                            <a:gd name="connsiteY15" fmla="*/ 380644 h 508469"/>
                            <a:gd name="connsiteX16" fmla="*/ 231618 w 508433"/>
                            <a:gd name="connsiteY16" fmla="*/ 382189 h 508469"/>
                            <a:gd name="connsiteX17" fmla="*/ 268976 w 508433"/>
                            <a:gd name="connsiteY17" fmla="*/ 384508 h 508469"/>
                            <a:gd name="connsiteX18" fmla="*/ 302469 w 508433"/>
                            <a:gd name="connsiteY18" fmla="*/ 385686 h 508469"/>
                            <a:gd name="connsiteX19" fmla="*/ 346709 w 508433"/>
                            <a:gd name="connsiteY19" fmla="*/ 380386 h 508469"/>
                            <a:gd name="connsiteX20" fmla="*/ 373909 w 508433"/>
                            <a:gd name="connsiteY20" fmla="*/ 367283 h 508469"/>
                            <a:gd name="connsiteX21" fmla="*/ 411635 w 508433"/>
                            <a:gd name="connsiteY21" fmla="*/ 324294 h 508469"/>
                            <a:gd name="connsiteX22" fmla="*/ 415389 w 508433"/>
                            <a:gd name="connsiteY22" fmla="*/ 316749 h 508469"/>
                            <a:gd name="connsiteX23" fmla="*/ 426651 w 508433"/>
                            <a:gd name="connsiteY23" fmla="*/ 319620 h 508469"/>
                            <a:gd name="connsiteX24" fmla="*/ 415499 w 508433"/>
                            <a:gd name="connsiteY24" fmla="*/ 351346 h 508469"/>
                            <a:gd name="connsiteX25" fmla="*/ 373909 w 508433"/>
                            <a:gd name="connsiteY25" fmla="*/ 406444 h 508469"/>
                            <a:gd name="connsiteX26" fmla="*/ 312333 w 508433"/>
                            <a:gd name="connsiteY26" fmla="*/ 426724 h 508469"/>
                            <a:gd name="connsiteX27" fmla="*/ 308726 w 508433"/>
                            <a:gd name="connsiteY27" fmla="*/ 426761 h 508469"/>
                            <a:gd name="connsiteX28" fmla="*/ 235924 w 508433"/>
                            <a:gd name="connsiteY28" fmla="*/ 418921 h 508469"/>
                            <a:gd name="connsiteX29" fmla="*/ 150351 w 508433"/>
                            <a:gd name="connsiteY29" fmla="*/ 410125 h 508469"/>
                            <a:gd name="connsiteX30" fmla="*/ 108945 w 508433"/>
                            <a:gd name="connsiteY30" fmla="*/ 413474 h 508469"/>
                            <a:gd name="connsiteX31" fmla="*/ 66950 w 508433"/>
                            <a:gd name="connsiteY31" fmla="*/ 426062 h 508469"/>
                            <a:gd name="connsiteX32" fmla="*/ 254254 w 508433"/>
                            <a:gd name="connsiteY32" fmla="*/ 508469 h 508469"/>
                            <a:gd name="connsiteX33" fmla="*/ 508434 w 508433"/>
                            <a:gd name="connsiteY33" fmla="*/ 254253 h 508469"/>
                            <a:gd name="connsiteX34" fmla="*/ 254180 w 508433"/>
                            <a:gd name="connsiteY34" fmla="*/ 0 h 508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508433" h="508469">
                              <a:moveTo>
                                <a:pt x="254180" y="0"/>
                              </a:moveTo>
                              <a:cubicBezTo>
                                <a:pt x="113840" y="0"/>
                                <a:pt x="37" y="113766"/>
                                <a:pt x="0" y="254143"/>
                              </a:cubicBezTo>
                              <a:lnTo>
                                <a:pt x="0" y="254290"/>
                              </a:lnTo>
                              <a:cubicBezTo>
                                <a:pt x="0" y="312222"/>
                                <a:pt x="19433" y="365590"/>
                                <a:pt x="52080" y="408321"/>
                              </a:cubicBezTo>
                              <a:lnTo>
                                <a:pt x="263381" y="130660"/>
                              </a:lnTo>
                              <a:lnTo>
                                <a:pt x="240635" y="130697"/>
                              </a:lnTo>
                              <a:lnTo>
                                <a:pt x="218074" y="130660"/>
                              </a:lnTo>
                              <a:cubicBezTo>
                                <a:pt x="193966" y="130660"/>
                                <a:pt x="171367" y="132390"/>
                                <a:pt x="155026" y="135555"/>
                              </a:cubicBezTo>
                              <a:cubicBezTo>
                                <a:pt x="145125" y="137506"/>
                                <a:pt x="136328" y="141039"/>
                                <a:pt x="129151" y="146118"/>
                              </a:cubicBezTo>
                              <a:cubicBezTo>
                                <a:pt x="120723" y="152044"/>
                                <a:pt x="110159" y="164558"/>
                                <a:pt x="103240" y="176888"/>
                              </a:cubicBezTo>
                              <a:cubicBezTo>
                                <a:pt x="102467" y="178323"/>
                                <a:pt x="101289" y="180421"/>
                                <a:pt x="99817" y="183476"/>
                              </a:cubicBezTo>
                              <a:lnTo>
                                <a:pt x="87487" y="180679"/>
                              </a:lnTo>
                              <a:lnTo>
                                <a:pt x="108209" y="100958"/>
                              </a:lnTo>
                              <a:lnTo>
                                <a:pt x="372878" y="100958"/>
                              </a:lnTo>
                              <a:lnTo>
                                <a:pt x="162571" y="382153"/>
                              </a:lnTo>
                              <a:cubicBezTo>
                                <a:pt x="176226" y="380938"/>
                                <a:pt x="181710" y="380644"/>
                                <a:pt x="192825" y="380644"/>
                              </a:cubicBezTo>
                              <a:cubicBezTo>
                                <a:pt x="201364" y="380644"/>
                                <a:pt x="214319" y="381196"/>
                                <a:pt x="231618" y="382189"/>
                              </a:cubicBezTo>
                              <a:lnTo>
                                <a:pt x="268976" y="384508"/>
                              </a:lnTo>
                              <a:cubicBezTo>
                                <a:pt x="282410" y="385281"/>
                                <a:pt x="293820" y="385686"/>
                                <a:pt x="302469" y="385686"/>
                              </a:cubicBezTo>
                              <a:cubicBezTo>
                                <a:pt x="321718" y="385686"/>
                                <a:pt x="334269" y="384177"/>
                                <a:pt x="346709" y="380386"/>
                              </a:cubicBezTo>
                              <a:cubicBezTo>
                                <a:pt x="356353" y="377441"/>
                                <a:pt x="365480" y="372988"/>
                                <a:pt x="373909" y="367283"/>
                              </a:cubicBezTo>
                              <a:cubicBezTo>
                                <a:pt x="388668" y="357051"/>
                                <a:pt x="403022" y="340710"/>
                                <a:pt x="411635" y="324294"/>
                              </a:cubicBezTo>
                              <a:cubicBezTo>
                                <a:pt x="412444" y="322638"/>
                                <a:pt x="413843" y="320098"/>
                                <a:pt x="415389" y="316749"/>
                              </a:cubicBezTo>
                              <a:lnTo>
                                <a:pt x="426651" y="319620"/>
                              </a:lnTo>
                              <a:cubicBezTo>
                                <a:pt x="423008" y="333569"/>
                                <a:pt x="421057" y="338906"/>
                                <a:pt x="415499" y="351346"/>
                              </a:cubicBezTo>
                              <a:cubicBezTo>
                                <a:pt x="404200" y="376595"/>
                                <a:pt x="391428" y="393489"/>
                                <a:pt x="373909" y="406444"/>
                              </a:cubicBezTo>
                              <a:cubicBezTo>
                                <a:pt x="355874" y="419805"/>
                                <a:pt x="335925" y="426356"/>
                                <a:pt x="312333" y="426724"/>
                              </a:cubicBezTo>
                              <a:lnTo>
                                <a:pt x="308726" y="426761"/>
                              </a:lnTo>
                              <a:cubicBezTo>
                                <a:pt x="291280" y="426761"/>
                                <a:pt x="277772" y="425289"/>
                                <a:pt x="235924" y="418921"/>
                              </a:cubicBezTo>
                              <a:cubicBezTo>
                                <a:pt x="193377" y="412370"/>
                                <a:pt x="171698" y="410125"/>
                                <a:pt x="150351" y="410125"/>
                              </a:cubicBezTo>
                              <a:cubicBezTo>
                                <a:pt x="136034" y="410125"/>
                                <a:pt x="122747" y="411229"/>
                                <a:pt x="108945" y="413474"/>
                              </a:cubicBezTo>
                              <a:cubicBezTo>
                                <a:pt x="90689" y="416345"/>
                                <a:pt x="83512" y="418480"/>
                                <a:pt x="66950" y="426062"/>
                              </a:cubicBezTo>
                              <a:cubicBezTo>
                                <a:pt x="113361" y="476669"/>
                                <a:pt x="180127" y="508469"/>
                                <a:pt x="254254" y="508469"/>
                              </a:cubicBezTo>
                              <a:cubicBezTo>
                                <a:pt x="394630" y="508469"/>
                                <a:pt x="508434" y="394666"/>
                                <a:pt x="508434" y="254253"/>
                              </a:cubicBezTo>
                              <a:cubicBezTo>
                                <a:pt x="508360" y="113803"/>
                                <a:pt x="394557" y="0"/>
                                <a:pt x="254180" y="0"/>
                              </a:cubicBezTo>
                              <a:close/>
                            </a:path>
                          </a:pathLst>
                        </a:custGeom>
                        <a:grpFill/>
                        <a:ln w="3678" cap="flat">
                          <a:noFill/>
                          <a:prstDash val="solid"/>
                          <a:miter/>
                        </a:ln>
                      </wps:spPr>
                      <wps:bodyPr rtlCol="0" anchor="ctr"/>
                    </wps:wsp>
                    <wps:wsp>
                      <wps:cNvPr id="107" name="Freeform: Shape 107"/>
                      <wps:cNvSpPr/>
                      <wps:spPr>
                        <a:xfrm>
                          <a:off x="1746502" y="378398"/>
                          <a:ext cx="79500" cy="247664"/>
                        </a:xfrm>
                        <a:custGeom>
                          <a:avLst/>
                          <a:gdLst>
                            <a:gd name="connsiteX0" fmla="*/ 64079 w 79500"/>
                            <a:gd name="connsiteY0" fmla="*/ 45823 h 247664"/>
                            <a:gd name="connsiteX1" fmla="*/ 66655 w 79500"/>
                            <a:gd name="connsiteY1" fmla="*/ 18035 h 247664"/>
                            <a:gd name="connsiteX2" fmla="*/ 70225 w 79500"/>
                            <a:gd name="connsiteY2" fmla="*/ 10342 h 247664"/>
                            <a:gd name="connsiteX3" fmla="*/ 79500 w 79500"/>
                            <a:gd name="connsiteY3" fmla="*/ 0 h 247664"/>
                            <a:gd name="connsiteX4" fmla="*/ 0 w 79500"/>
                            <a:gd name="connsiteY4" fmla="*/ 0 h 247664"/>
                            <a:gd name="connsiteX5" fmla="*/ 9201 w 79500"/>
                            <a:gd name="connsiteY5" fmla="*/ 9790 h 247664"/>
                            <a:gd name="connsiteX6" fmla="*/ 13029 w 79500"/>
                            <a:gd name="connsiteY6" fmla="*/ 17888 h 247664"/>
                            <a:gd name="connsiteX7" fmla="*/ 15642 w 79500"/>
                            <a:gd name="connsiteY7" fmla="*/ 44535 h 247664"/>
                            <a:gd name="connsiteX8" fmla="*/ 15679 w 79500"/>
                            <a:gd name="connsiteY8" fmla="*/ 59478 h 247664"/>
                            <a:gd name="connsiteX9" fmla="*/ 15679 w 79500"/>
                            <a:gd name="connsiteY9" fmla="*/ 207731 h 247664"/>
                            <a:gd name="connsiteX10" fmla="*/ 11778 w 79500"/>
                            <a:gd name="connsiteY10" fmla="*/ 231728 h 247664"/>
                            <a:gd name="connsiteX11" fmla="*/ 7803 w 79500"/>
                            <a:gd name="connsiteY11" fmla="*/ 238942 h 247664"/>
                            <a:gd name="connsiteX12" fmla="*/ 258 w 79500"/>
                            <a:gd name="connsiteY12" fmla="*/ 247665 h 247664"/>
                            <a:gd name="connsiteX13" fmla="*/ 78875 w 79500"/>
                            <a:gd name="connsiteY13" fmla="*/ 247665 h 247664"/>
                            <a:gd name="connsiteX14" fmla="*/ 71256 w 79500"/>
                            <a:gd name="connsiteY14" fmla="*/ 238942 h 247664"/>
                            <a:gd name="connsiteX15" fmla="*/ 67318 w 79500"/>
                            <a:gd name="connsiteY15" fmla="*/ 231397 h 247664"/>
                            <a:gd name="connsiteX16" fmla="*/ 63968 w 79500"/>
                            <a:gd name="connsiteY16" fmla="*/ 209682 h 247664"/>
                            <a:gd name="connsiteX17" fmla="*/ 63968 w 79500"/>
                            <a:gd name="connsiteY17" fmla="*/ 60398 h 247664"/>
                            <a:gd name="connsiteX18" fmla="*/ 64079 w 79500"/>
                            <a:gd name="connsiteY18" fmla="*/ 45823 h 2476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79500" h="247664">
                              <a:moveTo>
                                <a:pt x="64079" y="45823"/>
                              </a:moveTo>
                              <a:cubicBezTo>
                                <a:pt x="64152" y="29260"/>
                                <a:pt x="64557" y="24733"/>
                                <a:pt x="66655" y="18035"/>
                              </a:cubicBezTo>
                              <a:cubicBezTo>
                                <a:pt x="67502" y="15348"/>
                                <a:pt x="68716" y="12772"/>
                                <a:pt x="70225" y="10342"/>
                              </a:cubicBezTo>
                              <a:cubicBezTo>
                                <a:pt x="72765" y="6147"/>
                                <a:pt x="74568" y="4122"/>
                                <a:pt x="79500" y="0"/>
                              </a:cubicBezTo>
                              <a:lnTo>
                                <a:pt x="0" y="0"/>
                              </a:lnTo>
                              <a:cubicBezTo>
                                <a:pt x="5153" y="4453"/>
                                <a:pt x="6846" y="6257"/>
                                <a:pt x="9201" y="9790"/>
                              </a:cubicBezTo>
                              <a:cubicBezTo>
                                <a:pt x="10784" y="12403"/>
                                <a:pt x="12146" y="15054"/>
                                <a:pt x="13029" y="17888"/>
                              </a:cubicBezTo>
                              <a:cubicBezTo>
                                <a:pt x="14870" y="23850"/>
                                <a:pt x="15495" y="29813"/>
                                <a:pt x="15642" y="44535"/>
                              </a:cubicBezTo>
                              <a:cubicBezTo>
                                <a:pt x="15642" y="52080"/>
                                <a:pt x="15679" y="57049"/>
                                <a:pt x="15679" y="59478"/>
                              </a:cubicBezTo>
                              <a:lnTo>
                                <a:pt x="15679" y="207731"/>
                              </a:lnTo>
                              <a:cubicBezTo>
                                <a:pt x="15679" y="216454"/>
                                <a:pt x="14133" y="225692"/>
                                <a:pt x="11778" y="231728"/>
                              </a:cubicBezTo>
                              <a:cubicBezTo>
                                <a:pt x="10784" y="234231"/>
                                <a:pt x="9422" y="236697"/>
                                <a:pt x="7803" y="238942"/>
                              </a:cubicBezTo>
                              <a:cubicBezTo>
                                <a:pt x="5963" y="241666"/>
                                <a:pt x="4601" y="243175"/>
                                <a:pt x="258" y="247665"/>
                              </a:cubicBezTo>
                              <a:lnTo>
                                <a:pt x="78875" y="247665"/>
                              </a:lnTo>
                              <a:cubicBezTo>
                                <a:pt x="75010" y="244316"/>
                                <a:pt x="73611" y="242770"/>
                                <a:pt x="71256" y="238942"/>
                              </a:cubicBezTo>
                              <a:cubicBezTo>
                                <a:pt x="69600" y="236513"/>
                                <a:pt x="68275" y="233936"/>
                                <a:pt x="67318" y="231397"/>
                              </a:cubicBezTo>
                              <a:cubicBezTo>
                                <a:pt x="65220" y="225766"/>
                                <a:pt x="63968" y="217484"/>
                                <a:pt x="63968" y="209682"/>
                              </a:cubicBezTo>
                              <a:lnTo>
                                <a:pt x="63968" y="60398"/>
                              </a:lnTo>
                              <a:lnTo>
                                <a:pt x="64079" y="45823"/>
                              </a:lnTo>
                              <a:close/>
                            </a:path>
                          </a:pathLst>
                        </a:custGeom>
                        <a:grpFill/>
                        <a:ln w="3678" cap="flat">
                          <a:noFill/>
                          <a:prstDash val="solid"/>
                          <a:miter/>
                        </a:ln>
                      </wps:spPr>
                      <wps:bodyPr rtlCol="0" anchor="ctr"/>
                    </wps:wsp>
                    <wps:wsp>
                      <wps:cNvPr id="108" name="Freeform: Shape 108"/>
                      <wps:cNvSpPr/>
                      <wps:spPr>
                        <a:xfrm>
                          <a:off x="2116142" y="378361"/>
                          <a:ext cx="240046" cy="247701"/>
                        </a:xfrm>
                        <a:custGeom>
                          <a:avLst/>
                          <a:gdLst>
                            <a:gd name="connsiteX0" fmla="*/ 223594 w 240046"/>
                            <a:gd name="connsiteY0" fmla="*/ 45786 h 247701"/>
                            <a:gd name="connsiteX1" fmla="*/ 226318 w 240046"/>
                            <a:gd name="connsiteY1" fmla="*/ 19544 h 247701"/>
                            <a:gd name="connsiteX2" fmla="*/ 230256 w 240046"/>
                            <a:gd name="connsiteY2" fmla="*/ 10416 h 247701"/>
                            <a:gd name="connsiteX3" fmla="*/ 240046 w 240046"/>
                            <a:gd name="connsiteY3" fmla="*/ 37 h 247701"/>
                            <a:gd name="connsiteX4" fmla="*/ 159258 w 240046"/>
                            <a:gd name="connsiteY4" fmla="*/ 37 h 247701"/>
                            <a:gd name="connsiteX5" fmla="*/ 168312 w 240046"/>
                            <a:gd name="connsiteY5" fmla="*/ 10122 h 247701"/>
                            <a:gd name="connsiteX6" fmla="*/ 172434 w 240046"/>
                            <a:gd name="connsiteY6" fmla="*/ 18734 h 247701"/>
                            <a:gd name="connsiteX7" fmla="*/ 175085 w 240046"/>
                            <a:gd name="connsiteY7" fmla="*/ 44792 h 247701"/>
                            <a:gd name="connsiteX8" fmla="*/ 175085 w 240046"/>
                            <a:gd name="connsiteY8" fmla="*/ 104933 h 247701"/>
                            <a:gd name="connsiteX9" fmla="*/ 64115 w 240046"/>
                            <a:gd name="connsiteY9" fmla="*/ 104933 h 247701"/>
                            <a:gd name="connsiteX10" fmla="*/ 64115 w 240046"/>
                            <a:gd name="connsiteY10" fmla="*/ 59772 h 247701"/>
                            <a:gd name="connsiteX11" fmla="*/ 64778 w 240046"/>
                            <a:gd name="connsiteY11" fmla="*/ 30365 h 247701"/>
                            <a:gd name="connsiteX12" fmla="*/ 66766 w 240046"/>
                            <a:gd name="connsiteY12" fmla="*/ 19617 h 247701"/>
                            <a:gd name="connsiteX13" fmla="*/ 76997 w 240046"/>
                            <a:gd name="connsiteY13" fmla="*/ 2687 h 247701"/>
                            <a:gd name="connsiteX14" fmla="*/ 79721 w 240046"/>
                            <a:gd name="connsiteY14" fmla="*/ 0 h 247701"/>
                            <a:gd name="connsiteX15" fmla="*/ 368 w 240046"/>
                            <a:gd name="connsiteY15" fmla="*/ 0 h 247701"/>
                            <a:gd name="connsiteX16" fmla="*/ 8502 w 240046"/>
                            <a:gd name="connsiteY16" fmla="*/ 9533 h 247701"/>
                            <a:gd name="connsiteX17" fmla="*/ 12808 w 240046"/>
                            <a:gd name="connsiteY17" fmla="*/ 17924 h 247701"/>
                            <a:gd name="connsiteX18" fmla="*/ 15495 w 240046"/>
                            <a:gd name="connsiteY18" fmla="*/ 44130 h 247701"/>
                            <a:gd name="connsiteX19" fmla="*/ 15753 w 240046"/>
                            <a:gd name="connsiteY19" fmla="*/ 59809 h 247701"/>
                            <a:gd name="connsiteX20" fmla="*/ 15753 w 240046"/>
                            <a:gd name="connsiteY20" fmla="*/ 195438 h 247701"/>
                            <a:gd name="connsiteX21" fmla="*/ 14759 w 240046"/>
                            <a:gd name="connsiteY21" fmla="*/ 221533 h 247701"/>
                            <a:gd name="connsiteX22" fmla="*/ 12293 w 240046"/>
                            <a:gd name="connsiteY22" fmla="*/ 231360 h 247701"/>
                            <a:gd name="connsiteX23" fmla="*/ 2724 w 240046"/>
                            <a:gd name="connsiteY23" fmla="*/ 245199 h 247701"/>
                            <a:gd name="connsiteX24" fmla="*/ 0 w 240046"/>
                            <a:gd name="connsiteY24" fmla="*/ 247665 h 247701"/>
                            <a:gd name="connsiteX25" fmla="*/ 78433 w 240046"/>
                            <a:gd name="connsiteY25" fmla="*/ 247665 h 247701"/>
                            <a:gd name="connsiteX26" fmla="*/ 71771 w 240046"/>
                            <a:gd name="connsiteY26" fmla="*/ 239494 h 247701"/>
                            <a:gd name="connsiteX27" fmla="*/ 67796 w 240046"/>
                            <a:gd name="connsiteY27" fmla="*/ 231802 h 247701"/>
                            <a:gd name="connsiteX28" fmla="*/ 64152 w 240046"/>
                            <a:gd name="connsiteY28" fmla="*/ 210086 h 247701"/>
                            <a:gd name="connsiteX29" fmla="*/ 64079 w 240046"/>
                            <a:gd name="connsiteY29" fmla="*/ 195327 h 247701"/>
                            <a:gd name="connsiteX30" fmla="*/ 64079 w 240046"/>
                            <a:gd name="connsiteY30" fmla="*/ 135297 h 247701"/>
                            <a:gd name="connsiteX31" fmla="*/ 175048 w 240046"/>
                            <a:gd name="connsiteY31" fmla="*/ 135297 h 247701"/>
                            <a:gd name="connsiteX32" fmla="*/ 175048 w 240046"/>
                            <a:gd name="connsiteY32" fmla="*/ 195732 h 247701"/>
                            <a:gd name="connsiteX33" fmla="*/ 173907 w 240046"/>
                            <a:gd name="connsiteY33" fmla="*/ 220907 h 247701"/>
                            <a:gd name="connsiteX34" fmla="*/ 171257 w 240046"/>
                            <a:gd name="connsiteY34" fmla="*/ 231618 h 247701"/>
                            <a:gd name="connsiteX35" fmla="*/ 162350 w 240046"/>
                            <a:gd name="connsiteY35" fmla="*/ 244610 h 247701"/>
                            <a:gd name="connsiteX36" fmla="*/ 158927 w 240046"/>
                            <a:gd name="connsiteY36" fmla="*/ 247702 h 247701"/>
                            <a:gd name="connsiteX37" fmla="*/ 238022 w 240046"/>
                            <a:gd name="connsiteY37" fmla="*/ 247702 h 247701"/>
                            <a:gd name="connsiteX38" fmla="*/ 231397 w 240046"/>
                            <a:gd name="connsiteY38" fmla="*/ 240046 h 247701"/>
                            <a:gd name="connsiteX39" fmla="*/ 226797 w 240046"/>
                            <a:gd name="connsiteY39" fmla="*/ 231912 h 247701"/>
                            <a:gd name="connsiteX40" fmla="*/ 223521 w 240046"/>
                            <a:gd name="connsiteY40" fmla="*/ 209498 h 247701"/>
                            <a:gd name="connsiteX41" fmla="*/ 223337 w 240046"/>
                            <a:gd name="connsiteY41" fmla="*/ 196652 h 247701"/>
                            <a:gd name="connsiteX42" fmla="*/ 223521 w 240046"/>
                            <a:gd name="connsiteY42" fmla="*/ 60398 h 247701"/>
                            <a:gd name="connsiteX43" fmla="*/ 223521 w 240046"/>
                            <a:gd name="connsiteY43" fmla="*/ 45786 h 2477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240046" h="247701">
                              <a:moveTo>
                                <a:pt x="223594" y="45786"/>
                              </a:moveTo>
                              <a:cubicBezTo>
                                <a:pt x="223594" y="34781"/>
                                <a:pt x="224441" y="26390"/>
                                <a:pt x="226318" y="19544"/>
                              </a:cubicBezTo>
                              <a:cubicBezTo>
                                <a:pt x="227201" y="16378"/>
                                <a:pt x="228563" y="13287"/>
                                <a:pt x="230256" y="10416"/>
                              </a:cubicBezTo>
                              <a:cubicBezTo>
                                <a:pt x="232833" y="6183"/>
                                <a:pt x="234783" y="4159"/>
                                <a:pt x="240046" y="37"/>
                              </a:cubicBezTo>
                              <a:lnTo>
                                <a:pt x="159258" y="37"/>
                              </a:lnTo>
                              <a:cubicBezTo>
                                <a:pt x="163932" y="3938"/>
                                <a:pt x="165552" y="5705"/>
                                <a:pt x="168312" y="10122"/>
                              </a:cubicBezTo>
                              <a:cubicBezTo>
                                <a:pt x="170079" y="12992"/>
                                <a:pt x="171441" y="15937"/>
                                <a:pt x="172434" y="18734"/>
                              </a:cubicBezTo>
                              <a:cubicBezTo>
                                <a:pt x="174312" y="24586"/>
                                <a:pt x="175085" y="31837"/>
                                <a:pt x="175085" y="44792"/>
                              </a:cubicBezTo>
                              <a:lnTo>
                                <a:pt x="175085" y="104933"/>
                              </a:lnTo>
                              <a:lnTo>
                                <a:pt x="64115" y="104933"/>
                              </a:lnTo>
                              <a:lnTo>
                                <a:pt x="64115" y="59772"/>
                              </a:lnTo>
                              <a:cubicBezTo>
                                <a:pt x="64115" y="46044"/>
                                <a:pt x="64189" y="37100"/>
                                <a:pt x="64778" y="30365"/>
                              </a:cubicBezTo>
                              <a:cubicBezTo>
                                <a:pt x="65072" y="26353"/>
                                <a:pt x="65735" y="22746"/>
                                <a:pt x="66766" y="19617"/>
                              </a:cubicBezTo>
                              <a:cubicBezTo>
                                <a:pt x="68458" y="14281"/>
                                <a:pt x="72986" y="6919"/>
                                <a:pt x="76997" y="2687"/>
                              </a:cubicBezTo>
                              <a:cubicBezTo>
                                <a:pt x="77550" y="2098"/>
                                <a:pt x="78543" y="1141"/>
                                <a:pt x="79721" y="0"/>
                              </a:cubicBezTo>
                              <a:lnTo>
                                <a:pt x="368" y="0"/>
                              </a:lnTo>
                              <a:cubicBezTo>
                                <a:pt x="5116" y="4895"/>
                                <a:pt x="6404" y="6367"/>
                                <a:pt x="8502" y="9533"/>
                              </a:cubicBezTo>
                              <a:cubicBezTo>
                                <a:pt x="10232" y="12072"/>
                                <a:pt x="11741" y="14869"/>
                                <a:pt x="12808" y="17924"/>
                              </a:cubicBezTo>
                              <a:cubicBezTo>
                                <a:pt x="14869" y="24181"/>
                                <a:pt x="15274" y="27641"/>
                                <a:pt x="15495" y="44130"/>
                              </a:cubicBezTo>
                              <a:lnTo>
                                <a:pt x="15753" y="59809"/>
                              </a:lnTo>
                              <a:lnTo>
                                <a:pt x="15753" y="195438"/>
                              </a:lnTo>
                              <a:cubicBezTo>
                                <a:pt x="15753" y="209166"/>
                                <a:pt x="15495" y="215202"/>
                                <a:pt x="14759" y="221533"/>
                              </a:cubicBezTo>
                              <a:cubicBezTo>
                                <a:pt x="14317" y="224735"/>
                                <a:pt x="13434" y="228011"/>
                                <a:pt x="12293" y="231360"/>
                              </a:cubicBezTo>
                              <a:cubicBezTo>
                                <a:pt x="10232" y="236697"/>
                                <a:pt x="7398" y="240893"/>
                                <a:pt x="2724" y="245199"/>
                              </a:cubicBezTo>
                              <a:cubicBezTo>
                                <a:pt x="2171" y="245788"/>
                                <a:pt x="1251" y="246561"/>
                                <a:pt x="0" y="247665"/>
                              </a:cubicBezTo>
                              <a:lnTo>
                                <a:pt x="78433" y="247665"/>
                              </a:lnTo>
                              <a:cubicBezTo>
                                <a:pt x="75010" y="244132"/>
                                <a:pt x="73832" y="242623"/>
                                <a:pt x="71771" y="239494"/>
                              </a:cubicBezTo>
                              <a:cubicBezTo>
                                <a:pt x="70336" y="237138"/>
                                <a:pt x="68937" y="234599"/>
                                <a:pt x="67796" y="231802"/>
                              </a:cubicBezTo>
                              <a:cubicBezTo>
                                <a:pt x="65293" y="225250"/>
                                <a:pt x="64520" y="220576"/>
                                <a:pt x="64152" y="210086"/>
                              </a:cubicBezTo>
                              <a:cubicBezTo>
                                <a:pt x="64079" y="204823"/>
                                <a:pt x="64079" y="199928"/>
                                <a:pt x="64079" y="195327"/>
                              </a:cubicBezTo>
                              <a:lnTo>
                                <a:pt x="64079" y="135297"/>
                              </a:lnTo>
                              <a:lnTo>
                                <a:pt x="175048" y="135297"/>
                              </a:lnTo>
                              <a:lnTo>
                                <a:pt x="175048" y="195732"/>
                              </a:lnTo>
                              <a:cubicBezTo>
                                <a:pt x="175048" y="209093"/>
                                <a:pt x="174900" y="213951"/>
                                <a:pt x="173907" y="220907"/>
                              </a:cubicBezTo>
                              <a:cubicBezTo>
                                <a:pt x="173502" y="224661"/>
                                <a:pt x="172655" y="228268"/>
                                <a:pt x="171257" y="231618"/>
                              </a:cubicBezTo>
                              <a:cubicBezTo>
                                <a:pt x="169453" y="236255"/>
                                <a:pt x="166619" y="240488"/>
                                <a:pt x="162350" y="244610"/>
                              </a:cubicBezTo>
                              <a:cubicBezTo>
                                <a:pt x="161614" y="245236"/>
                                <a:pt x="160546" y="246377"/>
                                <a:pt x="158927" y="247702"/>
                              </a:cubicBezTo>
                              <a:lnTo>
                                <a:pt x="238022" y="247702"/>
                              </a:lnTo>
                              <a:cubicBezTo>
                                <a:pt x="234746" y="244463"/>
                                <a:pt x="233532" y="243064"/>
                                <a:pt x="231397" y="240046"/>
                              </a:cubicBezTo>
                              <a:cubicBezTo>
                                <a:pt x="229410" y="237323"/>
                                <a:pt x="227901" y="234636"/>
                                <a:pt x="226797" y="231912"/>
                              </a:cubicBezTo>
                              <a:cubicBezTo>
                                <a:pt x="224367" y="226060"/>
                                <a:pt x="223815" y="221717"/>
                                <a:pt x="223521" y="209498"/>
                              </a:cubicBezTo>
                              <a:cubicBezTo>
                                <a:pt x="223374" y="202210"/>
                                <a:pt x="223337" y="197977"/>
                                <a:pt x="223337" y="196652"/>
                              </a:cubicBezTo>
                              <a:lnTo>
                                <a:pt x="223521" y="60398"/>
                              </a:lnTo>
                              <a:lnTo>
                                <a:pt x="223521" y="45786"/>
                              </a:lnTo>
                              <a:close/>
                            </a:path>
                          </a:pathLst>
                        </a:custGeom>
                        <a:grpFill/>
                        <a:ln w="3678" cap="flat">
                          <a:noFill/>
                          <a:prstDash val="solid"/>
                          <a:miter/>
                        </a:ln>
                      </wps:spPr>
                      <wps:bodyPr rtlCol="0" anchor="ctr"/>
                    </wps:wsp>
                    <wps:wsp>
                      <wps:cNvPr id="109" name="Freeform: Shape 109"/>
                      <wps:cNvSpPr/>
                      <wps:spPr>
                        <a:xfrm>
                          <a:off x="1500015" y="378398"/>
                          <a:ext cx="226796" cy="247701"/>
                        </a:xfrm>
                        <a:custGeom>
                          <a:avLst/>
                          <a:gdLst>
                            <a:gd name="connsiteX0" fmla="*/ 207032 w 226796"/>
                            <a:gd name="connsiteY0" fmla="*/ 230477 h 247701"/>
                            <a:gd name="connsiteX1" fmla="*/ 178986 w 226796"/>
                            <a:gd name="connsiteY1" fmla="*/ 201695 h 247701"/>
                            <a:gd name="connsiteX2" fmla="*/ 160914 w 226796"/>
                            <a:gd name="connsiteY2" fmla="*/ 181562 h 247701"/>
                            <a:gd name="connsiteX3" fmla="*/ 122453 w 226796"/>
                            <a:gd name="connsiteY3" fmla="*/ 136291 h 247701"/>
                            <a:gd name="connsiteX4" fmla="*/ 133421 w 226796"/>
                            <a:gd name="connsiteY4" fmla="*/ 132500 h 247701"/>
                            <a:gd name="connsiteX5" fmla="*/ 163969 w 226796"/>
                            <a:gd name="connsiteY5" fmla="*/ 114870 h 247701"/>
                            <a:gd name="connsiteX6" fmla="*/ 183440 w 226796"/>
                            <a:gd name="connsiteY6" fmla="*/ 86604 h 247701"/>
                            <a:gd name="connsiteX7" fmla="*/ 186494 w 226796"/>
                            <a:gd name="connsiteY7" fmla="*/ 67501 h 247701"/>
                            <a:gd name="connsiteX8" fmla="*/ 169785 w 226796"/>
                            <a:gd name="connsiteY8" fmla="*/ 26905 h 247701"/>
                            <a:gd name="connsiteX9" fmla="*/ 129556 w 226796"/>
                            <a:gd name="connsiteY9" fmla="*/ 4564 h 247701"/>
                            <a:gd name="connsiteX10" fmla="*/ 87229 w 226796"/>
                            <a:gd name="connsiteY10" fmla="*/ 294 h 247701"/>
                            <a:gd name="connsiteX11" fmla="*/ 64263 w 226796"/>
                            <a:gd name="connsiteY11" fmla="*/ 0 h 247701"/>
                            <a:gd name="connsiteX12" fmla="*/ 368 w 226796"/>
                            <a:gd name="connsiteY12" fmla="*/ 0 h 247701"/>
                            <a:gd name="connsiteX13" fmla="*/ 8613 w 226796"/>
                            <a:gd name="connsiteY13" fmla="*/ 9349 h 247701"/>
                            <a:gd name="connsiteX14" fmla="*/ 12992 w 226796"/>
                            <a:gd name="connsiteY14" fmla="*/ 18366 h 247701"/>
                            <a:gd name="connsiteX15" fmla="*/ 15348 w 226796"/>
                            <a:gd name="connsiteY15" fmla="*/ 44756 h 247701"/>
                            <a:gd name="connsiteX16" fmla="*/ 15348 w 226796"/>
                            <a:gd name="connsiteY16" fmla="*/ 207252 h 247701"/>
                            <a:gd name="connsiteX17" fmla="*/ 12624 w 226796"/>
                            <a:gd name="connsiteY17" fmla="*/ 231250 h 247701"/>
                            <a:gd name="connsiteX18" fmla="*/ 8355 w 226796"/>
                            <a:gd name="connsiteY18" fmla="*/ 239089 h 247701"/>
                            <a:gd name="connsiteX19" fmla="*/ 0 w 226796"/>
                            <a:gd name="connsiteY19" fmla="*/ 247702 h 247701"/>
                            <a:gd name="connsiteX20" fmla="*/ 78727 w 226796"/>
                            <a:gd name="connsiteY20" fmla="*/ 247702 h 247701"/>
                            <a:gd name="connsiteX21" fmla="*/ 71881 w 226796"/>
                            <a:gd name="connsiteY21" fmla="*/ 239641 h 247701"/>
                            <a:gd name="connsiteX22" fmla="*/ 67686 w 226796"/>
                            <a:gd name="connsiteY22" fmla="*/ 232096 h 247701"/>
                            <a:gd name="connsiteX23" fmla="*/ 64557 w 226796"/>
                            <a:gd name="connsiteY23" fmla="*/ 209203 h 247701"/>
                            <a:gd name="connsiteX24" fmla="*/ 64373 w 226796"/>
                            <a:gd name="connsiteY24" fmla="*/ 196800 h 247701"/>
                            <a:gd name="connsiteX25" fmla="*/ 64373 w 226796"/>
                            <a:gd name="connsiteY25" fmla="*/ 141076 h 247701"/>
                            <a:gd name="connsiteX26" fmla="*/ 110270 w 226796"/>
                            <a:gd name="connsiteY26" fmla="*/ 196100 h 247701"/>
                            <a:gd name="connsiteX27" fmla="*/ 120502 w 226796"/>
                            <a:gd name="connsiteY27" fmla="*/ 208099 h 247701"/>
                            <a:gd name="connsiteX28" fmla="*/ 132685 w 226796"/>
                            <a:gd name="connsiteY28" fmla="*/ 221423 h 247701"/>
                            <a:gd name="connsiteX29" fmla="*/ 158228 w 226796"/>
                            <a:gd name="connsiteY29" fmla="*/ 241739 h 247701"/>
                            <a:gd name="connsiteX30" fmla="*/ 182814 w 226796"/>
                            <a:gd name="connsiteY30" fmla="*/ 247518 h 247701"/>
                            <a:gd name="connsiteX31" fmla="*/ 195733 w 226796"/>
                            <a:gd name="connsiteY31" fmla="*/ 247665 h 247701"/>
                            <a:gd name="connsiteX32" fmla="*/ 226797 w 226796"/>
                            <a:gd name="connsiteY32" fmla="*/ 247665 h 247701"/>
                            <a:gd name="connsiteX33" fmla="*/ 217742 w 226796"/>
                            <a:gd name="connsiteY33" fmla="*/ 240230 h 247701"/>
                            <a:gd name="connsiteX34" fmla="*/ 207032 w 226796"/>
                            <a:gd name="connsiteY34" fmla="*/ 230477 h 247701"/>
                            <a:gd name="connsiteX35" fmla="*/ 112441 w 226796"/>
                            <a:gd name="connsiteY35" fmla="*/ 109055 h 247701"/>
                            <a:gd name="connsiteX36" fmla="*/ 81267 w 226796"/>
                            <a:gd name="connsiteY36" fmla="*/ 119066 h 247701"/>
                            <a:gd name="connsiteX37" fmla="*/ 68311 w 226796"/>
                            <a:gd name="connsiteY37" fmla="*/ 120244 h 247701"/>
                            <a:gd name="connsiteX38" fmla="*/ 64300 w 226796"/>
                            <a:gd name="connsiteY38" fmla="*/ 120060 h 247701"/>
                            <a:gd name="connsiteX39" fmla="*/ 64300 w 226796"/>
                            <a:gd name="connsiteY39" fmla="*/ 28377 h 247701"/>
                            <a:gd name="connsiteX40" fmla="*/ 70777 w 226796"/>
                            <a:gd name="connsiteY40" fmla="*/ 28304 h 247701"/>
                            <a:gd name="connsiteX41" fmla="*/ 104050 w 226796"/>
                            <a:gd name="connsiteY41" fmla="*/ 32389 h 247701"/>
                            <a:gd name="connsiteX42" fmla="*/ 120907 w 226796"/>
                            <a:gd name="connsiteY42" fmla="*/ 41370 h 247701"/>
                            <a:gd name="connsiteX43" fmla="*/ 133641 w 226796"/>
                            <a:gd name="connsiteY43" fmla="*/ 71771 h 247701"/>
                            <a:gd name="connsiteX44" fmla="*/ 123962 w 226796"/>
                            <a:gd name="connsiteY44" fmla="*/ 99743 h 247701"/>
                            <a:gd name="connsiteX45" fmla="*/ 112441 w 226796"/>
                            <a:gd name="connsiteY45" fmla="*/ 109055 h 2477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26796" h="247701">
                              <a:moveTo>
                                <a:pt x="207032" y="230477"/>
                              </a:moveTo>
                              <a:cubicBezTo>
                                <a:pt x="198309" y="222195"/>
                                <a:pt x="190506" y="214319"/>
                                <a:pt x="178986" y="201695"/>
                              </a:cubicBezTo>
                              <a:cubicBezTo>
                                <a:pt x="171625" y="193818"/>
                                <a:pt x="165626" y="187009"/>
                                <a:pt x="160914" y="181562"/>
                              </a:cubicBezTo>
                              <a:lnTo>
                                <a:pt x="122453" y="136291"/>
                              </a:lnTo>
                              <a:cubicBezTo>
                                <a:pt x="127200" y="134893"/>
                                <a:pt x="129151" y="134230"/>
                                <a:pt x="133421" y="132500"/>
                              </a:cubicBezTo>
                              <a:cubicBezTo>
                                <a:pt x="145935" y="127568"/>
                                <a:pt x="155430" y="122084"/>
                                <a:pt x="163969" y="114870"/>
                              </a:cubicBezTo>
                              <a:cubicBezTo>
                                <a:pt x="173760" y="106626"/>
                                <a:pt x="179796" y="97793"/>
                                <a:pt x="183440" y="86604"/>
                              </a:cubicBezTo>
                              <a:cubicBezTo>
                                <a:pt x="185537" y="80347"/>
                                <a:pt x="186494" y="73942"/>
                                <a:pt x="186494" y="67501"/>
                              </a:cubicBezTo>
                              <a:cubicBezTo>
                                <a:pt x="186494" y="52264"/>
                                <a:pt x="180863" y="38462"/>
                                <a:pt x="169785" y="26905"/>
                              </a:cubicBezTo>
                              <a:cubicBezTo>
                                <a:pt x="159589" y="16231"/>
                                <a:pt x="145456" y="8355"/>
                                <a:pt x="129556" y="4564"/>
                              </a:cubicBezTo>
                              <a:cubicBezTo>
                                <a:pt x="118441" y="1988"/>
                                <a:pt x="106921" y="810"/>
                                <a:pt x="87229" y="294"/>
                              </a:cubicBezTo>
                              <a:cubicBezTo>
                                <a:pt x="79795" y="110"/>
                                <a:pt x="72102" y="0"/>
                                <a:pt x="64263" y="0"/>
                              </a:cubicBezTo>
                              <a:lnTo>
                                <a:pt x="368" y="0"/>
                              </a:lnTo>
                              <a:cubicBezTo>
                                <a:pt x="4674" y="4012"/>
                                <a:pt x="6257" y="5742"/>
                                <a:pt x="8613" y="9349"/>
                              </a:cubicBezTo>
                              <a:cubicBezTo>
                                <a:pt x="10490" y="12183"/>
                                <a:pt x="12072" y="15274"/>
                                <a:pt x="12992" y="18366"/>
                              </a:cubicBezTo>
                              <a:cubicBezTo>
                                <a:pt x="14649" y="23960"/>
                                <a:pt x="15348" y="31616"/>
                                <a:pt x="15348" y="44756"/>
                              </a:cubicBezTo>
                              <a:lnTo>
                                <a:pt x="15348" y="207252"/>
                              </a:lnTo>
                              <a:cubicBezTo>
                                <a:pt x="15348" y="218957"/>
                                <a:pt x="14612" y="225766"/>
                                <a:pt x="12624" y="231250"/>
                              </a:cubicBezTo>
                              <a:cubicBezTo>
                                <a:pt x="11483" y="234047"/>
                                <a:pt x="10085" y="236660"/>
                                <a:pt x="8355" y="239089"/>
                              </a:cubicBezTo>
                              <a:cubicBezTo>
                                <a:pt x="6036" y="241997"/>
                                <a:pt x="4601" y="243506"/>
                                <a:pt x="0" y="247702"/>
                              </a:cubicBezTo>
                              <a:lnTo>
                                <a:pt x="78727" y="247702"/>
                              </a:lnTo>
                              <a:cubicBezTo>
                                <a:pt x="75157" y="243874"/>
                                <a:pt x="74053" y="242659"/>
                                <a:pt x="71881" y="239641"/>
                              </a:cubicBezTo>
                              <a:cubicBezTo>
                                <a:pt x="70152" y="237286"/>
                                <a:pt x="68716" y="234709"/>
                                <a:pt x="67686" y="232096"/>
                              </a:cubicBezTo>
                              <a:cubicBezTo>
                                <a:pt x="65551" y="226612"/>
                                <a:pt x="64557" y="220686"/>
                                <a:pt x="64557" y="209203"/>
                              </a:cubicBezTo>
                              <a:cubicBezTo>
                                <a:pt x="64447" y="205486"/>
                                <a:pt x="64373" y="201327"/>
                                <a:pt x="64373" y="196800"/>
                              </a:cubicBezTo>
                              <a:lnTo>
                                <a:pt x="64373" y="141076"/>
                              </a:lnTo>
                              <a:lnTo>
                                <a:pt x="110270" y="196100"/>
                              </a:lnTo>
                              <a:cubicBezTo>
                                <a:pt x="112405" y="198713"/>
                                <a:pt x="115864" y="202688"/>
                                <a:pt x="120502" y="208099"/>
                              </a:cubicBezTo>
                              <a:cubicBezTo>
                                <a:pt x="125912" y="214098"/>
                                <a:pt x="129887" y="218625"/>
                                <a:pt x="132685" y="221423"/>
                              </a:cubicBezTo>
                              <a:cubicBezTo>
                                <a:pt x="141518" y="230550"/>
                                <a:pt x="149946" y="237249"/>
                                <a:pt x="158228" y="241739"/>
                              </a:cubicBezTo>
                              <a:cubicBezTo>
                                <a:pt x="165405" y="245567"/>
                                <a:pt x="172103" y="247150"/>
                                <a:pt x="182814" y="247518"/>
                              </a:cubicBezTo>
                              <a:cubicBezTo>
                                <a:pt x="186862" y="247628"/>
                                <a:pt x="191169" y="247665"/>
                                <a:pt x="195733" y="247665"/>
                              </a:cubicBezTo>
                              <a:lnTo>
                                <a:pt x="226797" y="247665"/>
                              </a:lnTo>
                              <a:cubicBezTo>
                                <a:pt x="222711" y="244389"/>
                                <a:pt x="220944" y="242991"/>
                                <a:pt x="217742" y="240230"/>
                              </a:cubicBezTo>
                              <a:cubicBezTo>
                                <a:pt x="214283" y="237249"/>
                                <a:pt x="210712" y="234084"/>
                                <a:pt x="207032" y="230477"/>
                              </a:cubicBezTo>
                              <a:close/>
                              <a:moveTo>
                                <a:pt x="112441" y="109055"/>
                              </a:moveTo>
                              <a:cubicBezTo>
                                <a:pt x="103608" y="114245"/>
                                <a:pt x="94554" y="117189"/>
                                <a:pt x="81267" y="119066"/>
                              </a:cubicBezTo>
                              <a:cubicBezTo>
                                <a:pt x="76225" y="119839"/>
                                <a:pt x="71808" y="120244"/>
                                <a:pt x="68311" y="120244"/>
                              </a:cubicBezTo>
                              <a:cubicBezTo>
                                <a:pt x="67060" y="120244"/>
                                <a:pt x="66177" y="120207"/>
                                <a:pt x="64300" y="120060"/>
                              </a:cubicBezTo>
                              <a:lnTo>
                                <a:pt x="64300" y="28377"/>
                              </a:lnTo>
                              <a:cubicBezTo>
                                <a:pt x="67465" y="28304"/>
                                <a:pt x="68643" y="28304"/>
                                <a:pt x="70777" y="28304"/>
                              </a:cubicBezTo>
                              <a:cubicBezTo>
                                <a:pt x="82923" y="28304"/>
                                <a:pt x="94775" y="29739"/>
                                <a:pt x="104050" y="32389"/>
                              </a:cubicBezTo>
                              <a:cubicBezTo>
                                <a:pt x="110307" y="34192"/>
                                <a:pt x="116122" y="37284"/>
                                <a:pt x="120907" y="41370"/>
                              </a:cubicBezTo>
                              <a:cubicBezTo>
                                <a:pt x="129262" y="48510"/>
                                <a:pt x="133641" y="58852"/>
                                <a:pt x="133641" y="71771"/>
                              </a:cubicBezTo>
                              <a:cubicBezTo>
                                <a:pt x="133641" y="82997"/>
                                <a:pt x="130366" y="92566"/>
                                <a:pt x="123962" y="99743"/>
                              </a:cubicBezTo>
                              <a:cubicBezTo>
                                <a:pt x="120980" y="103203"/>
                                <a:pt x="117079" y="106295"/>
                                <a:pt x="112441" y="109055"/>
                              </a:cubicBezTo>
                              <a:close/>
                            </a:path>
                          </a:pathLst>
                        </a:custGeom>
                        <a:grpFill/>
                        <a:ln w="3678" cap="flat">
                          <a:noFill/>
                          <a:prstDash val="solid"/>
                          <a:miter/>
                        </a:ln>
                      </wps:spPr>
                      <wps:bodyPr rtlCol="0" anchor="ctr"/>
                    </wps:wsp>
                    <wps:wsp>
                      <wps:cNvPr id="110" name="Freeform: Shape 110"/>
                      <wps:cNvSpPr/>
                      <wps:spPr>
                        <a:xfrm>
                          <a:off x="1863691" y="372178"/>
                          <a:ext cx="211338" cy="260510"/>
                        </a:xfrm>
                        <a:custGeom>
                          <a:avLst/>
                          <a:gdLst>
                            <a:gd name="connsiteX0" fmla="*/ 184507 w 211338"/>
                            <a:gd name="connsiteY0" fmla="*/ 218073 h 260510"/>
                            <a:gd name="connsiteX1" fmla="*/ 141260 w 211338"/>
                            <a:gd name="connsiteY1" fmla="*/ 227238 h 260510"/>
                            <a:gd name="connsiteX2" fmla="*/ 77476 w 211338"/>
                            <a:gd name="connsiteY2" fmla="*/ 200591 h 260510"/>
                            <a:gd name="connsiteX3" fmla="*/ 52816 w 211338"/>
                            <a:gd name="connsiteY3" fmla="*/ 131948 h 260510"/>
                            <a:gd name="connsiteX4" fmla="*/ 75157 w 211338"/>
                            <a:gd name="connsiteY4" fmla="*/ 65109 h 260510"/>
                            <a:gd name="connsiteX5" fmla="*/ 97572 w 211338"/>
                            <a:gd name="connsiteY5" fmla="*/ 46743 h 260510"/>
                            <a:gd name="connsiteX6" fmla="*/ 145530 w 211338"/>
                            <a:gd name="connsiteY6" fmla="*/ 34855 h 260510"/>
                            <a:gd name="connsiteX7" fmla="*/ 189991 w 211338"/>
                            <a:gd name="connsiteY7" fmla="*/ 43799 h 260510"/>
                            <a:gd name="connsiteX8" fmla="*/ 210345 w 211338"/>
                            <a:gd name="connsiteY8" fmla="*/ 54988 h 260510"/>
                            <a:gd name="connsiteX9" fmla="*/ 210345 w 211338"/>
                            <a:gd name="connsiteY9" fmla="*/ 8428 h 260510"/>
                            <a:gd name="connsiteX10" fmla="*/ 195328 w 211338"/>
                            <a:gd name="connsiteY10" fmla="*/ 4380 h 260510"/>
                            <a:gd name="connsiteX11" fmla="*/ 151713 w 211338"/>
                            <a:gd name="connsiteY11" fmla="*/ 0 h 260510"/>
                            <a:gd name="connsiteX12" fmla="*/ 81156 w 211338"/>
                            <a:gd name="connsiteY12" fmla="*/ 13140 h 260510"/>
                            <a:gd name="connsiteX13" fmla="*/ 47111 w 211338"/>
                            <a:gd name="connsiteY13" fmla="*/ 33309 h 260510"/>
                            <a:gd name="connsiteX14" fmla="*/ 0 w 211338"/>
                            <a:gd name="connsiteY14" fmla="*/ 134524 h 260510"/>
                            <a:gd name="connsiteX15" fmla="*/ 45234 w 211338"/>
                            <a:gd name="connsiteY15" fmla="*/ 231875 h 260510"/>
                            <a:gd name="connsiteX16" fmla="*/ 137764 w 211338"/>
                            <a:gd name="connsiteY16" fmla="*/ 260510 h 260510"/>
                            <a:gd name="connsiteX17" fmla="*/ 207290 w 211338"/>
                            <a:gd name="connsiteY17" fmla="*/ 249432 h 260510"/>
                            <a:gd name="connsiteX18" fmla="*/ 211338 w 211338"/>
                            <a:gd name="connsiteY18" fmla="*/ 248143 h 260510"/>
                            <a:gd name="connsiteX19" fmla="*/ 211338 w 211338"/>
                            <a:gd name="connsiteY19" fmla="*/ 203167 h 260510"/>
                            <a:gd name="connsiteX20" fmla="*/ 199781 w 211338"/>
                            <a:gd name="connsiteY20" fmla="*/ 210491 h 260510"/>
                            <a:gd name="connsiteX21" fmla="*/ 184507 w 211338"/>
                            <a:gd name="connsiteY21" fmla="*/ 218073 h 2605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211338" h="260510">
                              <a:moveTo>
                                <a:pt x="184507" y="218073"/>
                              </a:moveTo>
                              <a:cubicBezTo>
                                <a:pt x="169601" y="224367"/>
                                <a:pt x="155982" y="227238"/>
                                <a:pt x="141260" y="227238"/>
                              </a:cubicBezTo>
                              <a:cubicBezTo>
                                <a:pt x="115644" y="227238"/>
                                <a:pt x="93707" y="218110"/>
                                <a:pt x="77476" y="200591"/>
                              </a:cubicBezTo>
                              <a:cubicBezTo>
                                <a:pt x="61392" y="183218"/>
                                <a:pt x="52816" y="159184"/>
                                <a:pt x="52816" y="131948"/>
                              </a:cubicBezTo>
                              <a:cubicBezTo>
                                <a:pt x="52816" y="106037"/>
                                <a:pt x="60840" y="81929"/>
                                <a:pt x="75157" y="65109"/>
                              </a:cubicBezTo>
                              <a:cubicBezTo>
                                <a:pt x="81341" y="57785"/>
                                <a:pt x="88923" y="51601"/>
                                <a:pt x="97572" y="46743"/>
                              </a:cubicBezTo>
                              <a:cubicBezTo>
                                <a:pt x="111595" y="38940"/>
                                <a:pt x="127863" y="34855"/>
                                <a:pt x="145530" y="34855"/>
                              </a:cubicBezTo>
                              <a:cubicBezTo>
                                <a:pt x="160620" y="34855"/>
                                <a:pt x="175232" y="37799"/>
                                <a:pt x="189991" y="43799"/>
                              </a:cubicBezTo>
                              <a:cubicBezTo>
                                <a:pt x="199155" y="47553"/>
                                <a:pt x="202505" y="49393"/>
                                <a:pt x="210345" y="54988"/>
                              </a:cubicBezTo>
                              <a:lnTo>
                                <a:pt x="210345" y="8428"/>
                              </a:lnTo>
                              <a:cubicBezTo>
                                <a:pt x="204271" y="6441"/>
                                <a:pt x="201842" y="5778"/>
                                <a:pt x="195328" y="4380"/>
                              </a:cubicBezTo>
                              <a:cubicBezTo>
                                <a:pt x="180974" y="1362"/>
                                <a:pt x="167282" y="0"/>
                                <a:pt x="151713" y="0"/>
                              </a:cubicBezTo>
                              <a:cubicBezTo>
                                <a:pt x="125102" y="0"/>
                                <a:pt x="102099" y="4269"/>
                                <a:pt x="81156" y="13140"/>
                              </a:cubicBezTo>
                              <a:cubicBezTo>
                                <a:pt x="68643" y="18403"/>
                                <a:pt x="57233" y="25212"/>
                                <a:pt x="47111" y="33309"/>
                              </a:cubicBezTo>
                              <a:cubicBezTo>
                                <a:pt x="16599" y="57895"/>
                                <a:pt x="0" y="93486"/>
                                <a:pt x="0" y="134524"/>
                              </a:cubicBezTo>
                              <a:cubicBezTo>
                                <a:pt x="0" y="174348"/>
                                <a:pt x="16010" y="208761"/>
                                <a:pt x="45234" y="231875"/>
                              </a:cubicBezTo>
                              <a:cubicBezTo>
                                <a:pt x="69379" y="250941"/>
                                <a:pt x="100443" y="260510"/>
                                <a:pt x="137764" y="260510"/>
                              </a:cubicBezTo>
                              <a:cubicBezTo>
                                <a:pt x="161062" y="260510"/>
                                <a:pt x="182851" y="257050"/>
                                <a:pt x="207290" y="249432"/>
                              </a:cubicBezTo>
                              <a:cubicBezTo>
                                <a:pt x="208210" y="249174"/>
                                <a:pt x="209572" y="248695"/>
                                <a:pt x="211338" y="248143"/>
                              </a:cubicBezTo>
                              <a:lnTo>
                                <a:pt x="211338" y="203167"/>
                              </a:lnTo>
                              <a:cubicBezTo>
                                <a:pt x="205376" y="207105"/>
                                <a:pt x="203351" y="208393"/>
                                <a:pt x="199781" y="210491"/>
                              </a:cubicBezTo>
                              <a:cubicBezTo>
                                <a:pt x="194960" y="213252"/>
                                <a:pt x="189917" y="215828"/>
                                <a:pt x="184507" y="218073"/>
                              </a:cubicBezTo>
                              <a:close/>
                            </a:path>
                          </a:pathLst>
                        </a:custGeom>
                        <a:grpFill/>
                        <a:ln w="3678" cap="flat">
                          <a:noFill/>
                          <a:prstDash val="solid"/>
                          <a:miter/>
                        </a:ln>
                      </wps:spPr>
                      <wps:bodyPr rtlCol="0" anchor="ctr"/>
                    </wps:wsp>
                    <wps:wsp>
                      <wps:cNvPr id="111" name="Freeform: Shape 111"/>
                      <wps:cNvSpPr/>
                      <wps:spPr>
                        <a:xfrm>
                          <a:off x="1215396" y="378361"/>
                          <a:ext cx="244242" cy="255835"/>
                        </a:xfrm>
                        <a:custGeom>
                          <a:avLst/>
                          <a:gdLst>
                            <a:gd name="connsiteX0" fmla="*/ 174312 w 244242"/>
                            <a:gd name="connsiteY0" fmla="*/ 9643 h 255835"/>
                            <a:gd name="connsiteX1" fmla="*/ 177955 w 244242"/>
                            <a:gd name="connsiteY1" fmla="*/ 18072 h 255835"/>
                            <a:gd name="connsiteX2" fmla="*/ 180127 w 244242"/>
                            <a:gd name="connsiteY2" fmla="*/ 43983 h 255835"/>
                            <a:gd name="connsiteX3" fmla="*/ 180127 w 244242"/>
                            <a:gd name="connsiteY3" fmla="*/ 138131 h 255835"/>
                            <a:gd name="connsiteX4" fmla="*/ 178029 w 244242"/>
                            <a:gd name="connsiteY4" fmla="*/ 180200 h 255835"/>
                            <a:gd name="connsiteX5" fmla="*/ 171662 w 244242"/>
                            <a:gd name="connsiteY5" fmla="*/ 198345 h 255835"/>
                            <a:gd name="connsiteX6" fmla="*/ 141223 w 244242"/>
                            <a:gd name="connsiteY6" fmla="*/ 219545 h 255835"/>
                            <a:gd name="connsiteX7" fmla="*/ 123630 w 244242"/>
                            <a:gd name="connsiteY7" fmla="*/ 221570 h 255835"/>
                            <a:gd name="connsiteX8" fmla="*/ 75268 w 244242"/>
                            <a:gd name="connsiteY8" fmla="*/ 200591 h 255835"/>
                            <a:gd name="connsiteX9" fmla="*/ 66250 w 244242"/>
                            <a:gd name="connsiteY9" fmla="*/ 155393 h 255835"/>
                            <a:gd name="connsiteX10" fmla="*/ 66103 w 244242"/>
                            <a:gd name="connsiteY10" fmla="*/ 134966 h 255835"/>
                            <a:gd name="connsiteX11" fmla="*/ 66103 w 244242"/>
                            <a:gd name="connsiteY11" fmla="*/ 60288 h 255835"/>
                            <a:gd name="connsiteX12" fmla="*/ 66692 w 244242"/>
                            <a:gd name="connsiteY12" fmla="*/ 31542 h 255835"/>
                            <a:gd name="connsiteX13" fmla="*/ 68495 w 244242"/>
                            <a:gd name="connsiteY13" fmla="*/ 20169 h 255835"/>
                            <a:gd name="connsiteX14" fmla="*/ 78396 w 244242"/>
                            <a:gd name="connsiteY14" fmla="*/ 2208 h 255835"/>
                            <a:gd name="connsiteX15" fmla="*/ 80494 w 244242"/>
                            <a:gd name="connsiteY15" fmla="*/ 0 h 255835"/>
                            <a:gd name="connsiteX16" fmla="*/ 0 w 244242"/>
                            <a:gd name="connsiteY16" fmla="*/ 0 h 255835"/>
                            <a:gd name="connsiteX17" fmla="*/ 8981 w 244242"/>
                            <a:gd name="connsiteY17" fmla="*/ 10048 h 255835"/>
                            <a:gd name="connsiteX18" fmla="*/ 12477 w 244242"/>
                            <a:gd name="connsiteY18" fmla="*/ 18660 h 255835"/>
                            <a:gd name="connsiteX19" fmla="*/ 14170 w 244242"/>
                            <a:gd name="connsiteY19" fmla="*/ 30070 h 255835"/>
                            <a:gd name="connsiteX20" fmla="*/ 14244 w 244242"/>
                            <a:gd name="connsiteY20" fmla="*/ 45418 h 255835"/>
                            <a:gd name="connsiteX21" fmla="*/ 14354 w 244242"/>
                            <a:gd name="connsiteY21" fmla="*/ 59772 h 255835"/>
                            <a:gd name="connsiteX22" fmla="*/ 14354 w 244242"/>
                            <a:gd name="connsiteY22" fmla="*/ 130697 h 255835"/>
                            <a:gd name="connsiteX23" fmla="*/ 15348 w 244242"/>
                            <a:gd name="connsiteY23" fmla="*/ 174275 h 255835"/>
                            <a:gd name="connsiteX24" fmla="*/ 32683 w 244242"/>
                            <a:gd name="connsiteY24" fmla="*/ 219913 h 255835"/>
                            <a:gd name="connsiteX25" fmla="*/ 120023 w 244242"/>
                            <a:gd name="connsiteY25" fmla="*/ 255836 h 255835"/>
                            <a:gd name="connsiteX26" fmla="*/ 169785 w 244242"/>
                            <a:gd name="connsiteY26" fmla="*/ 247996 h 255835"/>
                            <a:gd name="connsiteX27" fmla="*/ 206664 w 244242"/>
                            <a:gd name="connsiteY27" fmla="*/ 223410 h 255835"/>
                            <a:gd name="connsiteX28" fmla="*/ 226613 w 244242"/>
                            <a:gd name="connsiteY28" fmla="*/ 175268 h 255835"/>
                            <a:gd name="connsiteX29" fmla="*/ 228342 w 244242"/>
                            <a:gd name="connsiteY29" fmla="*/ 131065 h 255835"/>
                            <a:gd name="connsiteX30" fmla="*/ 228342 w 244242"/>
                            <a:gd name="connsiteY30" fmla="*/ 59846 h 255835"/>
                            <a:gd name="connsiteX31" fmla="*/ 228158 w 244242"/>
                            <a:gd name="connsiteY31" fmla="*/ 45713 h 255835"/>
                            <a:gd name="connsiteX32" fmla="*/ 228158 w 244242"/>
                            <a:gd name="connsiteY32" fmla="*/ 42915 h 255835"/>
                            <a:gd name="connsiteX33" fmla="*/ 230256 w 244242"/>
                            <a:gd name="connsiteY33" fmla="*/ 20317 h 255835"/>
                            <a:gd name="connsiteX34" fmla="*/ 234526 w 244242"/>
                            <a:gd name="connsiteY34" fmla="*/ 10306 h 255835"/>
                            <a:gd name="connsiteX35" fmla="*/ 244242 w 244242"/>
                            <a:gd name="connsiteY35" fmla="*/ 0 h 255835"/>
                            <a:gd name="connsiteX36" fmla="*/ 165294 w 244242"/>
                            <a:gd name="connsiteY36" fmla="*/ 0 h 255835"/>
                            <a:gd name="connsiteX37" fmla="*/ 174312 w 244242"/>
                            <a:gd name="connsiteY37" fmla="*/ 9643 h 2558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244242" h="255835">
                              <a:moveTo>
                                <a:pt x="174312" y="9643"/>
                              </a:moveTo>
                              <a:cubicBezTo>
                                <a:pt x="175858" y="12293"/>
                                <a:pt x="177182" y="15127"/>
                                <a:pt x="177955" y="18072"/>
                              </a:cubicBezTo>
                              <a:cubicBezTo>
                                <a:pt x="179685" y="24071"/>
                                <a:pt x="180127" y="30070"/>
                                <a:pt x="180127" y="43983"/>
                              </a:cubicBezTo>
                              <a:lnTo>
                                <a:pt x="180127" y="138131"/>
                              </a:lnTo>
                              <a:cubicBezTo>
                                <a:pt x="180127" y="158375"/>
                                <a:pt x="179538" y="170336"/>
                                <a:pt x="178029" y="180200"/>
                              </a:cubicBezTo>
                              <a:cubicBezTo>
                                <a:pt x="177072" y="186788"/>
                                <a:pt x="174864" y="192898"/>
                                <a:pt x="171662" y="198345"/>
                              </a:cubicBezTo>
                              <a:cubicBezTo>
                                <a:pt x="165626" y="208430"/>
                                <a:pt x="154473" y="216159"/>
                                <a:pt x="141223" y="219545"/>
                              </a:cubicBezTo>
                              <a:cubicBezTo>
                                <a:pt x="135850" y="220870"/>
                                <a:pt x="129961" y="221570"/>
                                <a:pt x="123630" y="221570"/>
                              </a:cubicBezTo>
                              <a:cubicBezTo>
                                <a:pt x="102393" y="221570"/>
                                <a:pt x="84138" y="213620"/>
                                <a:pt x="75268" y="200591"/>
                              </a:cubicBezTo>
                              <a:cubicBezTo>
                                <a:pt x="68459" y="190469"/>
                                <a:pt x="66581" y="180863"/>
                                <a:pt x="66250" y="155393"/>
                              </a:cubicBezTo>
                              <a:lnTo>
                                <a:pt x="66103" y="134966"/>
                              </a:lnTo>
                              <a:lnTo>
                                <a:pt x="66103" y="60288"/>
                              </a:lnTo>
                              <a:cubicBezTo>
                                <a:pt x="66103" y="45823"/>
                                <a:pt x="66177" y="38940"/>
                                <a:pt x="66692" y="31542"/>
                              </a:cubicBezTo>
                              <a:cubicBezTo>
                                <a:pt x="66913" y="27126"/>
                                <a:pt x="67575" y="23298"/>
                                <a:pt x="68495" y="20169"/>
                              </a:cubicBezTo>
                              <a:cubicBezTo>
                                <a:pt x="70225" y="14465"/>
                                <a:pt x="74458" y="6883"/>
                                <a:pt x="78396" y="2208"/>
                              </a:cubicBezTo>
                              <a:cubicBezTo>
                                <a:pt x="78948" y="1693"/>
                                <a:pt x="79537" y="1031"/>
                                <a:pt x="80494" y="0"/>
                              </a:cubicBezTo>
                              <a:lnTo>
                                <a:pt x="0" y="0"/>
                              </a:lnTo>
                              <a:cubicBezTo>
                                <a:pt x="4932" y="4122"/>
                                <a:pt x="6515" y="5999"/>
                                <a:pt x="8981" y="10048"/>
                              </a:cubicBezTo>
                              <a:cubicBezTo>
                                <a:pt x="10526" y="12772"/>
                                <a:pt x="11778" y="15642"/>
                                <a:pt x="12477" y="18660"/>
                              </a:cubicBezTo>
                              <a:cubicBezTo>
                                <a:pt x="13471" y="22415"/>
                                <a:pt x="14060" y="26242"/>
                                <a:pt x="14170" y="30070"/>
                              </a:cubicBezTo>
                              <a:cubicBezTo>
                                <a:pt x="14207" y="32499"/>
                                <a:pt x="14244" y="37615"/>
                                <a:pt x="14244" y="45418"/>
                              </a:cubicBezTo>
                              <a:lnTo>
                                <a:pt x="14354" y="59772"/>
                              </a:lnTo>
                              <a:lnTo>
                                <a:pt x="14354" y="130697"/>
                              </a:lnTo>
                              <a:cubicBezTo>
                                <a:pt x="14354" y="157050"/>
                                <a:pt x="14465" y="163711"/>
                                <a:pt x="15348" y="174275"/>
                              </a:cubicBezTo>
                              <a:cubicBezTo>
                                <a:pt x="16783" y="192383"/>
                                <a:pt x="22231" y="206811"/>
                                <a:pt x="32683" y="219913"/>
                              </a:cubicBezTo>
                              <a:cubicBezTo>
                                <a:pt x="51418" y="243506"/>
                                <a:pt x="81598" y="255836"/>
                                <a:pt x="120023" y="255836"/>
                              </a:cubicBezTo>
                              <a:cubicBezTo>
                                <a:pt x="138389" y="255836"/>
                                <a:pt x="156203" y="253039"/>
                                <a:pt x="169785" y="247996"/>
                              </a:cubicBezTo>
                              <a:cubicBezTo>
                                <a:pt x="184065" y="242696"/>
                                <a:pt x="197242" y="233863"/>
                                <a:pt x="206664" y="223410"/>
                              </a:cubicBezTo>
                              <a:cubicBezTo>
                                <a:pt x="218110" y="210565"/>
                                <a:pt x="224699" y="194775"/>
                                <a:pt x="226613" y="175268"/>
                              </a:cubicBezTo>
                              <a:cubicBezTo>
                                <a:pt x="227864" y="163932"/>
                                <a:pt x="228342" y="150461"/>
                                <a:pt x="228342" y="131065"/>
                              </a:cubicBezTo>
                              <a:lnTo>
                                <a:pt x="228342" y="59846"/>
                              </a:lnTo>
                              <a:lnTo>
                                <a:pt x="228158" y="45713"/>
                              </a:lnTo>
                              <a:lnTo>
                                <a:pt x="228158" y="42915"/>
                              </a:lnTo>
                              <a:cubicBezTo>
                                <a:pt x="228158" y="32279"/>
                                <a:pt x="228747" y="26058"/>
                                <a:pt x="230256" y="20317"/>
                              </a:cubicBezTo>
                              <a:cubicBezTo>
                                <a:pt x="231140" y="16783"/>
                                <a:pt x="232575" y="13397"/>
                                <a:pt x="234526" y="10306"/>
                              </a:cubicBezTo>
                              <a:cubicBezTo>
                                <a:pt x="237139" y="6073"/>
                                <a:pt x="239016" y="4122"/>
                                <a:pt x="244242" y="0"/>
                              </a:cubicBezTo>
                              <a:lnTo>
                                <a:pt x="165294" y="0"/>
                              </a:lnTo>
                              <a:cubicBezTo>
                                <a:pt x="170189" y="3865"/>
                                <a:pt x="171846" y="5668"/>
                                <a:pt x="174312" y="9643"/>
                              </a:cubicBezTo>
                              <a:close/>
                            </a:path>
                          </a:pathLst>
                        </a:custGeom>
                        <a:grpFill/>
                        <a:ln w="3678" cap="flat">
                          <a:noFill/>
                          <a:prstDash val="solid"/>
                          <a:miter/>
                        </a:ln>
                      </wps:spPr>
                      <wps:bodyPr rtlCol="0" anchor="ctr"/>
                    </wps:wsp>
                    <wps:wsp>
                      <wps:cNvPr id="112" name="Freeform: Shape 112"/>
                      <wps:cNvSpPr/>
                      <wps:spPr>
                        <a:xfrm>
                          <a:off x="937550" y="378361"/>
                          <a:ext cx="238905" cy="247628"/>
                        </a:xfrm>
                        <a:custGeom>
                          <a:avLst/>
                          <a:gdLst>
                            <a:gd name="connsiteX0" fmla="*/ 180642 w 238905"/>
                            <a:gd name="connsiteY0" fmla="*/ 212847 h 247628"/>
                            <a:gd name="connsiteX1" fmla="*/ 141775 w 238905"/>
                            <a:gd name="connsiteY1" fmla="*/ 216343 h 247628"/>
                            <a:gd name="connsiteX2" fmla="*/ 121974 w 238905"/>
                            <a:gd name="connsiteY2" fmla="*/ 216491 h 247628"/>
                            <a:gd name="connsiteX3" fmla="*/ 84027 w 238905"/>
                            <a:gd name="connsiteY3" fmla="*/ 216491 h 247628"/>
                            <a:gd name="connsiteX4" fmla="*/ 234158 w 238905"/>
                            <a:gd name="connsiteY4" fmla="*/ 0 h 247628"/>
                            <a:gd name="connsiteX5" fmla="*/ 39382 w 238905"/>
                            <a:gd name="connsiteY5" fmla="*/ 0 h 247628"/>
                            <a:gd name="connsiteX6" fmla="*/ 15458 w 238905"/>
                            <a:gd name="connsiteY6" fmla="*/ 52853 h 247628"/>
                            <a:gd name="connsiteX7" fmla="*/ 33530 w 238905"/>
                            <a:gd name="connsiteY7" fmla="*/ 44314 h 247628"/>
                            <a:gd name="connsiteX8" fmla="*/ 68569 w 238905"/>
                            <a:gd name="connsiteY8" fmla="*/ 34413 h 247628"/>
                            <a:gd name="connsiteX9" fmla="*/ 103461 w 238905"/>
                            <a:gd name="connsiteY9" fmla="*/ 31395 h 247628"/>
                            <a:gd name="connsiteX10" fmla="*/ 122710 w 238905"/>
                            <a:gd name="connsiteY10" fmla="*/ 31027 h 247628"/>
                            <a:gd name="connsiteX11" fmla="*/ 151529 w 238905"/>
                            <a:gd name="connsiteY11" fmla="*/ 31027 h 247628"/>
                            <a:gd name="connsiteX12" fmla="*/ 0 w 238905"/>
                            <a:gd name="connsiteY12" fmla="*/ 247628 h 247628"/>
                            <a:gd name="connsiteX13" fmla="*/ 214172 w 238905"/>
                            <a:gd name="connsiteY13" fmla="*/ 247628 h 247628"/>
                            <a:gd name="connsiteX14" fmla="*/ 238906 w 238905"/>
                            <a:gd name="connsiteY14" fmla="*/ 191131 h 247628"/>
                            <a:gd name="connsiteX15" fmla="*/ 220724 w 238905"/>
                            <a:gd name="connsiteY15" fmla="*/ 200664 h 247628"/>
                            <a:gd name="connsiteX16" fmla="*/ 180642 w 238905"/>
                            <a:gd name="connsiteY16" fmla="*/ 212847 h 2476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38905" h="247628">
                              <a:moveTo>
                                <a:pt x="180642" y="212847"/>
                              </a:moveTo>
                              <a:cubicBezTo>
                                <a:pt x="169637" y="214871"/>
                                <a:pt x="157197" y="215975"/>
                                <a:pt x="141775" y="216343"/>
                              </a:cubicBezTo>
                              <a:cubicBezTo>
                                <a:pt x="136549" y="216491"/>
                                <a:pt x="130034" y="216491"/>
                                <a:pt x="121974" y="216491"/>
                              </a:cubicBezTo>
                              <a:lnTo>
                                <a:pt x="84027" y="216491"/>
                              </a:lnTo>
                              <a:lnTo>
                                <a:pt x="234158" y="0"/>
                              </a:lnTo>
                              <a:lnTo>
                                <a:pt x="39382" y="0"/>
                              </a:lnTo>
                              <a:lnTo>
                                <a:pt x="15458" y="52853"/>
                              </a:lnTo>
                              <a:cubicBezTo>
                                <a:pt x="23482" y="48583"/>
                                <a:pt x="26647" y="47111"/>
                                <a:pt x="33530" y="44314"/>
                              </a:cubicBezTo>
                              <a:cubicBezTo>
                                <a:pt x="44645" y="39934"/>
                                <a:pt x="56828" y="36438"/>
                                <a:pt x="68569" y="34413"/>
                              </a:cubicBezTo>
                              <a:cubicBezTo>
                                <a:pt x="78801" y="32647"/>
                                <a:pt x="88223" y="31837"/>
                                <a:pt x="103461" y="31395"/>
                              </a:cubicBezTo>
                              <a:cubicBezTo>
                                <a:pt x="110307" y="31174"/>
                                <a:pt x="116748" y="31027"/>
                                <a:pt x="122710" y="31027"/>
                              </a:cubicBezTo>
                              <a:lnTo>
                                <a:pt x="151529" y="31027"/>
                              </a:lnTo>
                              <a:lnTo>
                                <a:pt x="0" y="247628"/>
                              </a:lnTo>
                              <a:lnTo>
                                <a:pt x="214172" y="247628"/>
                              </a:lnTo>
                              <a:lnTo>
                                <a:pt x="238906" y="191131"/>
                              </a:lnTo>
                              <a:cubicBezTo>
                                <a:pt x="230293" y="196063"/>
                                <a:pt x="227238" y="197646"/>
                                <a:pt x="220724" y="200664"/>
                              </a:cubicBezTo>
                              <a:cubicBezTo>
                                <a:pt x="208210" y="206406"/>
                                <a:pt x="194702" y="210528"/>
                                <a:pt x="180642" y="212847"/>
                              </a:cubicBezTo>
                              <a:close/>
                            </a:path>
                          </a:pathLst>
                        </a:custGeom>
                        <a:grpFill/>
                        <a:ln w="3678" cap="flat">
                          <a:noFill/>
                          <a:prstDash val="solid"/>
                          <a:miter/>
                        </a:ln>
                      </wps:spPr>
                      <wps:bodyPr rtlCol="0" anchor="ctr"/>
                    </wps:wsp>
                    <wps:wsp>
                      <wps:cNvPr id="113" name="Freeform: Shape 113"/>
                      <wps:cNvSpPr/>
                      <wps:spPr>
                        <a:xfrm>
                          <a:off x="2393509" y="285059"/>
                          <a:ext cx="56018" cy="56018"/>
                        </a:xfrm>
                        <a:custGeom>
                          <a:avLst/>
                          <a:gdLst>
                            <a:gd name="connsiteX0" fmla="*/ 28046 w 56018"/>
                            <a:gd name="connsiteY0" fmla="*/ 0 h 56018"/>
                            <a:gd name="connsiteX1" fmla="*/ 0 w 56018"/>
                            <a:gd name="connsiteY1" fmla="*/ 28046 h 56018"/>
                            <a:gd name="connsiteX2" fmla="*/ 28046 w 56018"/>
                            <a:gd name="connsiteY2" fmla="*/ 56018 h 56018"/>
                            <a:gd name="connsiteX3" fmla="*/ 56018 w 56018"/>
                            <a:gd name="connsiteY3" fmla="*/ 28046 h 56018"/>
                            <a:gd name="connsiteX4" fmla="*/ 28046 w 56018"/>
                            <a:gd name="connsiteY4" fmla="*/ 0 h 56018"/>
                            <a:gd name="connsiteX5" fmla="*/ 28046 w 56018"/>
                            <a:gd name="connsiteY5" fmla="*/ 51970 h 56018"/>
                            <a:gd name="connsiteX6" fmla="*/ 4564 w 56018"/>
                            <a:gd name="connsiteY6" fmla="*/ 28046 h 56018"/>
                            <a:gd name="connsiteX7" fmla="*/ 28046 w 56018"/>
                            <a:gd name="connsiteY7" fmla="*/ 4049 h 56018"/>
                            <a:gd name="connsiteX8" fmla="*/ 51454 w 56018"/>
                            <a:gd name="connsiteY8" fmla="*/ 28046 h 56018"/>
                            <a:gd name="connsiteX9" fmla="*/ 28046 w 56018"/>
                            <a:gd name="connsiteY9" fmla="*/ 51970 h 560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56018" h="56018">
                              <a:moveTo>
                                <a:pt x="28046" y="0"/>
                              </a:moveTo>
                              <a:cubicBezTo>
                                <a:pt x="12551" y="0"/>
                                <a:pt x="0" y="11410"/>
                                <a:pt x="0" y="28046"/>
                              </a:cubicBezTo>
                              <a:cubicBezTo>
                                <a:pt x="0" y="44756"/>
                                <a:pt x="12514" y="56018"/>
                                <a:pt x="28046" y="56018"/>
                              </a:cubicBezTo>
                              <a:cubicBezTo>
                                <a:pt x="43467" y="56018"/>
                                <a:pt x="56018" y="44756"/>
                                <a:pt x="56018" y="28046"/>
                              </a:cubicBezTo>
                              <a:cubicBezTo>
                                <a:pt x="55982" y="11410"/>
                                <a:pt x="43467" y="0"/>
                                <a:pt x="28046" y="0"/>
                              </a:cubicBezTo>
                              <a:close/>
                              <a:moveTo>
                                <a:pt x="28046" y="51970"/>
                              </a:moveTo>
                              <a:cubicBezTo>
                                <a:pt x="14906" y="51970"/>
                                <a:pt x="4564" y="42290"/>
                                <a:pt x="4564" y="28046"/>
                              </a:cubicBezTo>
                              <a:cubicBezTo>
                                <a:pt x="4564" y="13655"/>
                                <a:pt x="14943" y="4049"/>
                                <a:pt x="28046" y="4049"/>
                              </a:cubicBezTo>
                              <a:cubicBezTo>
                                <a:pt x="41406" y="4049"/>
                                <a:pt x="51454" y="13655"/>
                                <a:pt x="51454" y="28046"/>
                              </a:cubicBezTo>
                              <a:cubicBezTo>
                                <a:pt x="51454" y="42253"/>
                                <a:pt x="41370" y="51970"/>
                                <a:pt x="28046" y="51970"/>
                              </a:cubicBezTo>
                              <a:close/>
                            </a:path>
                          </a:pathLst>
                        </a:custGeom>
                        <a:grpFill/>
                        <a:ln w="3678" cap="flat">
                          <a:noFill/>
                          <a:prstDash val="solid"/>
                          <a:miter/>
                        </a:ln>
                      </wps:spPr>
                      <wps:bodyPr rtlCol="0" anchor="ctr"/>
                    </wps:wsp>
                    <wps:wsp>
                      <wps:cNvPr id="114" name="Freeform: Shape 114"/>
                      <wps:cNvSpPr/>
                      <wps:spPr>
                        <a:xfrm>
                          <a:off x="2411029" y="297352"/>
                          <a:ext cx="24070" cy="29665"/>
                        </a:xfrm>
                        <a:custGeom>
                          <a:avLst/>
                          <a:gdLst>
                            <a:gd name="connsiteX0" fmla="*/ 22893 w 24070"/>
                            <a:gd name="connsiteY0" fmla="*/ 9017 h 29665"/>
                            <a:gd name="connsiteX1" fmla="*/ 8944 w 24070"/>
                            <a:gd name="connsiteY1" fmla="*/ 0 h 29665"/>
                            <a:gd name="connsiteX2" fmla="*/ 0 w 24070"/>
                            <a:gd name="connsiteY2" fmla="*/ 0 h 29665"/>
                            <a:gd name="connsiteX3" fmla="*/ 0 w 24070"/>
                            <a:gd name="connsiteY3" fmla="*/ 29665 h 29665"/>
                            <a:gd name="connsiteX4" fmla="*/ 4306 w 24070"/>
                            <a:gd name="connsiteY4" fmla="*/ 29665 h 29665"/>
                            <a:gd name="connsiteX5" fmla="*/ 4306 w 24070"/>
                            <a:gd name="connsiteY5" fmla="*/ 18108 h 29665"/>
                            <a:gd name="connsiteX6" fmla="*/ 12072 w 24070"/>
                            <a:gd name="connsiteY6" fmla="*/ 18108 h 29665"/>
                            <a:gd name="connsiteX7" fmla="*/ 12882 w 24070"/>
                            <a:gd name="connsiteY7" fmla="*/ 18035 h 29665"/>
                            <a:gd name="connsiteX8" fmla="*/ 19065 w 24070"/>
                            <a:gd name="connsiteY8" fmla="*/ 29665 h 29665"/>
                            <a:gd name="connsiteX9" fmla="*/ 24071 w 24070"/>
                            <a:gd name="connsiteY9" fmla="*/ 29665 h 29665"/>
                            <a:gd name="connsiteX10" fmla="*/ 17299 w 24070"/>
                            <a:gd name="connsiteY10" fmla="*/ 17078 h 29665"/>
                            <a:gd name="connsiteX11" fmla="*/ 22893 w 24070"/>
                            <a:gd name="connsiteY11" fmla="*/ 9017 h 29665"/>
                            <a:gd name="connsiteX12" fmla="*/ 11042 w 24070"/>
                            <a:gd name="connsiteY12" fmla="*/ 13876 h 29665"/>
                            <a:gd name="connsiteX13" fmla="*/ 4343 w 24070"/>
                            <a:gd name="connsiteY13" fmla="*/ 13876 h 29665"/>
                            <a:gd name="connsiteX14" fmla="*/ 4343 w 24070"/>
                            <a:gd name="connsiteY14" fmla="*/ 4417 h 29665"/>
                            <a:gd name="connsiteX15" fmla="*/ 10674 w 24070"/>
                            <a:gd name="connsiteY15" fmla="*/ 4417 h 29665"/>
                            <a:gd name="connsiteX16" fmla="*/ 18219 w 24070"/>
                            <a:gd name="connsiteY16" fmla="*/ 9128 h 29665"/>
                            <a:gd name="connsiteX17" fmla="*/ 11042 w 24070"/>
                            <a:gd name="connsiteY17" fmla="*/ 13876 h 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4070" h="29665">
                              <a:moveTo>
                                <a:pt x="22893" y="9017"/>
                              </a:moveTo>
                              <a:cubicBezTo>
                                <a:pt x="22893" y="1325"/>
                                <a:pt x="17593" y="0"/>
                                <a:pt x="8944" y="0"/>
                              </a:cubicBezTo>
                              <a:lnTo>
                                <a:pt x="0" y="0"/>
                              </a:lnTo>
                              <a:lnTo>
                                <a:pt x="0" y="29665"/>
                              </a:lnTo>
                              <a:lnTo>
                                <a:pt x="4306" y="29665"/>
                              </a:lnTo>
                              <a:lnTo>
                                <a:pt x="4306" y="18108"/>
                              </a:lnTo>
                              <a:lnTo>
                                <a:pt x="12072" y="18108"/>
                              </a:lnTo>
                              <a:cubicBezTo>
                                <a:pt x="12367" y="18108"/>
                                <a:pt x="12661" y="18108"/>
                                <a:pt x="12882" y="18035"/>
                              </a:cubicBezTo>
                              <a:lnTo>
                                <a:pt x="19065" y="29665"/>
                              </a:lnTo>
                              <a:lnTo>
                                <a:pt x="24071" y="29665"/>
                              </a:lnTo>
                              <a:lnTo>
                                <a:pt x="17299" y="17078"/>
                              </a:lnTo>
                              <a:cubicBezTo>
                                <a:pt x="21090" y="15532"/>
                                <a:pt x="22893" y="12367"/>
                                <a:pt x="22893" y="9017"/>
                              </a:cubicBezTo>
                              <a:close/>
                              <a:moveTo>
                                <a:pt x="11042" y="13876"/>
                              </a:moveTo>
                              <a:lnTo>
                                <a:pt x="4343" y="13876"/>
                              </a:lnTo>
                              <a:lnTo>
                                <a:pt x="4343" y="4417"/>
                              </a:lnTo>
                              <a:lnTo>
                                <a:pt x="10674" y="4417"/>
                              </a:lnTo>
                              <a:cubicBezTo>
                                <a:pt x="15090" y="4417"/>
                                <a:pt x="18219" y="5300"/>
                                <a:pt x="18219" y="9128"/>
                              </a:cubicBezTo>
                              <a:cubicBezTo>
                                <a:pt x="18182" y="12293"/>
                                <a:pt x="16047" y="13876"/>
                                <a:pt x="11042" y="13876"/>
                              </a:cubicBezTo>
                              <a:close/>
                            </a:path>
                          </a:pathLst>
                        </a:custGeom>
                        <a:grpFill/>
                        <a:ln w="3678" cap="flat">
                          <a:noFill/>
                          <a:prstDash val="solid"/>
                          <a:miter/>
                        </a:ln>
                      </wps:spPr>
                      <wps:bodyPr rtlCol="0" anchor="ctr"/>
                    </wps:wsp>
                  </wpg:wgp>
                </a:graphicData>
              </a:graphic>
            </wp:anchor>
          </w:drawing>
        </mc:Choice>
        <mc:Fallback>
          <w:pict>
            <v:group w14:anchorId="1670054D" id="Graphic 25" o:spid="_x0000_s1026" style="position:absolute;margin-left:421.45pt;margin-top:37.75pt;width:145.5pt;height:33.6pt;z-index:251705344;mso-position-horizontal-relative:page;mso-position-vertical-relative:page" coordorigin="2476,2477" coordsize="22018,5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">
              <v:shape id="Freeform: Shape 106" o:spid="_x0000_s1027" style="position:absolute;left:2476;top:2477;width:5084;height:5085;visibility:visible;mso-wrap-style:square;v-text-anchor:middle" coordsize="508433,508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" path="m254180,c113840,,37,113766,,254143r,147c,312222,19433,365590,52080,408321l263381,130660r-22746,37l218074,130660v-24108,,-46707,1730,-63048,4895c145125,137506,136328,141039,129151,146118v-8428,5926,-18992,18440,-25911,30770c102467,178323,101289,180421,99817,183476l87487,180679r20722,-79721l372878,100958,162571,382153v13655,-1215,19139,-1509,30254,-1509c201364,380644,214319,381196,231618,382189r37358,2319c282410,385281,293820,385686,302469,385686v19249,,31800,-1509,44240,-5300c356353,377441,365480,372988,373909,367283v14759,-10232,29113,-26573,37726,-42989c412444,322638,413843,320098,415389,316749r11262,2871c423008,333569,421057,338906,415499,351346v-11299,25249,-24071,42143,-41590,55098c355874,419805,335925,426356,312333,426724r-3607,37c291280,426761,277772,425289,235924,418921v-42547,-6551,-64226,-8796,-85573,-8796c136034,410125,122747,411229,108945,413474v-18256,2871,-25433,5006,-41995,12588c113361,476669,180127,508469,254254,508469v140376,,254180,-113803,254180,-254216c508360,113803,394557,,254180,xe" filled="f" stroked="f" strokeweight=".1022mm">
                <v:stroke joinstyle="miter"/>
                <v:path arrowok="t" o:connecttype="custom" o:connectlocs="254180,0;0,254143;0,254290;52080,408321;263381,130660;240635,130697;218074,130660;155026,135555;129151,146118;103240,176888;99817,183476;87487,180679;108209,100958;372878,100958;162571,382153;192825,380644;231618,382189;268976,384508;302469,385686;346709,380386;373909,367283;411635,324294;415389,316749;426651,319620;415499,351346;373909,406444;312333,426724;308726,426761;235924,418921;150351,410125;108945,413474;66950,426062;254254,508469;508434,254253;254180,0" o:connectangles="0,0,0,0,0,0,0,0,0,0,0,0,0,0,0,0,0,0,0,0,0,0,0,0,0,0,0,0,0,0,0,0,0,0,0"/>
              </v:shape>
              <v:shape id="Freeform: Shape 107" o:spid="_x0000_s1028" style="position:absolute;left:17465;top:3783;width:795;height:2477;visibility:visible;mso-wrap-style:square;v-text-anchor:middle" coordsize="79500,24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" path="m64079,45823v73,-16563,478,-21090,2576,-27788c67502,15348,68716,12772,70225,10342,72765,6147,74568,4122,79500,l,c5153,4453,6846,6257,9201,9790v1583,2613,2945,5264,3828,8098c14870,23850,15495,29813,15642,44535v,7545,37,12514,37,14943l15679,207731v,8723,-1546,17961,-3901,23997c10784,234231,9422,236697,7803,238942v-1840,2724,-3202,4233,-7545,8723l78875,247665v-3865,-3349,-5264,-4895,-7619,-8723c69600,236513,68275,233936,67318,231397v-2098,-5631,-3350,-13913,-3350,-21715l63968,60398r111,-14575xe" filled="f" stroked="f" strokeweight=".1022mm">
                <v:stroke joinstyle="miter"/>
                <v:path arrowok="t" o:connecttype="custom" o:connectlocs="64079,45823;66655,18035;70225,10342;79500,0;0,0;9201,9790;13029,17888;15642,44535;15679,59478;15679,207731;11778,231728;7803,238942;258,247665;78875,247665;71256,238942;67318,231397;63968,209682;63968,60398;64079,45823" o:connectangles="0,0,0,0,0,0,0,0,0,0,0,0,0,0,0,0,0,0,0"/>
              </v:shape>
              <v:shape id="Freeform: Shape 108" o:spid="_x0000_s1029" style="position:absolute;left:21161;top:3783;width:2400;height:2477;visibility:visible;mso-wrap-style:square;v-text-anchor:middle" coordsize="240046,247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" path="m223594,45786v,-11005,847,-19396,2724,-26242c227201,16378,228563,13287,230256,10416,232833,6183,234783,4159,240046,37r-80788,c163932,3938,165552,5705,168312,10122v1767,2870,3129,5815,4122,8612c174312,24586,175085,31837,175085,44792r,60141l64115,104933r,-45161c64115,46044,64189,37100,64778,30365v294,-4012,957,-7619,1988,-10748c68458,14281,72986,6919,76997,2687,77550,2098,78543,1141,79721,l368,c5116,4895,6404,6367,8502,9533v1730,2539,3239,5336,4306,8391c14869,24181,15274,27641,15495,44130r258,15679l15753,195438v,13728,-258,19764,-994,26095c14317,224735,13434,228011,12293,231360v-2061,5337,-4895,9533,-9569,13839c2171,245788,1251,246561,,247665r78433,c75010,244132,73832,242623,71771,239494v-1435,-2356,-2834,-4895,-3975,-7692c65293,225250,64520,220576,64152,210086v-73,-5263,-73,-10158,-73,-14759l64079,135297r110969,l175048,195732v,13361,-148,18219,-1141,25175c173502,224661,172655,228268,171257,231618v-1804,4637,-4638,8870,-8907,12992c161614,245236,160546,246377,158927,247702r79095,c234746,244463,233532,243064,231397,240046v-1987,-2723,-3496,-5410,-4600,-8134c224367,226060,223815,221717,223521,209498v-147,-7288,-184,-11521,-184,-12846l223521,60398r,-14612l223594,45786xe" filled="f" stroked="f" strokeweight=".1022mm">
                <v:stroke joinstyle="miter"/>
                <v:path arrowok="t" o:connecttype="custom" o:connectlocs="223594,45786;226318,19544;230256,10416;240046,37;159258,37;168312,10122;172434,18734;175085,44792;175085,104933;64115,104933;64115,59772;64778,30365;66766,19617;76997,2687;79721,0;368,0;8502,9533;12808,17924;15495,44130;15753,59809;15753,195438;14759,221533;12293,231360;2724,245199;0,247665;78433,247665;71771,239494;67796,231802;64152,210086;64079,195327;64079,135297;175048,135297;175048,195732;173907,220907;171257,231618;162350,244610;158927,247702;238022,247702;231397,240046;226797,231912;223521,209498;223337,196652;223521,60398;223521,45786" o:connectangles="0,0,0,0,0,0,0,0,0,0,0,0,0,0,0,0,0,0,0,0,0,0,0,0,0,0,0,0,0,0,0,0,0,0,0,0,0,0,0,0,0,0,0,0"/>
              </v:shape>
              <v:shape id="Freeform: Shape 109" o:spid="_x0000_s1030" style="position:absolute;left:15000;top:3783;width:2268;height:2477;visibility:visible;mso-wrap-style:square;v-text-anchor:middle" coordsize="226796,247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" path="m207032,230477v-8723,-8282,-16526,-16158,-28046,-28782c171625,193818,165626,187009,160914,181562l122453,136291v4747,-1398,6698,-2061,10968,-3791c145935,127568,155430,122084,163969,114870v9791,-8244,15827,-17077,19471,-28266c185537,80347,186494,73942,186494,67501v,-15237,-5631,-29039,-16709,-40596c159589,16231,145456,8355,129556,4564,118441,1988,106921,810,87229,294,79795,110,72102,,64263,l368,c4674,4012,6257,5742,8613,9349v1877,2834,3459,5925,4379,9017c14649,23960,15348,31616,15348,44756r,162496c15348,218957,14612,225766,12624,231250v-1141,2797,-2539,5410,-4269,7839c6036,241997,4601,243506,,247702r78727,c75157,243874,74053,242659,71881,239641v-1729,-2355,-3165,-4932,-4195,-7545c65551,226612,64557,220686,64557,209203v-110,-3717,-184,-7876,-184,-12403l64373,141076r45897,55024c112405,198713,115864,202688,120502,208099v5410,5999,9385,10526,12183,13324c141518,230550,149946,237249,158228,241739v7177,3828,13875,5411,24586,5779c186862,247628,191169,247665,195733,247665r31064,c222711,244389,220944,242991,217742,240230v-3459,-2981,-7030,-6146,-10710,-9753xm112441,109055v-8833,5190,-17887,8134,-31174,10011c76225,119839,71808,120244,68311,120244v-1251,,-2134,-37,-4011,-184l64300,28377v3165,-73,4343,-73,6477,-73c82923,28304,94775,29739,104050,32389v6257,1803,12072,4895,16857,8981c129262,48510,133641,58852,133641,71771v,11226,-3275,20795,-9679,27972c120980,103203,117079,106295,112441,109055xe" filled="f" stroked="f" strokeweight=".1022mm">
                <v:stroke joinstyle="miter"/>
                <v:path arrowok="t" o:connecttype="custom" o:connectlocs="207032,230477;178986,201695;160914,181562;122453,136291;133421,132500;163969,114870;183440,86604;186494,67501;169785,26905;129556,4564;87229,294;64263,0;368,0;8613,9349;12992,18366;15348,44756;15348,207252;12624,231250;8355,239089;0,247702;78727,247702;71881,239641;67686,232096;64557,209203;64373,196800;64373,141076;110270,196100;120502,208099;132685,221423;158228,241739;182814,247518;195733,247665;226797,247665;217742,240230;207032,230477;112441,109055;81267,119066;68311,120244;64300,120060;64300,28377;70777,28304;104050,32389;120907,41370;133641,71771;123962,99743;112441,109055" o:connectangles="0,0,0,0,0,0,0,0,0,0,0,0,0,0,0,0,0,0,0,0,0,0,0,0,0,0,0,0,0,0,0,0,0,0,0,0,0,0,0,0,0,0,0,0,0,0"/>
              </v:shape>
              <v:shape id="Freeform: Shape 110" o:spid="_x0000_s1031" style="position:absolute;left:18636;top:3721;width:2114;height:2605;visibility:visible;mso-wrap-style:square;v-text-anchor:middle" coordsize="211338,26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" path="m184507,218073v-14906,6294,-28525,9165,-43247,9165c115644,227238,93707,218110,77476,200591,61392,183218,52816,159184,52816,131948v,-25911,8024,-50019,22341,-66839c81341,57785,88923,51601,97572,46743v14023,-7803,30291,-11888,47958,-11888c160620,34855,175232,37799,189991,43799v9164,3754,12514,5594,20354,11189l210345,8428c204271,6441,201842,5778,195328,4380,180974,1362,167282,,151713,,125102,,102099,4269,81156,13140,68643,18403,57233,25212,47111,33309,16599,57895,,93486,,134524v,39824,16010,74237,45234,97351c69379,250941,100443,260510,137764,260510v23298,,45087,-3460,69526,-11078c208210,249174,209572,248695,211338,248143r,-44976c205376,207105,203351,208393,199781,210491v-4821,2761,-9864,5337,-15274,7582xe" filled="f" stroked="f" strokeweight=".1022mm">
                <v:stroke joinstyle="miter"/>
                <v:path arrowok="t" o:connecttype="custom" o:connectlocs="184507,218073;141260,227238;77476,200591;52816,131948;75157,65109;97572,46743;145530,34855;189991,43799;210345,54988;210345,8428;195328,4380;151713,0;81156,13140;47111,33309;0,134524;45234,231875;137764,260510;207290,249432;211338,248143;211338,203167;199781,210491;184507,218073" o:connectangles="0,0,0,0,0,0,0,0,0,0,0,0,0,0,0,0,0,0,0,0,0,0"/>
              </v:shape>
              <v:shape id="Freeform: Shape 111" o:spid="_x0000_s1032" style="position:absolute;left:12153;top:3783;width:2443;height:2558;visibility:visible;mso-wrap-style:square;v-text-anchor:middle" coordsize="244242,25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" path="m174312,9643v1546,2650,2870,5484,3643,8429c179685,24071,180127,30070,180127,43983r,94148c180127,158375,179538,170336,178029,180200v-957,6588,-3165,12698,-6367,18145c165626,208430,154473,216159,141223,219545v-5373,1325,-11262,2025,-17593,2025c102393,221570,84138,213620,75268,200591,68459,190469,66581,180863,66250,155393r-147,-20427l66103,60288v,-14465,74,-21348,589,-28746c66913,27126,67575,23298,68495,20169,70225,14465,74458,6883,78396,2208,78948,1693,79537,1031,80494,l,c4932,4122,6515,5999,8981,10048v1545,2724,2797,5594,3496,8612c13471,22415,14060,26242,14170,30070v37,2429,74,7545,74,15348l14354,59772r,70925c14354,157050,14465,163711,15348,174275v1435,18108,6883,32536,17335,45638c51418,243506,81598,255836,120023,255836v18366,,36180,-2797,49762,-7840c184065,242696,197242,233863,206664,223410v11446,-12845,18035,-28635,19949,-48142c227864,163932,228342,150461,228342,131065r,-71219l228158,45713r,-2798c228158,32279,228747,26058,230256,20317v884,-3534,2319,-6920,4270,-10011c237139,6073,239016,4122,244242,l165294,v4895,3865,6552,5668,9018,9643xe" filled="f" stroked="f" strokeweight=".1022mm">
                <v:stroke joinstyle="miter"/>
                <v:path arrowok="t" o:connecttype="custom" o:connectlocs="174312,9643;177955,18072;180127,43983;180127,138131;178029,180200;171662,198345;141223,219545;123630,221570;75268,200591;66250,155393;66103,134966;66103,60288;66692,31542;68495,20169;78396,2208;80494,0;0,0;8981,10048;12477,18660;14170,30070;14244,45418;14354,59772;14354,130697;15348,174275;32683,219913;120023,255836;169785,247996;206664,223410;226613,175268;228342,131065;228342,59846;228158,45713;228158,42915;230256,20317;234526,10306;244242,0;165294,0;174312,9643" o:connectangles="0,0,0,0,0,0,0,0,0,0,0,0,0,0,0,0,0,0,0,0,0,0,0,0,0,0,0,0,0,0,0,0,0,0,0,0,0,0"/>
              </v:shape>
              <v:shape id="Freeform: Shape 112" o:spid="_x0000_s1033" style="position:absolute;left:9375;top:3783;width:2389;height:2476;visibility:visible;mso-wrap-style:square;v-text-anchor:middle" coordsize="238905,247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" path="m180642,212847v-11005,2024,-23445,3128,-38867,3496c136549,216491,130034,216491,121974,216491r-37947,l234158,,39382,,15458,52853v8024,-4270,11189,-5742,18072,-8539c44645,39934,56828,36438,68569,34413v10232,-1766,19654,-2576,34892,-3018c110307,31174,116748,31027,122710,31027r28819,l,247628r214172,l238906,191131v-8613,4932,-11668,6515,-18182,9533c208210,206406,194702,210528,180642,212847xe" filled="f" stroked="f" strokeweight=".1022mm">
                <v:stroke joinstyle="miter"/>
                <v:path arrowok="t" o:connecttype="custom" o:connectlocs="180642,212847;141775,216343;121974,216491;84027,216491;234158,0;39382,0;15458,52853;33530,44314;68569,34413;103461,31395;122710,31027;151529,31027;0,247628;214172,247628;238906,191131;220724,200664;180642,212847" o:connectangles="0,0,0,0,0,0,0,0,0,0,0,0,0,0,0,0,0"/>
              </v:shape>
              <v:shape id="Freeform: Shape 113" o:spid="_x0000_s1034" style="position:absolute;left:23935;top:2850;width:560;height:560;visibility:visible;mso-wrap-style:square;v-text-anchor:middle" coordsize="56018,56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" path="m28046,c12551,,,11410,,28046,,44756,12514,56018,28046,56018v15421,,27972,-11262,27972,-27972c55982,11410,43467,,28046,xm28046,51970c14906,51970,4564,42290,4564,28046,4564,13655,14943,4049,28046,4049v13360,,23408,9606,23408,23997c51454,42253,41370,51970,28046,51970xe" filled="f" stroked="f" strokeweight=".1022mm">
                <v:stroke joinstyle="miter"/>
                <v:path arrowok="t" o:connecttype="custom" o:connectlocs="28046,0;0,28046;28046,56018;56018,28046;28046,0;28046,51970;4564,28046;28046,4049;51454,28046;28046,51970" o:connectangles="0,0,0,0,0,0,0,0,0,0"/>
              </v:shape>
              <v:shape id="Freeform: Shape 114" o:spid="_x0000_s1035" style="position:absolute;left:24110;top:2973;width:240;height:297;visibility:visible;mso-wrap-style:square;v-text-anchor:middle" coordsize="24070,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" path="m22893,9017c22893,1325,17593,,8944,l,,,29665r4306,l4306,18108r7766,c12367,18108,12661,18108,12882,18035r6183,11630l24071,29665,17299,17078v3791,-1546,5594,-4711,5594,-8061xm11042,13876r-6699,l4343,4417r6331,c15090,4417,18219,5300,18219,9128v-37,3165,-2172,4748,-7177,4748xe" filled="f" stroked="f" strokeweight=".1022mm">
                <v:stroke joinstyle="miter"/>
                <v:path arrowok="t" o:connecttype="custom" o:connectlocs="22893,9017;8944,0;0,0;0,29665;4306,29665;4306,18108;12072,18108;12882,18035;19065,29665;24071,29665;17299,17078;22893,9017;11042,13876;4343,13876;4343,4417;10674,4417;18219,9128;11042,13876" o:connectangles="0,0,0,0,0,0,0,0,0,0,0,0,0,0,0,0,0,0"/>
              </v:shape>
              <w10:wrap anchorx="page" anchory="page"/>
            </v:group>
          </w:pict>
        </mc:Fallback>
      </mc:AlternateContent>
    </w:r>
  </w:p>
  <w:p w14:paraId="4F9CF703" w14:textId="77777777" w:rsidR="005C3BA1" w:rsidRPr="000E764C" w:rsidRDefault="005C3BA1" w:rsidP="000E76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0DEBB" w14:textId="77777777" w:rsidR="00A64E57" w:rsidRDefault="00A64E57" w:rsidP="00143F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B94FA9C"/>
    <w:lvl w:ilvl="0">
      <w:start w:val="1"/>
      <w:numFmt w:val="bullet"/>
      <w:pStyle w:val="ListBullet"/>
      <w:lvlText w:val=""/>
      <w:lvlJc w:val="left"/>
      <w:pPr>
        <w:ind w:left="360" w:hanging="360"/>
      </w:pPr>
      <w:rPr>
        <w:rFonts w:ascii="Symbol" w:hAnsi="Symbol" w:hint="default"/>
        <w:color w:val="2167AE" w:themeColor="accent1"/>
      </w:rPr>
    </w:lvl>
  </w:abstractNum>
  <w:abstractNum w:abstractNumId="1" w15:restartNumberingAfterBreak="0">
    <w:nsid w:val="03667EA9"/>
    <w:multiLevelType w:val="hybridMultilevel"/>
    <w:tmpl w:val="118EFA78"/>
    <w:lvl w:ilvl="0" w:tplc="18090001">
      <w:start w:val="1"/>
      <w:numFmt w:val="bullet"/>
      <w:lvlText w:val=""/>
      <w:lvlJc w:val="left"/>
      <w:pPr>
        <w:ind w:left="720" w:hanging="360"/>
      </w:pPr>
      <w:rPr>
        <w:rFonts w:ascii="Symbol" w:hAnsi="Symbol" w:hint="default"/>
      </w:rPr>
    </w:lvl>
    <w:lvl w:ilvl="1" w:tplc="5E4C262A">
      <w:start w:val="1"/>
      <w:numFmt w:val="bullet"/>
      <w:lvlText w:val="o"/>
      <w:lvlJc w:val="left"/>
      <w:pPr>
        <w:ind w:left="1440" w:hanging="360"/>
      </w:pPr>
      <w:rPr>
        <w:rFonts w:ascii="Courier New" w:hAnsi="Courier New" w:cs="Courier New" w:hint="default"/>
        <w:color w:val="auto"/>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98C78B2"/>
    <w:multiLevelType w:val="hybridMultilevel"/>
    <w:tmpl w:val="4664D900"/>
    <w:lvl w:ilvl="0" w:tplc="18090001">
      <w:start w:val="1"/>
      <w:numFmt w:val="bullet"/>
      <w:lvlText w:val=""/>
      <w:lvlJc w:val="left"/>
      <w:pPr>
        <w:ind w:left="1068" w:hanging="360"/>
      </w:pPr>
      <w:rPr>
        <w:rFonts w:ascii="Symbol" w:hAnsi="Symbol" w:hint="default"/>
      </w:rPr>
    </w:lvl>
    <w:lvl w:ilvl="1" w:tplc="18090003">
      <w:start w:val="1"/>
      <w:numFmt w:val="bullet"/>
      <w:lvlText w:val="o"/>
      <w:lvlJc w:val="left"/>
      <w:pPr>
        <w:ind w:left="1788" w:hanging="360"/>
      </w:pPr>
      <w:rPr>
        <w:rFonts w:ascii="Courier New" w:hAnsi="Courier New" w:cs="Courier New" w:hint="default"/>
      </w:rPr>
    </w:lvl>
    <w:lvl w:ilvl="2" w:tplc="18090005" w:tentative="1">
      <w:start w:val="1"/>
      <w:numFmt w:val="bullet"/>
      <w:lvlText w:val=""/>
      <w:lvlJc w:val="left"/>
      <w:pPr>
        <w:ind w:left="2508" w:hanging="360"/>
      </w:pPr>
      <w:rPr>
        <w:rFonts w:ascii="Wingdings" w:hAnsi="Wingdings" w:hint="default"/>
      </w:rPr>
    </w:lvl>
    <w:lvl w:ilvl="3" w:tplc="18090001" w:tentative="1">
      <w:start w:val="1"/>
      <w:numFmt w:val="bullet"/>
      <w:lvlText w:val=""/>
      <w:lvlJc w:val="left"/>
      <w:pPr>
        <w:ind w:left="3228" w:hanging="360"/>
      </w:pPr>
      <w:rPr>
        <w:rFonts w:ascii="Symbol" w:hAnsi="Symbol" w:hint="default"/>
      </w:rPr>
    </w:lvl>
    <w:lvl w:ilvl="4" w:tplc="18090003" w:tentative="1">
      <w:start w:val="1"/>
      <w:numFmt w:val="bullet"/>
      <w:lvlText w:val="o"/>
      <w:lvlJc w:val="left"/>
      <w:pPr>
        <w:ind w:left="3948" w:hanging="360"/>
      </w:pPr>
      <w:rPr>
        <w:rFonts w:ascii="Courier New" w:hAnsi="Courier New" w:cs="Courier New" w:hint="default"/>
      </w:rPr>
    </w:lvl>
    <w:lvl w:ilvl="5" w:tplc="18090005" w:tentative="1">
      <w:start w:val="1"/>
      <w:numFmt w:val="bullet"/>
      <w:lvlText w:val=""/>
      <w:lvlJc w:val="left"/>
      <w:pPr>
        <w:ind w:left="4668" w:hanging="360"/>
      </w:pPr>
      <w:rPr>
        <w:rFonts w:ascii="Wingdings" w:hAnsi="Wingdings" w:hint="default"/>
      </w:rPr>
    </w:lvl>
    <w:lvl w:ilvl="6" w:tplc="18090001" w:tentative="1">
      <w:start w:val="1"/>
      <w:numFmt w:val="bullet"/>
      <w:lvlText w:val=""/>
      <w:lvlJc w:val="left"/>
      <w:pPr>
        <w:ind w:left="5388" w:hanging="360"/>
      </w:pPr>
      <w:rPr>
        <w:rFonts w:ascii="Symbol" w:hAnsi="Symbol" w:hint="default"/>
      </w:rPr>
    </w:lvl>
    <w:lvl w:ilvl="7" w:tplc="18090003" w:tentative="1">
      <w:start w:val="1"/>
      <w:numFmt w:val="bullet"/>
      <w:lvlText w:val="o"/>
      <w:lvlJc w:val="left"/>
      <w:pPr>
        <w:ind w:left="6108" w:hanging="360"/>
      </w:pPr>
      <w:rPr>
        <w:rFonts w:ascii="Courier New" w:hAnsi="Courier New" w:cs="Courier New" w:hint="default"/>
      </w:rPr>
    </w:lvl>
    <w:lvl w:ilvl="8" w:tplc="18090005" w:tentative="1">
      <w:start w:val="1"/>
      <w:numFmt w:val="bullet"/>
      <w:lvlText w:val=""/>
      <w:lvlJc w:val="left"/>
      <w:pPr>
        <w:ind w:left="6828" w:hanging="360"/>
      </w:pPr>
      <w:rPr>
        <w:rFonts w:ascii="Wingdings" w:hAnsi="Wingdings" w:hint="default"/>
      </w:rPr>
    </w:lvl>
  </w:abstractNum>
  <w:abstractNum w:abstractNumId="3" w15:restartNumberingAfterBreak="0">
    <w:nsid w:val="0BC82692"/>
    <w:multiLevelType w:val="hybridMultilevel"/>
    <w:tmpl w:val="DCB47EDA"/>
    <w:lvl w:ilvl="0" w:tplc="18090001">
      <w:start w:val="1"/>
      <w:numFmt w:val="bullet"/>
      <w:lvlText w:val=""/>
      <w:lvlJc w:val="left"/>
      <w:pPr>
        <w:ind w:left="288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C7A5979"/>
    <w:multiLevelType w:val="hybridMultilevel"/>
    <w:tmpl w:val="DB34E9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7567A8A"/>
    <w:multiLevelType w:val="multilevel"/>
    <w:tmpl w:val="F01877B8"/>
    <w:lvl w:ilvl="0">
      <w:start w:val="1"/>
      <w:numFmt w:val="decimal"/>
      <w:pStyle w:val="Heading1"/>
      <w:lvlText w:val="%1."/>
      <w:lvlJc w:val="left"/>
      <w:pPr>
        <w:ind w:left="794" w:hanging="794"/>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078" w:hanging="794"/>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94" w:hanging="794"/>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794" w:hanging="794"/>
      </w:pPr>
      <w:rPr>
        <w:rFonts w:cs="Times New Roman"/>
        <w:b w:val="0"/>
        <w:bCs w:val="0"/>
        <w:i w:val="0"/>
        <w:iCs w:val="0"/>
        <w:caps w:val="0"/>
        <w:smallCaps w:val="0"/>
        <w:strike w:val="0"/>
        <w:dstrike w:val="0"/>
        <w:outline w:val="0"/>
        <w:shadow w:val="0"/>
        <w:emboss w:val="0"/>
        <w:imprint w:val="0"/>
        <w:vanish w:val="0"/>
        <w:color w:val="2167AE"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794" w:hanging="794"/>
      </w:pPr>
      <w:rPr>
        <w:rFonts w:hint="default"/>
      </w:rPr>
    </w:lvl>
    <w:lvl w:ilvl="5">
      <w:start w:val="1"/>
      <w:numFmt w:val="decimal"/>
      <w:lvlText w:val="%1.%2.%3.%4.%5.%6."/>
      <w:lvlJc w:val="left"/>
      <w:pPr>
        <w:ind w:left="794" w:hanging="794"/>
      </w:pPr>
      <w:rPr>
        <w:rFonts w:hint="default"/>
      </w:rPr>
    </w:lvl>
    <w:lvl w:ilvl="6">
      <w:start w:val="1"/>
      <w:numFmt w:val="decimal"/>
      <w:lvlText w:val="%1.%2.%3.%4.%5.%6.%7."/>
      <w:lvlJc w:val="left"/>
      <w:pPr>
        <w:ind w:left="794" w:hanging="794"/>
      </w:pPr>
      <w:rPr>
        <w:rFonts w:hint="default"/>
      </w:rPr>
    </w:lvl>
    <w:lvl w:ilvl="7">
      <w:start w:val="1"/>
      <w:numFmt w:val="decimal"/>
      <w:lvlText w:val="%1.%2.%3.%4.%5.%6.%7.%8."/>
      <w:lvlJc w:val="left"/>
      <w:pPr>
        <w:ind w:left="794" w:hanging="794"/>
      </w:pPr>
      <w:rPr>
        <w:rFonts w:hint="default"/>
      </w:rPr>
    </w:lvl>
    <w:lvl w:ilvl="8">
      <w:start w:val="1"/>
      <w:numFmt w:val="decimal"/>
      <w:lvlText w:val="%1.%2.%3.%4.%5.%6.%7.%8.%9."/>
      <w:lvlJc w:val="left"/>
      <w:pPr>
        <w:ind w:left="794" w:hanging="794"/>
      </w:pPr>
      <w:rPr>
        <w:rFonts w:hint="default"/>
      </w:rPr>
    </w:lvl>
  </w:abstractNum>
  <w:abstractNum w:abstractNumId="6" w15:restartNumberingAfterBreak="0">
    <w:nsid w:val="1E4C7322"/>
    <w:multiLevelType w:val="hybridMultilevel"/>
    <w:tmpl w:val="9B92CAAE"/>
    <w:lvl w:ilvl="0" w:tplc="A224A9DE">
      <w:start w:val="7"/>
      <w:numFmt w:val="bullet"/>
      <w:lvlText w:val="-"/>
      <w:lvlJc w:val="left"/>
      <w:pPr>
        <w:ind w:left="720" w:hanging="360"/>
      </w:pPr>
      <w:rPr>
        <w:rFonts w:ascii="Frutiger 45 Light" w:eastAsia="Times New Roman" w:hAnsi="Frutiger 45 Light"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004676F"/>
    <w:multiLevelType w:val="hybridMultilevel"/>
    <w:tmpl w:val="C2721620"/>
    <w:lvl w:ilvl="0" w:tplc="A224A9DE">
      <w:start w:val="7"/>
      <w:numFmt w:val="bullet"/>
      <w:lvlText w:val="-"/>
      <w:lvlJc w:val="left"/>
      <w:pPr>
        <w:ind w:left="720" w:hanging="360"/>
      </w:pPr>
      <w:rPr>
        <w:rFonts w:ascii="Frutiger 45 Light" w:eastAsia="Times New Roman" w:hAnsi="Frutiger 45 Light"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8F69A2"/>
    <w:multiLevelType w:val="hybridMultilevel"/>
    <w:tmpl w:val="ED9C1956"/>
    <w:lvl w:ilvl="0" w:tplc="A224A9DE">
      <w:start w:val="7"/>
      <w:numFmt w:val="bullet"/>
      <w:lvlText w:val="-"/>
      <w:lvlJc w:val="left"/>
      <w:pPr>
        <w:ind w:left="720" w:hanging="360"/>
      </w:pPr>
      <w:rPr>
        <w:rFonts w:ascii="Frutiger 45 Light" w:eastAsia="Times New Roman" w:hAnsi="Frutiger 45 Light"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AB931B7"/>
    <w:multiLevelType w:val="hybridMultilevel"/>
    <w:tmpl w:val="4246DB4E"/>
    <w:lvl w:ilvl="0" w:tplc="A224A9DE">
      <w:start w:val="7"/>
      <w:numFmt w:val="bullet"/>
      <w:lvlText w:val="-"/>
      <w:lvlJc w:val="left"/>
      <w:pPr>
        <w:ind w:left="720" w:hanging="360"/>
      </w:pPr>
      <w:rPr>
        <w:rFonts w:ascii="Frutiger 45 Light" w:eastAsia="Times New Roman" w:hAnsi="Frutiger 45 Light"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BCE4362"/>
    <w:multiLevelType w:val="hybridMultilevel"/>
    <w:tmpl w:val="A2460A12"/>
    <w:lvl w:ilvl="0" w:tplc="A224A9DE">
      <w:start w:val="7"/>
      <w:numFmt w:val="bullet"/>
      <w:lvlText w:val="-"/>
      <w:lvlJc w:val="left"/>
      <w:pPr>
        <w:ind w:left="720" w:hanging="360"/>
      </w:pPr>
      <w:rPr>
        <w:rFonts w:ascii="Frutiger 45 Light" w:eastAsia="Times New Roman" w:hAnsi="Frutiger 45 Light" w:cs="Times New Roman"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EB877E7"/>
    <w:multiLevelType w:val="hybridMultilevel"/>
    <w:tmpl w:val="527005B4"/>
    <w:lvl w:ilvl="0" w:tplc="18090001">
      <w:start w:val="1"/>
      <w:numFmt w:val="bullet"/>
      <w:lvlText w:val=""/>
      <w:lvlJc w:val="left"/>
      <w:pPr>
        <w:ind w:left="1068" w:hanging="360"/>
      </w:pPr>
      <w:rPr>
        <w:rFonts w:ascii="Symbol" w:hAnsi="Symbol" w:hint="default"/>
      </w:rPr>
    </w:lvl>
    <w:lvl w:ilvl="1" w:tplc="18090003" w:tentative="1">
      <w:start w:val="1"/>
      <w:numFmt w:val="bullet"/>
      <w:lvlText w:val="o"/>
      <w:lvlJc w:val="left"/>
      <w:pPr>
        <w:ind w:left="1788" w:hanging="360"/>
      </w:pPr>
      <w:rPr>
        <w:rFonts w:ascii="Courier New" w:hAnsi="Courier New" w:cs="Courier New" w:hint="default"/>
      </w:rPr>
    </w:lvl>
    <w:lvl w:ilvl="2" w:tplc="18090005" w:tentative="1">
      <w:start w:val="1"/>
      <w:numFmt w:val="bullet"/>
      <w:lvlText w:val=""/>
      <w:lvlJc w:val="left"/>
      <w:pPr>
        <w:ind w:left="2508" w:hanging="360"/>
      </w:pPr>
      <w:rPr>
        <w:rFonts w:ascii="Wingdings" w:hAnsi="Wingdings" w:hint="default"/>
      </w:rPr>
    </w:lvl>
    <w:lvl w:ilvl="3" w:tplc="18090001" w:tentative="1">
      <w:start w:val="1"/>
      <w:numFmt w:val="bullet"/>
      <w:lvlText w:val=""/>
      <w:lvlJc w:val="left"/>
      <w:pPr>
        <w:ind w:left="3228" w:hanging="360"/>
      </w:pPr>
      <w:rPr>
        <w:rFonts w:ascii="Symbol" w:hAnsi="Symbol" w:hint="default"/>
      </w:rPr>
    </w:lvl>
    <w:lvl w:ilvl="4" w:tplc="18090003" w:tentative="1">
      <w:start w:val="1"/>
      <w:numFmt w:val="bullet"/>
      <w:lvlText w:val="o"/>
      <w:lvlJc w:val="left"/>
      <w:pPr>
        <w:ind w:left="3948" w:hanging="360"/>
      </w:pPr>
      <w:rPr>
        <w:rFonts w:ascii="Courier New" w:hAnsi="Courier New" w:cs="Courier New" w:hint="default"/>
      </w:rPr>
    </w:lvl>
    <w:lvl w:ilvl="5" w:tplc="18090005" w:tentative="1">
      <w:start w:val="1"/>
      <w:numFmt w:val="bullet"/>
      <w:lvlText w:val=""/>
      <w:lvlJc w:val="left"/>
      <w:pPr>
        <w:ind w:left="4668" w:hanging="360"/>
      </w:pPr>
      <w:rPr>
        <w:rFonts w:ascii="Wingdings" w:hAnsi="Wingdings" w:hint="default"/>
      </w:rPr>
    </w:lvl>
    <w:lvl w:ilvl="6" w:tplc="18090001" w:tentative="1">
      <w:start w:val="1"/>
      <w:numFmt w:val="bullet"/>
      <w:lvlText w:val=""/>
      <w:lvlJc w:val="left"/>
      <w:pPr>
        <w:ind w:left="5388" w:hanging="360"/>
      </w:pPr>
      <w:rPr>
        <w:rFonts w:ascii="Symbol" w:hAnsi="Symbol" w:hint="default"/>
      </w:rPr>
    </w:lvl>
    <w:lvl w:ilvl="7" w:tplc="18090003" w:tentative="1">
      <w:start w:val="1"/>
      <w:numFmt w:val="bullet"/>
      <w:lvlText w:val="o"/>
      <w:lvlJc w:val="left"/>
      <w:pPr>
        <w:ind w:left="6108" w:hanging="360"/>
      </w:pPr>
      <w:rPr>
        <w:rFonts w:ascii="Courier New" w:hAnsi="Courier New" w:cs="Courier New" w:hint="default"/>
      </w:rPr>
    </w:lvl>
    <w:lvl w:ilvl="8" w:tplc="18090005" w:tentative="1">
      <w:start w:val="1"/>
      <w:numFmt w:val="bullet"/>
      <w:lvlText w:val=""/>
      <w:lvlJc w:val="left"/>
      <w:pPr>
        <w:ind w:left="6828" w:hanging="360"/>
      </w:pPr>
      <w:rPr>
        <w:rFonts w:ascii="Wingdings" w:hAnsi="Wingdings" w:hint="default"/>
      </w:rPr>
    </w:lvl>
  </w:abstractNum>
  <w:abstractNum w:abstractNumId="12" w15:restartNumberingAfterBreak="0">
    <w:nsid w:val="2FD52B4D"/>
    <w:multiLevelType w:val="hybridMultilevel"/>
    <w:tmpl w:val="2216F6AE"/>
    <w:lvl w:ilvl="0" w:tplc="04090003">
      <w:start w:val="1"/>
      <w:numFmt w:val="bullet"/>
      <w:lvlText w:val="o"/>
      <w:lvlJc w:val="left"/>
      <w:pPr>
        <w:ind w:left="2202" w:hanging="360"/>
      </w:pPr>
      <w:rPr>
        <w:rFonts w:ascii="Courier New" w:hAnsi="Courier New" w:cs="Courier New" w:hint="default"/>
      </w:rPr>
    </w:lvl>
    <w:lvl w:ilvl="1" w:tplc="FFFFFFFF" w:tentative="1">
      <w:start w:val="1"/>
      <w:numFmt w:val="bullet"/>
      <w:lvlText w:val="o"/>
      <w:lvlJc w:val="left"/>
      <w:pPr>
        <w:ind w:left="2922" w:hanging="360"/>
      </w:pPr>
      <w:rPr>
        <w:rFonts w:ascii="Courier New" w:hAnsi="Courier New" w:cs="Courier New" w:hint="default"/>
      </w:rPr>
    </w:lvl>
    <w:lvl w:ilvl="2" w:tplc="FFFFFFFF" w:tentative="1">
      <w:start w:val="1"/>
      <w:numFmt w:val="bullet"/>
      <w:lvlText w:val=""/>
      <w:lvlJc w:val="left"/>
      <w:pPr>
        <w:ind w:left="3642" w:hanging="360"/>
      </w:pPr>
      <w:rPr>
        <w:rFonts w:ascii="Wingdings" w:hAnsi="Wingdings" w:hint="default"/>
      </w:rPr>
    </w:lvl>
    <w:lvl w:ilvl="3" w:tplc="FFFFFFFF" w:tentative="1">
      <w:start w:val="1"/>
      <w:numFmt w:val="bullet"/>
      <w:lvlText w:val=""/>
      <w:lvlJc w:val="left"/>
      <w:pPr>
        <w:ind w:left="4362" w:hanging="360"/>
      </w:pPr>
      <w:rPr>
        <w:rFonts w:ascii="Symbol" w:hAnsi="Symbol" w:hint="default"/>
      </w:rPr>
    </w:lvl>
    <w:lvl w:ilvl="4" w:tplc="FFFFFFFF" w:tentative="1">
      <w:start w:val="1"/>
      <w:numFmt w:val="bullet"/>
      <w:lvlText w:val="o"/>
      <w:lvlJc w:val="left"/>
      <w:pPr>
        <w:ind w:left="5082" w:hanging="360"/>
      </w:pPr>
      <w:rPr>
        <w:rFonts w:ascii="Courier New" w:hAnsi="Courier New" w:cs="Courier New" w:hint="default"/>
      </w:rPr>
    </w:lvl>
    <w:lvl w:ilvl="5" w:tplc="FFFFFFFF" w:tentative="1">
      <w:start w:val="1"/>
      <w:numFmt w:val="bullet"/>
      <w:lvlText w:val=""/>
      <w:lvlJc w:val="left"/>
      <w:pPr>
        <w:ind w:left="5802" w:hanging="360"/>
      </w:pPr>
      <w:rPr>
        <w:rFonts w:ascii="Wingdings" w:hAnsi="Wingdings" w:hint="default"/>
      </w:rPr>
    </w:lvl>
    <w:lvl w:ilvl="6" w:tplc="FFFFFFFF" w:tentative="1">
      <w:start w:val="1"/>
      <w:numFmt w:val="bullet"/>
      <w:lvlText w:val=""/>
      <w:lvlJc w:val="left"/>
      <w:pPr>
        <w:ind w:left="6522" w:hanging="360"/>
      </w:pPr>
      <w:rPr>
        <w:rFonts w:ascii="Symbol" w:hAnsi="Symbol" w:hint="default"/>
      </w:rPr>
    </w:lvl>
    <w:lvl w:ilvl="7" w:tplc="FFFFFFFF" w:tentative="1">
      <w:start w:val="1"/>
      <w:numFmt w:val="bullet"/>
      <w:lvlText w:val="o"/>
      <w:lvlJc w:val="left"/>
      <w:pPr>
        <w:ind w:left="7242" w:hanging="360"/>
      </w:pPr>
      <w:rPr>
        <w:rFonts w:ascii="Courier New" w:hAnsi="Courier New" w:cs="Courier New" w:hint="default"/>
      </w:rPr>
    </w:lvl>
    <w:lvl w:ilvl="8" w:tplc="FFFFFFFF" w:tentative="1">
      <w:start w:val="1"/>
      <w:numFmt w:val="bullet"/>
      <w:lvlText w:val=""/>
      <w:lvlJc w:val="left"/>
      <w:pPr>
        <w:ind w:left="7962" w:hanging="360"/>
      </w:pPr>
      <w:rPr>
        <w:rFonts w:ascii="Wingdings" w:hAnsi="Wingdings" w:hint="default"/>
      </w:rPr>
    </w:lvl>
  </w:abstractNum>
  <w:abstractNum w:abstractNumId="13" w15:restartNumberingAfterBreak="0">
    <w:nsid w:val="369A69C8"/>
    <w:multiLevelType w:val="hybridMultilevel"/>
    <w:tmpl w:val="E7B84140"/>
    <w:lvl w:ilvl="0" w:tplc="18090001">
      <w:start w:val="1"/>
      <w:numFmt w:val="bullet"/>
      <w:lvlText w:val=""/>
      <w:lvlJc w:val="left"/>
      <w:pPr>
        <w:ind w:left="1068" w:hanging="360"/>
      </w:pPr>
      <w:rPr>
        <w:rFonts w:ascii="Symbol" w:hAnsi="Symbol" w:hint="default"/>
      </w:rPr>
    </w:lvl>
    <w:lvl w:ilvl="1" w:tplc="18090003" w:tentative="1">
      <w:start w:val="1"/>
      <w:numFmt w:val="bullet"/>
      <w:lvlText w:val="o"/>
      <w:lvlJc w:val="left"/>
      <w:pPr>
        <w:ind w:left="1788" w:hanging="360"/>
      </w:pPr>
      <w:rPr>
        <w:rFonts w:ascii="Courier New" w:hAnsi="Courier New" w:cs="Courier New" w:hint="default"/>
      </w:rPr>
    </w:lvl>
    <w:lvl w:ilvl="2" w:tplc="18090005" w:tentative="1">
      <w:start w:val="1"/>
      <w:numFmt w:val="bullet"/>
      <w:lvlText w:val=""/>
      <w:lvlJc w:val="left"/>
      <w:pPr>
        <w:ind w:left="2508" w:hanging="360"/>
      </w:pPr>
      <w:rPr>
        <w:rFonts w:ascii="Wingdings" w:hAnsi="Wingdings" w:hint="default"/>
      </w:rPr>
    </w:lvl>
    <w:lvl w:ilvl="3" w:tplc="18090001" w:tentative="1">
      <w:start w:val="1"/>
      <w:numFmt w:val="bullet"/>
      <w:lvlText w:val=""/>
      <w:lvlJc w:val="left"/>
      <w:pPr>
        <w:ind w:left="3228" w:hanging="360"/>
      </w:pPr>
      <w:rPr>
        <w:rFonts w:ascii="Symbol" w:hAnsi="Symbol" w:hint="default"/>
      </w:rPr>
    </w:lvl>
    <w:lvl w:ilvl="4" w:tplc="18090003" w:tentative="1">
      <w:start w:val="1"/>
      <w:numFmt w:val="bullet"/>
      <w:lvlText w:val="o"/>
      <w:lvlJc w:val="left"/>
      <w:pPr>
        <w:ind w:left="3948" w:hanging="360"/>
      </w:pPr>
      <w:rPr>
        <w:rFonts w:ascii="Courier New" w:hAnsi="Courier New" w:cs="Courier New" w:hint="default"/>
      </w:rPr>
    </w:lvl>
    <w:lvl w:ilvl="5" w:tplc="18090005" w:tentative="1">
      <w:start w:val="1"/>
      <w:numFmt w:val="bullet"/>
      <w:lvlText w:val=""/>
      <w:lvlJc w:val="left"/>
      <w:pPr>
        <w:ind w:left="4668" w:hanging="360"/>
      </w:pPr>
      <w:rPr>
        <w:rFonts w:ascii="Wingdings" w:hAnsi="Wingdings" w:hint="default"/>
      </w:rPr>
    </w:lvl>
    <w:lvl w:ilvl="6" w:tplc="18090001" w:tentative="1">
      <w:start w:val="1"/>
      <w:numFmt w:val="bullet"/>
      <w:lvlText w:val=""/>
      <w:lvlJc w:val="left"/>
      <w:pPr>
        <w:ind w:left="5388" w:hanging="360"/>
      </w:pPr>
      <w:rPr>
        <w:rFonts w:ascii="Symbol" w:hAnsi="Symbol" w:hint="default"/>
      </w:rPr>
    </w:lvl>
    <w:lvl w:ilvl="7" w:tplc="18090003" w:tentative="1">
      <w:start w:val="1"/>
      <w:numFmt w:val="bullet"/>
      <w:lvlText w:val="o"/>
      <w:lvlJc w:val="left"/>
      <w:pPr>
        <w:ind w:left="6108" w:hanging="360"/>
      </w:pPr>
      <w:rPr>
        <w:rFonts w:ascii="Courier New" w:hAnsi="Courier New" w:cs="Courier New" w:hint="default"/>
      </w:rPr>
    </w:lvl>
    <w:lvl w:ilvl="8" w:tplc="18090005" w:tentative="1">
      <w:start w:val="1"/>
      <w:numFmt w:val="bullet"/>
      <w:lvlText w:val=""/>
      <w:lvlJc w:val="left"/>
      <w:pPr>
        <w:ind w:left="6828" w:hanging="360"/>
      </w:pPr>
      <w:rPr>
        <w:rFonts w:ascii="Wingdings" w:hAnsi="Wingdings" w:hint="default"/>
      </w:rPr>
    </w:lvl>
  </w:abstractNum>
  <w:abstractNum w:abstractNumId="14" w15:restartNumberingAfterBreak="0">
    <w:nsid w:val="3BC12C04"/>
    <w:multiLevelType w:val="hybridMultilevel"/>
    <w:tmpl w:val="38903F64"/>
    <w:lvl w:ilvl="0" w:tplc="A224A9DE">
      <w:start w:val="7"/>
      <w:numFmt w:val="bullet"/>
      <w:lvlText w:val="-"/>
      <w:lvlJc w:val="left"/>
      <w:pPr>
        <w:ind w:left="720" w:hanging="360"/>
      </w:pPr>
      <w:rPr>
        <w:rFonts w:ascii="Frutiger 45 Light" w:eastAsia="Times New Roman" w:hAnsi="Frutiger 45 Light"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0485609"/>
    <w:multiLevelType w:val="hybridMultilevel"/>
    <w:tmpl w:val="A90CC87A"/>
    <w:lvl w:ilvl="0" w:tplc="A224A9DE">
      <w:start w:val="7"/>
      <w:numFmt w:val="bullet"/>
      <w:lvlText w:val="-"/>
      <w:lvlJc w:val="left"/>
      <w:pPr>
        <w:ind w:left="720" w:hanging="360"/>
      </w:pPr>
      <w:rPr>
        <w:rFonts w:ascii="Frutiger 45 Light" w:eastAsia="Times New Roman" w:hAnsi="Frutiger 45 Light"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14A750E"/>
    <w:multiLevelType w:val="hybridMultilevel"/>
    <w:tmpl w:val="1E18CD16"/>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181466F"/>
    <w:multiLevelType w:val="hybridMultilevel"/>
    <w:tmpl w:val="FB48A7A6"/>
    <w:lvl w:ilvl="0" w:tplc="A224A9DE">
      <w:start w:val="7"/>
      <w:numFmt w:val="bullet"/>
      <w:lvlText w:val="-"/>
      <w:lvlJc w:val="left"/>
      <w:pPr>
        <w:ind w:left="720" w:hanging="360"/>
      </w:pPr>
      <w:rPr>
        <w:rFonts w:ascii="Frutiger 45 Light" w:eastAsia="Times New Roman" w:hAnsi="Frutiger 45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28C47F5"/>
    <w:multiLevelType w:val="hybridMultilevel"/>
    <w:tmpl w:val="09F8EB86"/>
    <w:lvl w:ilvl="0" w:tplc="A224A9DE">
      <w:start w:val="7"/>
      <w:numFmt w:val="bullet"/>
      <w:lvlText w:val="-"/>
      <w:lvlJc w:val="left"/>
      <w:pPr>
        <w:ind w:left="720" w:hanging="360"/>
      </w:pPr>
      <w:rPr>
        <w:rFonts w:ascii="Frutiger 45 Light" w:eastAsia="Times New Roman" w:hAnsi="Frutiger 45 Light"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5521F2C"/>
    <w:multiLevelType w:val="hybridMultilevel"/>
    <w:tmpl w:val="615EC776"/>
    <w:lvl w:ilvl="0" w:tplc="A224A9DE">
      <w:start w:val="7"/>
      <w:numFmt w:val="bullet"/>
      <w:lvlText w:val="-"/>
      <w:lvlJc w:val="left"/>
      <w:pPr>
        <w:ind w:left="720" w:hanging="360"/>
      </w:pPr>
      <w:rPr>
        <w:rFonts w:ascii="Frutiger 45 Light" w:eastAsia="Times New Roman" w:hAnsi="Frutiger 45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1413B1"/>
    <w:multiLevelType w:val="hybridMultilevel"/>
    <w:tmpl w:val="7B0E2EEC"/>
    <w:lvl w:ilvl="0" w:tplc="A224A9DE">
      <w:start w:val="7"/>
      <w:numFmt w:val="bullet"/>
      <w:lvlText w:val="-"/>
      <w:lvlJc w:val="left"/>
      <w:pPr>
        <w:ind w:left="2880" w:hanging="360"/>
      </w:pPr>
      <w:rPr>
        <w:rFonts w:ascii="Frutiger 45 Light" w:eastAsia="Times New Roman" w:hAnsi="Frutiger 45 Light" w:cs="Times New Roman" w:hint="default"/>
      </w:rPr>
    </w:lvl>
    <w:lvl w:ilvl="1" w:tplc="18090003" w:tentative="1">
      <w:start w:val="1"/>
      <w:numFmt w:val="bullet"/>
      <w:lvlText w:val="o"/>
      <w:lvlJc w:val="left"/>
      <w:pPr>
        <w:ind w:left="3600" w:hanging="360"/>
      </w:pPr>
      <w:rPr>
        <w:rFonts w:ascii="Courier New" w:hAnsi="Courier New" w:cs="Courier New" w:hint="default"/>
      </w:rPr>
    </w:lvl>
    <w:lvl w:ilvl="2" w:tplc="18090005" w:tentative="1">
      <w:start w:val="1"/>
      <w:numFmt w:val="bullet"/>
      <w:lvlText w:val=""/>
      <w:lvlJc w:val="left"/>
      <w:pPr>
        <w:ind w:left="4320" w:hanging="360"/>
      </w:pPr>
      <w:rPr>
        <w:rFonts w:ascii="Wingdings" w:hAnsi="Wingdings" w:hint="default"/>
      </w:rPr>
    </w:lvl>
    <w:lvl w:ilvl="3" w:tplc="18090001" w:tentative="1">
      <w:start w:val="1"/>
      <w:numFmt w:val="bullet"/>
      <w:lvlText w:val=""/>
      <w:lvlJc w:val="left"/>
      <w:pPr>
        <w:ind w:left="5040" w:hanging="360"/>
      </w:pPr>
      <w:rPr>
        <w:rFonts w:ascii="Symbol" w:hAnsi="Symbol" w:hint="default"/>
      </w:rPr>
    </w:lvl>
    <w:lvl w:ilvl="4" w:tplc="18090003" w:tentative="1">
      <w:start w:val="1"/>
      <w:numFmt w:val="bullet"/>
      <w:lvlText w:val="o"/>
      <w:lvlJc w:val="left"/>
      <w:pPr>
        <w:ind w:left="5760" w:hanging="360"/>
      </w:pPr>
      <w:rPr>
        <w:rFonts w:ascii="Courier New" w:hAnsi="Courier New" w:cs="Courier New" w:hint="default"/>
      </w:rPr>
    </w:lvl>
    <w:lvl w:ilvl="5" w:tplc="18090005" w:tentative="1">
      <w:start w:val="1"/>
      <w:numFmt w:val="bullet"/>
      <w:lvlText w:val=""/>
      <w:lvlJc w:val="left"/>
      <w:pPr>
        <w:ind w:left="6480" w:hanging="360"/>
      </w:pPr>
      <w:rPr>
        <w:rFonts w:ascii="Wingdings" w:hAnsi="Wingdings" w:hint="default"/>
      </w:rPr>
    </w:lvl>
    <w:lvl w:ilvl="6" w:tplc="18090001" w:tentative="1">
      <w:start w:val="1"/>
      <w:numFmt w:val="bullet"/>
      <w:lvlText w:val=""/>
      <w:lvlJc w:val="left"/>
      <w:pPr>
        <w:ind w:left="7200" w:hanging="360"/>
      </w:pPr>
      <w:rPr>
        <w:rFonts w:ascii="Symbol" w:hAnsi="Symbol" w:hint="default"/>
      </w:rPr>
    </w:lvl>
    <w:lvl w:ilvl="7" w:tplc="18090003" w:tentative="1">
      <w:start w:val="1"/>
      <w:numFmt w:val="bullet"/>
      <w:lvlText w:val="o"/>
      <w:lvlJc w:val="left"/>
      <w:pPr>
        <w:ind w:left="7920" w:hanging="360"/>
      </w:pPr>
      <w:rPr>
        <w:rFonts w:ascii="Courier New" w:hAnsi="Courier New" w:cs="Courier New" w:hint="default"/>
      </w:rPr>
    </w:lvl>
    <w:lvl w:ilvl="8" w:tplc="18090005" w:tentative="1">
      <w:start w:val="1"/>
      <w:numFmt w:val="bullet"/>
      <w:lvlText w:val=""/>
      <w:lvlJc w:val="left"/>
      <w:pPr>
        <w:ind w:left="8640" w:hanging="360"/>
      </w:pPr>
      <w:rPr>
        <w:rFonts w:ascii="Wingdings" w:hAnsi="Wingdings" w:hint="default"/>
      </w:rPr>
    </w:lvl>
  </w:abstractNum>
  <w:abstractNum w:abstractNumId="21" w15:restartNumberingAfterBreak="0">
    <w:nsid w:val="4A4D24BF"/>
    <w:multiLevelType w:val="hybridMultilevel"/>
    <w:tmpl w:val="5E86C8CC"/>
    <w:lvl w:ilvl="0" w:tplc="A224A9DE">
      <w:start w:val="7"/>
      <w:numFmt w:val="bullet"/>
      <w:lvlText w:val="-"/>
      <w:lvlJc w:val="left"/>
      <w:pPr>
        <w:ind w:left="720" w:hanging="360"/>
      </w:pPr>
      <w:rPr>
        <w:rFonts w:ascii="Frutiger 45 Light" w:eastAsia="Times New Roman" w:hAnsi="Frutiger 45 Light"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BFA7EBD"/>
    <w:multiLevelType w:val="hybridMultilevel"/>
    <w:tmpl w:val="4C560DEE"/>
    <w:lvl w:ilvl="0" w:tplc="A224A9DE">
      <w:start w:val="7"/>
      <w:numFmt w:val="bullet"/>
      <w:lvlText w:val="-"/>
      <w:lvlJc w:val="left"/>
      <w:pPr>
        <w:ind w:left="2202" w:hanging="360"/>
      </w:pPr>
      <w:rPr>
        <w:rFonts w:ascii="Frutiger 45 Light" w:eastAsia="Times New Roman" w:hAnsi="Frutiger 45 Light" w:cs="Times New Roman" w:hint="default"/>
      </w:rPr>
    </w:lvl>
    <w:lvl w:ilvl="1" w:tplc="FFFFFFFF" w:tentative="1">
      <w:start w:val="1"/>
      <w:numFmt w:val="bullet"/>
      <w:lvlText w:val="o"/>
      <w:lvlJc w:val="left"/>
      <w:pPr>
        <w:ind w:left="2922" w:hanging="360"/>
      </w:pPr>
      <w:rPr>
        <w:rFonts w:ascii="Courier New" w:hAnsi="Courier New" w:cs="Courier New" w:hint="default"/>
      </w:rPr>
    </w:lvl>
    <w:lvl w:ilvl="2" w:tplc="FFFFFFFF" w:tentative="1">
      <w:start w:val="1"/>
      <w:numFmt w:val="bullet"/>
      <w:lvlText w:val=""/>
      <w:lvlJc w:val="left"/>
      <w:pPr>
        <w:ind w:left="3642" w:hanging="360"/>
      </w:pPr>
      <w:rPr>
        <w:rFonts w:ascii="Wingdings" w:hAnsi="Wingdings" w:hint="default"/>
      </w:rPr>
    </w:lvl>
    <w:lvl w:ilvl="3" w:tplc="FFFFFFFF" w:tentative="1">
      <w:start w:val="1"/>
      <w:numFmt w:val="bullet"/>
      <w:lvlText w:val=""/>
      <w:lvlJc w:val="left"/>
      <w:pPr>
        <w:ind w:left="4362" w:hanging="360"/>
      </w:pPr>
      <w:rPr>
        <w:rFonts w:ascii="Symbol" w:hAnsi="Symbol" w:hint="default"/>
      </w:rPr>
    </w:lvl>
    <w:lvl w:ilvl="4" w:tplc="FFFFFFFF" w:tentative="1">
      <w:start w:val="1"/>
      <w:numFmt w:val="bullet"/>
      <w:lvlText w:val="o"/>
      <w:lvlJc w:val="left"/>
      <w:pPr>
        <w:ind w:left="5082" w:hanging="360"/>
      </w:pPr>
      <w:rPr>
        <w:rFonts w:ascii="Courier New" w:hAnsi="Courier New" w:cs="Courier New" w:hint="default"/>
      </w:rPr>
    </w:lvl>
    <w:lvl w:ilvl="5" w:tplc="FFFFFFFF" w:tentative="1">
      <w:start w:val="1"/>
      <w:numFmt w:val="bullet"/>
      <w:lvlText w:val=""/>
      <w:lvlJc w:val="left"/>
      <w:pPr>
        <w:ind w:left="5802" w:hanging="360"/>
      </w:pPr>
      <w:rPr>
        <w:rFonts w:ascii="Wingdings" w:hAnsi="Wingdings" w:hint="default"/>
      </w:rPr>
    </w:lvl>
    <w:lvl w:ilvl="6" w:tplc="FFFFFFFF" w:tentative="1">
      <w:start w:val="1"/>
      <w:numFmt w:val="bullet"/>
      <w:lvlText w:val=""/>
      <w:lvlJc w:val="left"/>
      <w:pPr>
        <w:ind w:left="6522" w:hanging="360"/>
      </w:pPr>
      <w:rPr>
        <w:rFonts w:ascii="Symbol" w:hAnsi="Symbol" w:hint="default"/>
      </w:rPr>
    </w:lvl>
    <w:lvl w:ilvl="7" w:tplc="FFFFFFFF" w:tentative="1">
      <w:start w:val="1"/>
      <w:numFmt w:val="bullet"/>
      <w:lvlText w:val="o"/>
      <w:lvlJc w:val="left"/>
      <w:pPr>
        <w:ind w:left="7242" w:hanging="360"/>
      </w:pPr>
      <w:rPr>
        <w:rFonts w:ascii="Courier New" w:hAnsi="Courier New" w:cs="Courier New" w:hint="default"/>
      </w:rPr>
    </w:lvl>
    <w:lvl w:ilvl="8" w:tplc="FFFFFFFF" w:tentative="1">
      <w:start w:val="1"/>
      <w:numFmt w:val="bullet"/>
      <w:lvlText w:val=""/>
      <w:lvlJc w:val="left"/>
      <w:pPr>
        <w:ind w:left="7962" w:hanging="360"/>
      </w:pPr>
      <w:rPr>
        <w:rFonts w:ascii="Wingdings" w:hAnsi="Wingdings" w:hint="default"/>
      </w:rPr>
    </w:lvl>
  </w:abstractNum>
  <w:abstractNum w:abstractNumId="23" w15:restartNumberingAfterBreak="0">
    <w:nsid w:val="4F4D090D"/>
    <w:multiLevelType w:val="hybridMultilevel"/>
    <w:tmpl w:val="F682881A"/>
    <w:lvl w:ilvl="0" w:tplc="18090001">
      <w:start w:val="1"/>
      <w:numFmt w:val="bullet"/>
      <w:lvlText w:val=""/>
      <w:lvlJc w:val="left"/>
      <w:pPr>
        <w:ind w:left="2160" w:hanging="360"/>
      </w:pPr>
      <w:rPr>
        <w:rFonts w:ascii="Symbol" w:hAnsi="Symbol" w:hint="default"/>
      </w:rPr>
    </w:lvl>
    <w:lvl w:ilvl="1" w:tplc="18090003">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24" w15:restartNumberingAfterBreak="0">
    <w:nsid w:val="57E9422E"/>
    <w:multiLevelType w:val="hybridMultilevel"/>
    <w:tmpl w:val="40427E94"/>
    <w:lvl w:ilvl="0" w:tplc="581EF794">
      <w:start w:val="1"/>
      <w:numFmt w:val="bullet"/>
      <w:pStyle w:val="ListBullet2"/>
      <w:lvlText w:val="–"/>
      <w:lvlJc w:val="left"/>
      <w:pPr>
        <w:ind w:left="720" w:hanging="360"/>
      </w:pPr>
      <w:rPr>
        <w:rFonts w:ascii="Frutiger 45 Light" w:hAnsi="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6924A4"/>
    <w:multiLevelType w:val="hybridMultilevel"/>
    <w:tmpl w:val="B59CCF36"/>
    <w:lvl w:ilvl="0" w:tplc="A224A9DE">
      <w:start w:val="7"/>
      <w:numFmt w:val="bullet"/>
      <w:lvlText w:val="-"/>
      <w:lvlJc w:val="left"/>
      <w:pPr>
        <w:ind w:left="720" w:hanging="360"/>
      </w:pPr>
      <w:rPr>
        <w:rFonts w:ascii="Frutiger 45 Light" w:eastAsia="Times New Roman" w:hAnsi="Frutiger 45 Light"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B7A238C"/>
    <w:multiLevelType w:val="hybridMultilevel"/>
    <w:tmpl w:val="25C43810"/>
    <w:lvl w:ilvl="0" w:tplc="A224A9DE">
      <w:start w:val="7"/>
      <w:numFmt w:val="bullet"/>
      <w:lvlText w:val="-"/>
      <w:lvlJc w:val="left"/>
      <w:pPr>
        <w:ind w:left="720" w:hanging="360"/>
      </w:pPr>
      <w:rPr>
        <w:rFonts w:ascii="Frutiger 45 Light" w:eastAsia="Times New Roman" w:hAnsi="Frutiger 45 Light"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5E4D6B14"/>
    <w:multiLevelType w:val="hybridMultilevel"/>
    <w:tmpl w:val="A9629558"/>
    <w:lvl w:ilvl="0" w:tplc="A224A9DE">
      <w:start w:val="7"/>
      <w:numFmt w:val="bullet"/>
      <w:lvlText w:val="-"/>
      <w:lvlJc w:val="left"/>
      <w:pPr>
        <w:ind w:left="720" w:hanging="360"/>
      </w:pPr>
      <w:rPr>
        <w:rFonts w:ascii="Frutiger 45 Light" w:eastAsia="Times New Roman" w:hAnsi="Frutiger 45 Light"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60172E77"/>
    <w:multiLevelType w:val="hybridMultilevel"/>
    <w:tmpl w:val="5C9AF42A"/>
    <w:lvl w:ilvl="0" w:tplc="04090005">
      <w:start w:val="1"/>
      <w:numFmt w:val="bullet"/>
      <w:lvlText w:val=""/>
      <w:lvlJc w:val="left"/>
      <w:pPr>
        <w:ind w:left="2202" w:hanging="360"/>
      </w:pPr>
      <w:rPr>
        <w:rFonts w:ascii="Wingdings" w:hAnsi="Wingdings" w:hint="default"/>
      </w:rPr>
    </w:lvl>
    <w:lvl w:ilvl="1" w:tplc="18090003" w:tentative="1">
      <w:start w:val="1"/>
      <w:numFmt w:val="bullet"/>
      <w:lvlText w:val="o"/>
      <w:lvlJc w:val="left"/>
      <w:pPr>
        <w:ind w:left="2922" w:hanging="360"/>
      </w:pPr>
      <w:rPr>
        <w:rFonts w:ascii="Courier New" w:hAnsi="Courier New" w:cs="Courier New" w:hint="default"/>
      </w:rPr>
    </w:lvl>
    <w:lvl w:ilvl="2" w:tplc="18090005" w:tentative="1">
      <w:start w:val="1"/>
      <w:numFmt w:val="bullet"/>
      <w:lvlText w:val=""/>
      <w:lvlJc w:val="left"/>
      <w:pPr>
        <w:ind w:left="3642" w:hanging="360"/>
      </w:pPr>
      <w:rPr>
        <w:rFonts w:ascii="Wingdings" w:hAnsi="Wingdings" w:hint="default"/>
      </w:rPr>
    </w:lvl>
    <w:lvl w:ilvl="3" w:tplc="18090001" w:tentative="1">
      <w:start w:val="1"/>
      <w:numFmt w:val="bullet"/>
      <w:lvlText w:val=""/>
      <w:lvlJc w:val="left"/>
      <w:pPr>
        <w:ind w:left="4362" w:hanging="360"/>
      </w:pPr>
      <w:rPr>
        <w:rFonts w:ascii="Symbol" w:hAnsi="Symbol" w:hint="default"/>
      </w:rPr>
    </w:lvl>
    <w:lvl w:ilvl="4" w:tplc="18090003" w:tentative="1">
      <w:start w:val="1"/>
      <w:numFmt w:val="bullet"/>
      <w:lvlText w:val="o"/>
      <w:lvlJc w:val="left"/>
      <w:pPr>
        <w:ind w:left="5082" w:hanging="360"/>
      </w:pPr>
      <w:rPr>
        <w:rFonts w:ascii="Courier New" w:hAnsi="Courier New" w:cs="Courier New" w:hint="default"/>
      </w:rPr>
    </w:lvl>
    <w:lvl w:ilvl="5" w:tplc="18090005" w:tentative="1">
      <w:start w:val="1"/>
      <w:numFmt w:val="bullet"/>
      <w:lvlText w:val=""/>
      <w:lvlJc w:val="left"/>
      <w:pPr>
        <w:ind w:left="5802" w:hanging="360"/>
      </w:pPr>
      <w:rPr>
        <w:rFonts w:ascii="Wingdings" w:hAnsi="Wingdings" w:hint="default"/>
      </w:rPr>
    </w:lvl>
    <w:lvl w:ilvl="6" w:tplc="18090001" w:tentative="1">
      <w:start w:val="1"/>
      <w:numFmt w:val="bullet"/>
      <w:lvlText w:val=""/>
      <w:lvlJc w:val="left"/>
      <w:pPr>
        <w:ind w:left="6522" w:hanging="360"/>
      </w:pPr>
      <w:rPr>
        <w:rFonts w:ascii="Symbol" w:hAnsi="Symbol" w:hint="default"/>
      </w:rPr>
    </w:lvl>
    <w:lvl w:ilvl="7" w:tplc="18090003" w:tentative="1">
      <w:start w:val="1"/>
      <w:numFmt w:val="bullet"/>
      <w:lvlText w:val="o"/>
      <w:lvlJc w:val="left"/>
      <w:pPr>
        <w:ind w:left="7242" w:hanging="360"/>
      </w:pPr>
      <w:rPr>
        <w:rFonts w:ascii="Courier New" w:hAnsi="Courier New" w:cs="Courier New" w:hint="default"/>
      </w:rPr>
    </w:lvl>
    <w:lvl w:ilvl="8" w:tplc="18090005" w:tentative="1">
      <w:start w:val="1"/>
      <w:numFmt w:val="bullet"/>
      <w:lvlText w:val=""/>
      <w:lvlJc w:val="left"/>
      <w:pPr>
        <w:ind w:left="7962" w:hanging="360"/>
      </w:pPr>
      <w:rPr>
        <w:rFonts w:ascii="Wingdings" w:hAnsi="Wingdings" w:hint="default"/>
      </w:rPr>
    </w:lvl>
  </w:abstractNum>
  <w:abstractNum w:abstractNumId="29" w15:restartNumberingAfterBreak="0">
    <w:nsid w:val="649C7279"/>
    <w:multiLevelType w:val="hybridMultilevel"/>
    <w:tmpl w:val="7C765508"/>
    <w:lvl w:ilvl="0" w:tplc="18090001">
      <w:start w:val="1"/>
      <w:numFmt w:val="bullet"/>
      <w:lvlText w:val=""/>
      <w:lvlJc w:val="left"/>
      <w:pPr>
        <w:ind w:left="1068" w:hanging="360"/>
      </w:pPr>
      <w:rPr>
        <w:rFonts w:ascii="Symbol" w:hAnsi="Symbol" w:hint="default"/>
      </w:rPr>
    </w:lvl>
    <w:lvl w:ilvl="1" w:tplc="18090003">
      <w:start w:val="1"/>
      <w:numFmt w:val="bullet"/>
      <w:lvlText w:val="o"/>
      <w:lvlJc w:val="left"/>
      <w:pPr>
        <w:ind w:left="1788" w:hanging="360"/>
      </w:pPr>
      <w:rPr>
        <w:rFonts w:ascii="Courier New" w:hAnsi="Courier New" w:cs="Courier New" w:hint="default"/>
      </w:rPr>
    </w:lvl>
    <w:lvl w:ilvl="2" w:tplc="18090005" w:tentative="1">
      <w:start w:val="1"/>
      <w:numFmt w:val="bullet"/>
      <w:lvlText w:val=""/>
      <w:lvlJc w:val="left"/>
      <w:pPr>
        <w:ind w:left="2508" w:hanging="360"/>
      </w:pPr>
      <w:rPr>
        <w:rFonts w:ascii="Wingdings" w:hAnsi="Wingdings" w:hint="default"/>
      </w:rPr>
    </w:lvl>
    <w:lvl w:ilvl="3" w:tplc="18090001" w:tentative="1">
      <w:start w:val="1"/>
      <w:numFmt w:val="bullet"/>
      <w:lvlText w:val=""/>
      <w:lvlJc w:val="left"/>
      <w:pPr>
        <w:ind w:left="3228" w:hanging="360"/>
      </w:pPr>
      <w:rPr>
        <w:rFonts w:ascii="Symbol" w:hAnsi="Symbol" w:hint="default"/>
      </w:rPr>
    </w:lvl>
    <w:lvl w:ilvl="4" w:tplc="18090003" w:tentative="1">
      <w:start w:val="1"/>
      <w:numFmt w:val="bullet"/>
      <w:lvlText w:val="o"/>
      <w:lvlJc w:val="left"/>
      <w:pPr>
        <w:ind w:left="3948" w:hanging="360"/>
      </w:pPr>
      <w:rPr>
        <w:rFonts w:ascii="Courier New" w:hAnsi="Courier New" w:cs="Courier New" w:hint="default"/>
      </w:rPr>
    </w:lvl>
    <w:lvl w:ilvl="5" w:tplc="18090005" w:tentative="1">
      <w:start w:val="1"/>
      <w:numFmt w:val="bullet"/>
      <w:lvlText w:val=""/>
      <w:lvlJc w:val="left"/>
      <w:pPr>
        <w:ind w:left="4668" w:hanging="360"/>
      </w:pPr>
      <w:rPr>
        <w:rFonts w:ascii="Wingdings" w:hAnsi="Wingdings" w:hint="default"/>
      </w:rPr>
    </w:lvl>
    <w:lvl w:ilvl="6" w:tplc="18090001" w:tentative="1">
      <w:start w:val="1"/>
      <w:numFmt w:val="bullet"/>
      <w:lvlText w:val=""/>
      <w:lvlJc w:val="left"/>
      <w:pPr>
        <w:ind w:left="5388" w:hanging="360"/>
      </w:pPr>
      <w:rPr>
        <w:rFonts w:ascii="Symbol" w:hAnsi="Symbol" w:hint="default"/>
      </w:rPr>
    </w:lvl>
    <w:lvl w:ilvl="7" w:tplc="18090003" w:tentative="1">
      <w:start w:val="1"/>
      <w:numFmt w:val="bullet"/>
      <w:lvlText w:val="o"/>
      <w:lvlJc w:val="left"/>
      <w:pPr>
        <w:ind w:left="6108" w:hanging="360"/>
      </w:pPr>
      <w:rPr>
        <w:rFonts w:ascii="Courier New" w:hAnsi="Courier New" w:cs="Courier New" w:hint="default"/>
      </w:rPr>
    </w:lvl>
    <w:lvl w:ilvl="8" w:tplc="18090005" w:tentative="1">
      <w:start w:val="1"/>
      <w:numFmt w:val="bullet"/>
      <w:lvlText w:val=""/>
      <w:lvlJc w:val="left"/>
      <w:pPr>
        <w:ind w:left="6828" w:hanging="360"/>
      </w:pPr>
      <w:rPr>
        <w:rFonts w:ascii="Wingdings" w:hAnsi="Wingdings" w:hint="default"/>
      </w:rPr>
    </w:lvl>
  </w:abstractNum>
  <w:abstractNum w:abstractNumId="30" w15:restartNumberingAfterBreak="0">
    <w:nsid w:val="66EB1806"/>
    <w:multiLevelType w:val="hybridMultilevel"/>
    <w:tmpl w:val="828492E8"/>
    <w:lvl w:ilvl="0" w:tplc="A224A9DE">
      <w:start w:val="7"/>
      <w:numFmt w:val="bullet"/>
      <w:lvlText w:val="-"/>
      <w:lvlJc w:val="left"/>
      <w:pPr>
        <w:ind w:left="720" w:hanging="360"/>
      </w:pPr>
      <w:rPr>
        <w:rFonts w:ascii="Frutiger 45 Light" w:eastAsia="Times New Roman" w:hAnsi="Frutiger 45 Light"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8780CA0"/>
    <w:multiLevelType w:val="hybridMultilevel"/>
    <w:tmpl w:val="C910FC6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2" w15:restartNumberingAfterBreak="0">
    <w:nsid w:val="6A8711BE"/>
    <w:multiLevelType w:val="hybridMultilevel"/>
    <w:tmpl w:val="8CF62972"/>
    <w:lvl w:ilvl="0" w:tplc="18090001">
      <w:start w:val="1"/>
      <w:numFmt w:val="bullet"/>
      <w:lvlText w:val=""/>
      <w:lvlJc w:val="left"/>
      <w:pPr>
        <w:ind w:left="2160" w:hanging="360"/>
      </w:pPr>
      <w:rPr>
        <w:rFonts w:ascii="Symbol" w:hAnsi="Symbol"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33" w15:restartNumberingAfterBreak="0">
    <w:nsid w:val="6B740DA4"/>
    <w:multiLevelType w:val="hybridMultilevel"/>
    <w:tmpl w:val="AC26CB4A"/>
    <w:lvl w:ilvl="0" w:tplc="A224A9DE">
      <w:start w:val="7"/>
      <w:numFmt w:val="bullet"/>
      <w:lvlText w:val="-"/>
      <w:lvlJc w:val="left"/>
      <w:pPr>
        <w:ind w:left="720" w:hanging="360"/>
      </w:pPr>
      <w:rPr>
        <w:rFonts w:ascii="Frutiger 45 Light" w:eastAsia="Times New Roman" w:hAnsi="Frutiger 45 Light"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6E5D274D"/>
    <w:multiLevelType w:val="hybridMultilevel"/>
    <w:tmpl w:val="A636F1AC"/>
    <w:lvl w:ilvl="0" w:tplc="A224A9DE">
      <w:start w:val="7"/>
      <w:numFmt w:val="bullet"/>
      <w:lvlText w:val="-"/>
      <w:lvlJc w:val="left"/>
      <w:pPr>
        <w:ind w:left="720" w:hanging="360"/>
      </w:pPr>
      <w:rPr>
        <w:rFonts w:ascii="Frutiger 45 Light" w:eastAsia="Times New Roman" w:hAnsi="Frutiger 45 Light"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5" w15:restartNumberingAfterBreak="0">
    <w:nsid w:val="71D53EF3"/>
    <w:multiLevelType w:val="hybridMultilevel"/>
    <w:tmpl w:val="CA26CCE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71EF3141"/>
    <w:multiLevelType w:val="hybridMultilevel"/>
    <w:tmpl w:val="98D80BCA"/>
    <w:lvl w:ilvl="0" w:tplc="1809000B">
      <w:start w:val="1"/>
      <w:numFmt w:val="bullet"/>
      <w:lvlText w:val=""/>
      <w:lvlJc w:val="left"/>
      <w:pPr>
        <w:ind w:left="288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3E72E59"/>
    <w:multiLevelType w:val="hybridMultilevel"/>
    <w:tmpl w:val="8618EB24"/>
    <w:lvl w:ilvl="0" w:tplc="18090001">
      <w:start w:val="1"/>
      <w:numFmt w:val="bullet"/>
      <w:lvlText w:val=""/>
      <w:lvlJc w:val="left"/>
      <w:pPr>
        <w:ind w:left="1068" w:hanging="360"/>
      </w:pPr>
      <w:rPr>
        <w:rFonts w:ascii="Symbol" w:hAnsi="Symbol" w:hint="default"/>
      </w:rPr>
    </w:lvl>
    <w:lvl w:ilvl="1" w:tplc="18090003" w:tentative="1">
      <w:start w:val="1"/>
      <w:numFmt w:val="bullet"/>
      <w:lvlText w:val="o"/>
      <w:lvlJc w:val="left"/>
      <w:pPr>
        <w:ind w:left="1788" w:hanging="360"/>
      </w:pPr>
      <w:rPr>
        <w:rFonts w:ascii="Courier New" w:hAnsi="Courier New" w:cs="Courier New" w:hint="default"/>
      </w:rPr>
    </w:lvl>
    <w:lvl w:ilvl="2" w:tplc="18090005" w:tentative="1">
      <w:start w:val="1"/>
      <w:numFmt w:val="bullet"/>
      <w:lvlText w:val=""/>
      <w:lvlJc w:val="left"/>
      <w:pPr>
        <w:ind w:left="2508" w:hanging="360"/>
      </w:pPr>
      <w:rPr>
        <w:rFonts w:ascii="Wingdings" w:hAnsi="Wingdings" w:hint="default"/>
      </w:rPr>
    </w:lvl>
    <w:lvl w:ilvl="3" w:tplc="18090001" w:tentative="1">
      <w:start w:val="1"/>
      <w:numFmt w:val="bullet"/>
      <w:lvlText w:val=""/>
      <w:lvlJc w:val="left"/>
      <w:pPr>
        <w:ind w:left="3228" w:hanging="360"/>
      </w:pPr>
      <w:rPr>
        <w:rFonts w:ascii="Symbol" w:hAnsi="Symbol" w:hint="default"/>
      </w:rPr>
    </w:lvl>
    <w:lvl w:ilvl="4" w:tplc="18090003" w:tentative="1">
      <w:start w:val="1"/>
      <w:numFmt w:val="bullet"/>
      <w:lvlText w:val="o"/>
      <w:lvlJc w:val="left"/>
      <w:pPr>
        <w:ind w:left="3948" w:hanging="360"/>
      </w:pPr>
      <w:rPr>
        <w:rFonts w:ascii="Courier New" w:hAnsi="Courier New" w:cs="Courier New" w:hint="default"/>
      </w:rPr>
    </w:lvl>
    <w:lvl w:ilvl="5" w:tplc="18090005" w:tentative="1">
      <w:start w:val="1"/>
      <w:numFmt w:val="bullet"/>
      <w:lvlText w:val=""/>
      <w:lvlJc w:val="left"/>
      <w:pPr>
        <w:ind w:left="4668" w:hanging="360"/>
      </w:pPr>
      <w:rPr>
        <w:rFonts w:ascii="Wingdings" w:hAnsi="Wingdings" w:hint="default"/>
      </w:rPr>
    </w:lvl>
    <w:lvl w:ilvl="6" w:tplc="18090001" w:tentative="1">
      <w:start w:val="1"/>
      <w:numFmt w:val="bullet"/>
      <w:lvlText w:val=""/>
      <w:lvlJc w:val="left"/>
      <w:pPr>
        <w:ind w:left="5388" w:hanging="360"/>
      </w:pPr>
      <w:rPr>
        <w:rFonts w:ascii="Symbol" w:hAnsi="Symbol" w:hint="default"/>
      </w:rPr>
    </w:lvl>
    <w:lvl w:ilvl="7" w:tplc="18090003" w:tentative="1">
      <w:start w:val="1"/>
      <w:numFmt w:val="bullet"/>
      <w:lvlText w:val="o"/>
      <w:lvlJc w:val="left"/>
      <w:pPr>
        <w:ind w:left="6108" w:hanging="360"/>
      </w:pPr>
      <w:rPr>
        <w:rFonts w:ascii="Courier New" w:hAnsi="Courier New" w:cs="Courier New" w:hint="default"/>
      </w:rPr>
    </w:lvl>
    <w:lvl w:ilvl="8" w:tplc="18090005" w:tentative="1">
      <w:start w:val="1"/>
      <w:numFmt w:val="bullet"/>
      <w:lvlText w:val=""/>
      <w:lvlJc w:val="left"/>
      <w:pPr>
        <w:ind w:left="6828" w:hanging="360"/>
      </w:pPr>
      <w:rPr>
        <w:rFonts w:ascii="Wingdings" w:hAnsi="Wingdings" w:hint="default"/>
      </w:rPr>
    </w:lvl>
  </w:abstractNum>
  <w:abstractNum w:abstractNumId="38" w15:restartNumberingAfterBreak="0">
    <w:nsid w:val="769F0BB1"/>
    <w:multiLevelType w:val="hybridMultilevel"/>
    <w:tmpl w:val="9184F3D2"/>
    <w:lvl w:ilvl="0" w:tplc="A224A9DE">
      <w:start w:val="7"/>
      <w:numFmt w:val="bullet"/>
      <w:lvlText w:val="-"/>
      <w:lvlJc w:val="left"/>
      <w:pPr>
        <w:ind w:left="720" w:hanging="360"/>
      </w:pPr>
      <w:rPr>
        <w:rFonts w:ascii="Frutiger 45 Light" w:eastAsia="Times New Roman" w:hAnsi="Frutiger 45 Light"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76BF5D8E"/>
    <w:multiLevelType w:val="hybridMultilevel"/>
    <w:tmpl w:val="C540C4B2"/>
    <w:lvl w:ilvl="0" w:tplc="A224A9DE">
      <w:start w:val="7"/>
      <w:numFmt w:val="bullet"/>
      <w:lvlText w:val="-"/>
      <w:lvlJc w:val="left"/>
      <w:pPr>
        <w:ind w:left="720" w:hanging="360"/>
      </w:pPr>
      <w:rPr>
        <w:rFonts w:ascii="Frutiger 45 Light" w:eastAsia="Times New Roman" w:hAnsi="Frutiger 45 Light"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985394B"/>
    <w:multiLevelType w:val="hybridMultilevel"/>
    <w:tmpl w:val="35A8BE5C"/>
    <w:lvl w:ilvl="0" w:tplc="A224A9DE">
      <w:start w:val="7"/>
      <w:numFmt w:val="bullet"/>
      <w:lvlText w:val="-"/>
      <w:lvlJc w:val="left"/>
      <w:pPr>
        <w:ind w:left="720" w:hanging="360"/>
      </w:pPr>
      <w:rPr>
        <w:rFonts w:ascii="Frutiger 45 Light" w:eastAsia="Times New Roman" w:hAnsi="Frutiger 45 Light"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03296973">
    <w:abstractNumId w:val="0"/>
  </w:num>
  <w:num w:numId="2" w16cid:durableId="154612285">
    <w:abstractNumId w:val="5"/>
  </w:num>
  <w:num w:numId="3" w16cid:durableId="1308120667">
    <w:abstractNumId w:val="24"/>
  </w:num>
  <w:num w:numId="4" w16cid:durableId="1044644754">
    <w:abstractNumId w:val="10"/>
  </w:num>
  <w:num w:numId="5" w16cid:durableId="1165707290">
    <w:abstractNumId w:val="38"/>
  </w:num>
  <w:num w:numId="6" w16cid:durableId="1052193832">
    <w:abstractNumId w:val="9"/>
  </w:num>
  <w:num w:numId="7" w16cid:durableId="123545386">
    <w:abstractNumId w:val="19"/>
  </w:num>
  <w:num w:numId="8" w16cid:durableId="1544290873">
    <w:abstractNumId w:val="34"/>
  </w:num>
  <w:num w:numId="9" w16cid:durableId="1916894522">
    <w:abstractNumId w:val="35"/>
  </w:num>
  <w:num w:numId="10" w16cid:durableId="583876230">
    <w:abstractNumId w:val="33"/>
  </w:num>
  <w:num w:numId="11" w16cid:durableId="598682312">
    <w:abstractNumId w:val="4"/>
  </w:num>
  <w:num w:numId="12" w16cid:durableId="1204366405">
    <w:abstractNumId w:val="23"/>
  </w:num>
  <w:num w:numId="13" w16cid:durableId="1299340800">
    <w:abstractNumId w:val="40"/>
  </w:num>
  <w:num w:numId="14" w16cid:durableId="352924270">
    <w:abstractNumId w:val="32"/>
  </w:num>
  <w:num w:numId="15" w16cid:durableId="1562710249">
    <w:abstractNumId w:val="27"/>
  </w:num>
  <w:num w:numId="16" w16cid:durableId="1341394610">
    <w:abstractNumId w:val="14"/>
  </w:num>
  <w:num w:numId="17" w16cid:durableId="1136991091">
    <w:abstractNumId w:val="2"/>
  </w:num>
  <w:num w:numId="18" w16cid:durableId="1061758143">
    <w:abstractNumId w:val="13"/>
  </w:num>
  <w:num w:numId="19" w16cid:durableId="1952319516">
    <w:abstractNumId w:val="11"/>
  </w:num>
  <w:num w:numId="20" w16cid:durableId="1396664142">
    <w:abstractNumId w:val="37"/>
  </w:num>
  <w:num w:numId="21" w16cid:durableId="2042969209">
    <w:abstractNumId w:val="29"/>
  </w:num>
  <w:num w:numId="22" w16cid:durableId="1152256032">
    <w:abstractNumId w:val="30"/>
  </w:num>
  <w:num w:numId="23" w16cid:durableId="346056768">
    <w:abstractNumId w:val="6"/>
  </w:num>
  <w:num w:numId="24" w16cid:durableId="1642269831">
    <w:abstractNumId w:val="25"/>
  </w:num>
  <w:num w:numId="25" w16cid:durableId="1363900876">
    <w:abstractNumId w:val="26"/>
  </w:num>
  <w:num w:numId="26" w16cid:durableId="1151167371">
    <w:abstractNumId w:val="1"/>
  </w:num>
  <w:num w:numId="27" w16cid:durableId="1378623976">
    <w:abstractNumId w:val="17"/>
  </w:num>
  <w:num w:numId="28" w16cid:durableId="1202668559">
    <w:abstractNumId w:val="20"/>
  </w:num>
  <w:num w:numId="29" w16cid:durableId="1327896652">
    <w:abstractNumId w:val="28"/>
  </w:num>
  <w:num w:numId="30" w16cid:durableId="2128423251">
    <w:abstractNumId w:val="22"/>
  </w:num>
  <w:num w:numId="31" w16cid:durableId="1399091928">
    <w:abstractNumId w:val="12"/>
  </w:num>
  <w:num w:numId="32" w16cid:durableId="1997372884">
    <w:abstractNumId w:val="3"/>
  </w:num>
  <w:num w:numId="33" w16cid:durableId="1216547631">
    <w:abstractNumId w:val="36"/>
  </w:num>
  <w:num w:numId="34" w16cid:durableId="1150563235">
    <w:abstractNumId w:val="16"/>
  </w:num>
  <w:num w:numId="35" w16cid:durableId="1197741877">
    <w:abstractNumId w:val="18"/>
  </w:num>
  <w:num w:numId="36" w16cid:durableId="1685017604">
    <w:abstractNumId w:val="7"/>
  </w:num>
  <w:num w:numId="37" w16cid:durableId="1327246187">
    <w:abstractNumId w:val="15"/>
  </w:num>
  <w:num w:numId="38" w16cid:durableId="1558278946">
    <w:abstractNumId w:val="21"/>
  </w:num>
  <w:num w:numId="39" w16cid:durableId="1563563738">
    <w:abstractNumId w:val="39"/>
  </w:num>
  <w:num w:numId="40" w16cid:durableId="1240023534">
    <w:abstractNumId w:val="8"/>
  </w:num>
  <w:num w:numId="41" w16cid:durableId="164324587">
    <w:abstractNumId w:val="3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DTemplate" w:val="Policy_#.dotm"/>
  </w:docVars>
  <w:rsids>
    <w:rsidRoot w:val="00B00D5A"/>
    <w:rsid w:val="00000A0F"/>
    <w:rsid w:val="0000134A"/>
    <w:rsid w:val="000019CB"/>
    <w:rsid w:val="00003CCE"/>
    <w:rsid w:val="00004C97"/>
    <w:rsid w:val="000050A1"/>
    <w:rsid w:val="00012C65"/>
    <w:rsid w:val="00016A5C"/>
    <w:rsid w:val="00021F3A"/>
    <w:rsid w:val="000240AF"/>
    <w:rsid w:val="00024AB9"/>
    <w:rsid w:val="00024F0A"/>
    <w:rsid w:val="00025554"/>
    <w:rsid w:val="00027D9A"/>
    <w:rsid w:val="00030182"/>
    <w:rsid w:val="00032D8D"/>
    <w:rsid w:val="00034735"/>
    <w:rsid w:val="00034ADA"/>
    <w:rsid w:val="00041E54"/>
    <w:rsid w:val="0004294C"/>
    <w:rsid w:val="00044E3E"/>
    <w:rsid w:val="00046F02"/>
    <w:rsid w:val="00047795"/>
    <w:rsid w:val="000525F7"/>
    <w:rsid w:val="0005313E"/>
    <w:rsid w:val="00060C3B"/>
    <w:rsid w:val="00060F82"/>
    <w:rsid w:val="000619ED"/>
    <w:rsid w:val="00063954"/>
    <w:rsid w:val="0006495B"/>
    <w:rsid w:val="0006530E"/>
    <w:rsid w:val="00070376"/>
    <w:rsid w:val="000719EC"/>
    <w:rsid w:val="000751D5"/>
    <w:rsid w:val="00076738"/>
    <w:rsid w:val="000830C3"/>
    <w:rsid w:val="00083481"/>
    <w:rsid w:val="00083B92"/>
    <w:rsid w:val="00085BD2"/>
    <w:rsid w:val="00090B8C"/>
    <w:rsid w:val="00095A10"/>
    <w:rsid w:val="00096150"/>
    <w:rsid w:val="000A26C9"/>
    <w:rsid w:val="000A3E8F"/>
    <w:rsid w:val="000A5821"/>
    <w:rsid w:val="000A6439"/>
    <w:rsid w:val="000B216C"/>
    <w:rsid w:val="000B5088"/>
    <w:rsid w:val="000C0932"/>
    <w:rsid w:val="000C3678"/>
    <w:rsid w:val="000C3699"/>
    <w:rsid w:val="000C4516"/>
    <w:rsid w:val="000C4BC3"/>
    <w:rsid w:val="000D3076"/>
    <w:rsid w:val="000D52C2"/>
    <w:rsid w:val="000D643B"/>
    <w:rsid w:val="000E0A8A"/>
    <w:rsid w:val="000E162A"/>
    <w:rsid w:val="000E2C15"/>
    <w:rsid w:val="000E4063"/>
    <w:rsid w:val="000E45C6"/>
    <w:rsid w:val="000E475F"/>
    <w:rsid w:val="000E5119"/>
    <w:rsid w:val="000E5CFE"/>
    <w:rsid w:val="000E696E"/>
    <w:rsid w:val="000E764C"/>
    <w:rsid w:val="00100CB8"/>
    <w:rsid w:val="00101DB9"/>
    <w:rsid w:val="00102F0B"/>
    <w:rsid w:val="00104D87"/>
    <w:rsid w:val="00107070"/>
    <w:rsid w:val="00107FEA"/>
    <w:rsid w:val="0011645C"/>
    <w:rsid w:val="0011668D"/>
    <w:rsid w:val="0011671F"/>
    <w:rsid w:val="001200AD"/>
    <w:rsid w:val="00123AAD"/>
    <w:rsid w:val="001254C1"/>
    <w:rsid w:val="00125C95"/>
    <w:rsid w:val="00127494"/>
    <w:rsid w:val="0013011A"/>
    <w:rsid w:val="00131A1F"/>
    <w:rsid w:val="00135657"/>
    <w:rsid w:val="00136039"/>
    <w:rsid w:val="001370DD"/>
    <w:rsid w:val="00141565"/>
    <w:rsid w:val="0014166A"/>
    <w:rsid w:val="00142663"/>
    <w:rsid w:val="00142797"/>
    <w:rsid w:val="001430B9"/>
    <w:rsid w:val="001431FE"/>
    <w:rsid w:val="00143C76"/>
    <w:rsid w:val="00143F22"/>
    <w:rsid w:val="00146D3F"/>
    <w:rsid w:val="0014746B"/>
    <w:rsid w:val="001505DE"/>
    <w:rsid w:val="00150DB8"/>
    <w:rsid w:val="00150F53"/>
    <w:rsid w:val="001511C0"/>
    <w:rsid w:val="001531DB"/>
    <w:rsid w:val="001536D2"/>
    <w:rsid w:val="00165700"/>
    <w:rsid w:val="00172232"/>
    <w:rsid w:val="0017326C"/>
    <w:rsid w:val="001767A7"/>
    <w:rsid w:val="001776A8"/>
    <w:rsid w:val="00177ADA"/>
    <w:rsid w:val="00181384"/>
    <w:rsid w:val="00187712"/>
    <w:rsid w:val="0019398D"/>
    <w:rsid w:val="001A0F47"/>
    <w:rsid w:val="001A181C"/>
    <w:rsid w:val="001A4470"/>
    <w:rsid w:val="001A67E9"/>
    <w:rsid w:val="001A7396"/>
    <w:rsid w:val="001B3963"/>
    <w:rsid w:val="001B65DB"/>
    <w:rsid w:val="001B6915"/>
    <w:rsid w:val="001B7F5B"/>
    <w:rsid w:val="001C1439"/>
    <w:rsid w:val="001C3CC7"/>
    <w:rsid w:val="001C464D"/>
    <w:rsid w:val="001C6E95"/>
    <w:rsid w:val="001C6F7D"/>
    <w:rsid w:val="001D2857"/>
    <w:rsid w:val="001D40CC"/>
    <w:rsid w:val="001D4A8A"/>
    <w:rsid w:val="001D4E89"/>
    <w:rsid w:val="001E3A01"/>
    <w:rsid w:val="001E52A3"/>
    <w:rsid w:val="001E5D88"/>
    <w:rsid w:val="001E6BC5"/>
    <w:rsid w:val="001F32DB"/>
    <w:rsid w:val="001F3EFA"/>
    <w:rsid w:val="001F7133"/>
    <w:rsid w:val="00200F4D"/>
    <w:rsid w:val="00204BA1"/>
    <w:rsid w:val="00204CFB"/>
    <w:rsid w:val="002060CE"/>
    <w:rsid w:val="00213479"/>
    <w:rsid w:val="002144A6"/>
    <w:rsid w:val="00214ACC"/>
    <w:rsid w:val="00215D05"/>
    <w:rsid w:val="0022047E"/>
    <w:rsid w:val="0022460A"/>
    <w:rsid w:val="002303CB"/>
    <w:rsid w:val="00232F83"/>
    <w:rsid w:val="00242F6E"/>
    <w:rsid w:val="00243819"/>
    <w:rsid w:val="00244394"/>
    <w:rsid w:val="00245D2D"/>
    <w:rsid w:val="00246E94"/>
    <w:rsid w:val="0025343D"/>
    <w:rsid w:val="00253BF6"/>
    <w:rsid w:val="0025547D"/>
    <w:rsid w:val="00255721"/>
    <w:rsid w:val="0025654B"/>
    <w:rsid w:val="00256848"/>
    <w:rsid w:val="00256CC3"/>
    <w:rsid w:val="00257EE1"/>
    <w:rsid w:val="00267D69"/>
    <w:rsid w:val="00270BD8"/>
    <w:rsid w:val="00274024"/>
    <w:rsid w:val="00274E93"/>
    <w:rsid w:val="0028186E"/>
    <w:rsid w:val="00282587"/>
    <w:rsid w:val="002833BB"/>
    <w:rsid w:val="00284638"/>
    <w:rsid w:val="0029344E"/>
    <w:rsid w:val="0029577F"/>
    <w:rsid w:val="002A02CD"/>
    <w:rsid w:val="002A13B5"/>
    <w:rsid w:val="002A34DB"/>
    <w:rsid w:val="002A4B46"/>
    <w:rsid w:val="002B372A"/>
    <w:rsid w:val="002B4D0B"/>
    <w:rsid w:val="002B52CF"/>
    <w:rsid w:val="002B5EEF"/>
    <w:rsid w:val="002C28EC"/>
    <w:rsid w:val="002C3ACD"/>
    <w:rsid w:val="002D19E4"/>
    <w:rsid w:val="002D223B"/>
    <w:rsid w:val="002D6032"/>
    <w:rsid w:val="002E3CCA"/>
    <w:rsid w:val="002E7AEF"/>
    <w:rsid w:val="002F1616"/>
    <w:rsid w:val="002F5133"/>
    <w:rsid w:val="002F6454"/>
    <w:rsid w:val="002F6C68"/>
    <w:rsid w:val="002F79B3"/>
    <w:rsid w:val="002F7E07"/>
    <w:rsid w:val="00302E2A"/>
    <w:rsid w:val="00305F0F"/>
    <w:rsid w:val="003070DC"/>
    <w:rsid w:val="00312317"/>
    <w:rsid w:val="00312DF5"/>
    <w:rsid w:val="003226C7"/>
    <w:rsid w:val="00322FC8"/>
    <w:rsid w:val="00323AED"/>
    <w:rsid w:val="003259B4"/>
    <w:rsid w:val="00325C47"/>
    <w:rsid w:val="00326FFF"/>
    <w:rsid w:val="00327D37"/>
    <w:rsid w:val="00331922"/>
    <w:rsid w:val="00332E09"/>
    <w:rsid w:val="003368E6"/>
    <w:rsid w:val="003374EB"/>
    <w:rsid w:val="00337FE2"/>
    <w:rsid w:val="00340A9B"/>
    <w:rsid w:val="00341C33"/>
    <w:rsid w:val="003424C8"/>
    <w:rsid w:val="00345D1C"/>
    <w:rsid w:val="00345DA6"/>
    <w:rsid w:val="003464B9"/>
    <w:rsid w:val="00347866"/>
    <w:rsid w:val="00350F70"/>
    <w:rsid w:val="00351747"/>
    <w:rsid w:val="00353468"/>
    <w:rsid w:val="00360C62"/>
    <w:rsid w:val="003637FA"/>
    <w:rsid w:val="00363AE4"/>
    <w:rsid w:val="00364B43"/>
    <w:rsid w:val="003755D3"/>
    <w:rsid w:val="003766C8"/>
    <w:rsid w:val="00385352"/>
    <w:rsid w:val="00385D1C"/>
    <w:rsid w:val="003959CC"/>
    <w:rsid w:val="003961D0"/>
    <w:rsid w:val="003A01FF"/>
    <w:rsid w:val="003A0BFF"/>
    <w:rsid w:val="003A0F30"/>
    <w:rsid w:val="003A3335"/>
    <w:rsid w:val="003A3CCA"/>
    <w:rsid w:val="003A49B4"/>
    <w:rsid w:val="003A5608"/>
    <w:rsid w:val="003B1F85"/>
    <w:rsid w:val="003C2A6F"/>
    <w:rsid w:val="003C3FBA"/>
    <w:rsid w:val="003C4E8B"/>
    <w:rsid w:val="003C5781"/>
    <w:rsid w:val="003C69E3"/>
    <w:rsid w:val="003D2661"/>
    <w:rsid w:val="003D46A5"/>
    <w:rsid w:val="003D5ECD"/>
    <w:rsid w:val="003D761F"/>
    <w:rsid w:val="003E13AF"/>
    <w:rsid w:val="003E719E"/>
    <w:rsid w:val="003F4131"/>
    <w:rsid w:val="003F4649"/>
    <w:rsid w:val="003F5061"/>
    <w:rsid w:val="003F59D7"/>
    <w:rsid w:val="003F62BB"/>
    <w:rsid w:val="0040291C"/>
    <w:rsid w:val="00403774"/>
    <w:rsid w:val="00403F41"/>
    <w:rsid w:val="0040553A"/>
    <w:rsid w:val="004125F7"/>
    <w:rsid w:val="004150F5"/>
    <w:rsid w:val="00415EF7"/>
    <w:rsid w:val="0042242C"/>
    <w:rsid w:val="00422607"/>
    <w:rsid w:val="00423A8C"/>
    <w:rsid w:val="0042596F"/>
    <w:rsid w:val="00425E1B"/>
    <w:rsid w:val="0043479B"/>
    <w:rsid w:val="00435E3E"/>
    <w:rsid w:val="00436A95"/>
    <w:rsid w:val="00445797"/>
    <w:rsid w:val="004475FA"/>
    <w:rsid w:val="004519CF"/>
    <w:rsid w:val="00453D69"/>
    <w:rsid w:val="004544C2"/>
    <w:rsid w:val="0045789E"/>
    <w:rsid w:val="00460A59"/>
    <w:rsid w:val="0046125C"/>
    <w:rsid w:val="0046186E"/>
    <w:rsid w:val="00461A68"/>
    <w:rsid w:val="004629B6"/>
    <w:rsid w:val="00462DC9"/>
    <w:rsid w:val="004656F7"/>
    <w:rsid w:val="00466D9D"/>
    <w:rsid w:val="00471C31"/>
    <w:rsid w:val="004755D0"/>
    <w:rsid w:val="00476E22"/>
    <w:rsid w:val="0048093F"/>
    <w:rsid w:val="00481E9B"/>
    <w:rsid w:val="00482585"/>
    <w:rsid w:val="004849E5"/>
    <w:rsid w:val="00486386"/>
    <w:rsid w:val="00487A9D"/>
    <w:rsid w:val="00492691"/>
    <w:rsid w:val="00493D4B"/>
    <w:rsid w:val="004940B7"/>
    <w:rsid w:val="004A3C7F"/>
    <w:rsid w:val="004A4140"/>
    <w:rsid w:val="004A5650"/>
    <w:rsid w:val="004B0BB7"/>
    <w:rsid w:val="004B1423"/>
    <w:rsid w:val="004B350F"/>
    <w:rsid w:val="004B3F70"/>
    <w:rsid w:val="004B57C9"/>
    <w:rsid w:val="004B6A90"/>
    <w:rsid w:val="004B76A1"/>
    <w:rsid w:val="004C0A85"/>
    <w:rsid w:val="004C10D2"/>
    <w:rsid w:val="004C725A"/>
    <w:rsid w:val="004D1043"/>
    <w:rsid w:val="004D1525"/>
    <w:rsid w:val="004D15BC"/>
    <w:rsid w:val="004D1D5F"/>
    <w:rsid w:val="004D25FB"/>
    <w:rsid w:val="004D2FF4"/>
    <w:rsid w:val="004D7391"/>
    <w:rsid w:val="004D7ACA"/>
    <w:rsid w:val="004D7C7D"/>
    <w:rsid w:val="004E2E11"/>
    <w:rsid w:val="004E4BDC"/>
    <w:rsid w:val="004E5491"/>
    <w:rsid w:val="004E634E"/>
    <w:rsid w:val="004E7B7E"/>
    <w:rsid w:val="004F5DCA"/>
    <w:rsid w:val="004F6227"/>
    <w:rsid w:val="004F74C0"/>
    <w:rsid w:val="00501AED"/>
    <w:rsid w:val="00503F4F"/>
    <w:rsid w:val="00506728"/>
    <w:rsid w:val="0051354C"/>
    <w:rsid w:val="005208F0"/>
    <w:rsid w:val="005223FE"/>
    <w:rsid w:val="00524C1F"/>
    <w:rsid w:val="00525511"/>
    <w:rsid w:val="00525853"/>
    <w:rsid w:val="0052590F"/>
    <w:rsid w:val="00526CDD"/>
    <w:rsid w:val="005318FC"/>
    <w:rsid w:val="005345A2"/>
    <w:rsid w:val="00536515"/>
    <w:rsid w:val="0054385E"/>
    <w:rsid w:val="00543CFF"/>
    <w:rsid w:val="00546538"/>
    <w:rsid w:val="005469F9"/>
    <w:rsid w:val="0055375A"/>
    <w:rsid w:val="005569FF"/>
    <w:rsid w:val="0055742E"/>
    <w:rsid w:val="005603A3"/>
    <w:rsid w:val="005646FD"/>
    <w:rsid w:val="00574FE8"/>
    <w:rsid w:val="00575C85"/>
    <w:rsid w:val="005813B6"/>
    <w:rsid w:val="00585297"/>
    <w:rsid w:val="00586A71"/>
    <w:rsid w:val="00587C0F"/>
    <w:rsid w:val="0059755F"/>
    <w:rsid w:val="00597C99"/>
    <w:rsid w:val="005A0820"/>
    <w:rsid w:val="005A1D50"/>
    <w:rsid w:val="005A1E01"/>
    <w:rsid w:val="005A3B91"/>
    <w:rsid w:val="005A7233"/>
    <w:rsid w:val="005A7563"/>
    <w:rsid w:val="005B1113"/>
    <w:rsid w:val="005B2232"/>
    <w:rsid w:val="005B26FF"/>
    <w:rsid w:val="005C3BA1"/>
    <w:rsid w:val="005C3E3E"/>
    <w:rsid w:val="005C5518"/>
    <w:rsid w:val="005C5EC5"/>
    <w:rsid w:val="005C69A9"/>
    <w:rsid w:val="005C7556"/>
    <w:rsid w:val="005D1712"/>
    <w:rsid w:val="005D1A79"/>
    <w:rsid w:val="005D3D55"/>
    <w:rsid w:val="005D5117"/>
    <w:rsid w:val="005D5374"/>
    <w:rsid w:val="005D6274"/>
    <w:rsid w:val="005D7E82"/>
    <w:rsid w:val="005E0273"/>
    <w:rsid w:val="005E0F14"/>
    <w:rsid w:val="005E75CB"/>
    <w:rsid w:val="005F0D5B"/>
    <w:rsid w:val="005F18FC"/>
    <w:rsid w:val="005F6C7B"/>
    <w:rsid w:val="00603EA9"/>
    <w:rsid w:val="00606A74"/>
    <w:rsid w:val="006071D7"/>
    <w:rsid w:val="0061317D"/>
    <w:rsid w:val="00613E98"/>
    <w:rsid w:val="00620E46"/>
    <w:rsid w:val="0062246C"/>
    <w:rsid w:val="00624CEB"/>
    <w:rsid w:val="0062714E"/>
    <w:rsid w:val="00632C0F"/>
    <w:rsid w:val="006345EA"/>
    <w:rsid w:val="00635D1F"/>
    <w:rsid w:val="00636BDE"/>
    <w:rsid w:val="0064103E"/>
    <w:rsid w:val="00641E00"/>
    <w:rsid w:val="006431D0"/>
    <w:rsid w:val="00650D98"/>
    <w:rsid w:val="00654203"/>
    <w:rsid w:val="00660853"/>
    <w:rsid w:val="00662CBC"/>
    <w:rsid w:val="006638CD"/>
    <w:rsid w:val="006642FB"/>
    <w:rsid w:val="00665581"/>
    <w:rsid w:val="00672BD0"/>
    <w:rsid w:val="006730FF"/>
    <w:rsid w:val="00673B4B"/>
    <w:rsid w:val="00673C90"/>
    <w:rsid w:val="00680E97"/>
    <w:rsid w:val="00682415"/>
    <w:rsid w:val="00684412"/>
    <w:rsid w:val="006868E0"/>
    <w:rsid w:val="006913D5"/>
    <w:rsid w:val="00693D49"/>
    <w:rsid w:val="00694614"/>
    <w:rsid w:val="0069533D"/>
    <w:rsid w:val="006972BC"/>
    <w:rsid w:val="0069746F"/>
    <w:rsid w:val="00697514"/>
    <w:rsid w:val="00697520"/>
    <w:rsid w:val="006A0068"/>
    <w:rsid w:val="006A0E54"/>
    <w:rsid w:val="006A64BE"/>
    <w:rsid w:val="006A6CA3"/>
    <w:rsid w:val="006A714D"/>
    <w:rsid w:val="006A7EA4"/>
    <w:rsid w:val="006B0E7E"/>
    <w:rsid w:val="006B18C2"/>
    <w:rsid w:val="006B1EF0"/>
    <w:rsid w:val="006B43B0"/>
    <w:rsid w:val="006B52A1"/>
    <w:rsid w:val="006B609C"/>
    <w:rsid w:val="006C09F9"/>
    <w:rsid w:val="006C13F5"/>
    <w:rsid w:val="006C7CFA"/>
    <w:rsid w:val="006D51C9"/>
    <w:rsid w:val="006D59F7"/>
    <w:rsid w:val="006E380A"/>
    <w:rsid w:val="006F0ACA"/>
    <w:rsid w:val="006F1562"/>
    <w:rsid w:val="006F5652"/>
    <w:rsid w:val="006F7C31"/>
    <w:rsid w:val="00702FEF"/>
    <w:rsid w:val="007047A6"/>
    <w:rsid w:val="00707F78"/>
    <w:rsid w:val="00710C0E"/>
    <w:rsid w:val="00710D23"/>
    <w:rsid w:val="0071138F"/>
    <w:rsid w:val="00715829"/>
    <w:rsid w:val="007164ED"/>
    <w:rsid w:val="00720903"/>
    <w:rsid w:val="007265F3"/>
    <w:rsid w:val="00727340"/>
    <w:rsid w:val="00727BB2"/>
    <w:rsid w:val="00730E68"/>
    <w:rsid w:val="00732A6B"/>
    <w:rsid w:val="0073628F"/>
    <w:rsid w:val="007436FD"/>
    <w:rsid w:val="0074715B"/>
    <w:rsid w:val="00747AE7"/>
    <w:rsid w:val="0075418A"/>
    <w:rsid w:val="007553B2"/>
    <w:rsid w:val="00756057"/>
    <w:rsid w:val="00761EAE"/>
    <w:rsid w:val="00762076"/>
    <w:rsid w:val="00764B4C"/>
    <w:rsid w:val="00764FCA"/>
    <w:rsid w:val="007674C0"/>
    <w:rsid w:val="00771C0F"/>
    <w:rsid w:val="00774EFF"/>
    <w:rsid w:val="007752FF"/>
    <w:rsid w:val="00775BA6"/>
    <w:rsid w:val="00785E2A"/>
    <w:rsid w:val="007867EA"/>
    <w:rsid w:val="00787982"/>
    <w:rsid w:val="007909B7"/>
    <w:rsid w:val="00792A7F"/>
    <w:rsid w:val="00792FF9"/>
    <w:rsid w:val="00793976"/>
    <w:rsid w:val="007943AF"/>
    <w:rsid w:val="007962D1"/>
    <w:rsid w:val="007A0A5F"/>
    <w:rsid w:val="007A10E0"/>
    <w:rsid w:val="007A1DA2"/>
    <w:rsid w:val="007A5CC7"/>
    <w:rsid w:val="007A64FD"/>
    <w:rsid w:val="007B18E8"/>
    <w:rsid w:val="007B531B"/>
    <w:rsid w:val="007B7B40"/>
    <w:rsid w:val="007C0306"/>
    <w:rsid w:val="007C15F9"/>
    <w:rsid w:val="007D2879"/>
    <w:rsid w:val="007D41E9"/>
    <w:rsid w:val="007E16C3"/>
    <w:rsid w:val="007E4EFA"/>
    <w:rsid w:val="007E6B23"/>
    <w:rsid w:val="007E7CA1"/>
    <w:rsid w:val="007F1D04"/>
    <w:rsid w:val="007F1F71"/>
    <w:rsid w:val="007F4EA2"/>
    <w:rsid w:val="007F657E"/>
    <w:rsid w:val="007F74DB"/>
    <w:rsid w:val="008024C2"/>
    <w:rsid w:val="00804B94"/>
    <w:rsid w:val="008075D1"/>
    <w:rsid w:val="00812948"/>
    <w:rsid w:val="00813DAC"/>
    <w:rsid w:val="00815D48"/>
    <w:rsid w:val="00816F47"/>
    <w:rsid w:val="00824C9F"/>
    <w:rsid w:val="008257A3"/>
    <w:rsid w:val="00826C0B"/>
    <w:rsid w:val="00831A78"/>
    <w:rsid w:val="00832921"/>
    <w:rsid w:val="00835643"/>
    <w:rsid w:val="008362B5"/>
    <w:rsid w:val="008365C5"/>
    <w:rsid w:val="00842443"/>
    <w:rsid w:val="008447E2"/>
    <w:rsid w:val="008503B5"/>
    <w:rsid w:val="00851BB9"/>
    <w:rsid w:val="00856BA6"/>
    <w:rsid w:val="00856D0D"/>
    <w:rsid w:val="00857A59"/>
    <w:rsid w:val="008638A2"/>
    <w:rsid w:val="00865FAD"/>
    <w:rsid w:val="008749DE"/>
    <w:rsid w:val="008762E5"/>
    <w:rsid w:val="00876308"/>
    <w:rsid w:val="00877531"/>
    <w:rsid w:val="008776C9"/>
    <w:rsid w:val="00877A62"/>
    <w:rsid w:val="00877C6F"/>
    <w:rsid w:val="0088229B"/>
    <w:rsid w:val="00882999"/>
    <w:rsid w:val="008836A1"/>
    <w:rsid w:val="0089150A"/>
    <w:rsid w:val="00893175"/>
    <w:rsid w:val="00896307"/>
    <w:rsid w:val="008A5C2F"/>
    <w:rsid w:val="008B2802"/>
    <w:rsid w:val="008B2BD8"/>
    <w:rsid w:val="008B5406"/>
    <w:rsid w:val="008B6001"/>
    <w:rsid w:val="008C1040"/>
    <w:rsid w:val="008C298E"/>
    <w:rsid w:val="008C32D5"/>
    <w:rsid w:val="008C530D"/>
    <w:rsid w:val="008C7DB1"/>
    <w:rsid w:val="008D1C41"/>
    <w:rsid w:val="008D6AB9"/>
    <w:rsid w:val="008E17D1"/>
    <w:rsid w:val="008E284D"/>
    <w:rsid w:val="008E43D5"/>
    <w:rsid w:val="008F15E9"/>
    <w:rsid w:val="008F3334"/>
    <w:rsid w:val="008F6D61"/>
    <w:rsid w:val="00900FBD"/>
    <w:rsid w:val="00902207"/>
    <w:rsid w:val="00904023"/>
    <w:rsid w:val="00907AA2"/>
    <w:rsid w:val="00911206"/>
    <w:rsid w:val="00911429"/>
    <w:rsid w:val="0091581D"/>
    <w:rsid w:val="00923118"/>
    <w:rsid w:val="00925ADD"/>
    <w:rsid w:val="00926EC9"/>
    <w:rsid w:val="00927090"/>
    <w:rsid w:val="009276E4"/>
    <w:rsid w:val="0093088E"/>
    <w:rsid w:val="009318F8"/>
    <w:rsid w:val="0093387C"/>
    <w:rsid w:val="009429D8"/>
    <w:rsid w:val="00942B4C"/>
    <w:rsid w:val="009433ED"/>
    <w:rsid w:val="00943CD1"/>
    <w:rsid w:val="00944500"/>
    <w:rsid w:val="00944F83"/>
    <w:rsid w:val="00945237"/>
    <w:rsid w:val="0094577E"/>
    <w:rsid w:val="009465BA"/>
    <w:rsid w:val="0094684A"/>
    <w:rsid w:val="009468F8"/>
    <w:rsid w:val="009472A5"/>
    <w:rsid w:val="009530C5"/>
    <w:rsid w:val="009537E5"/>
    <w:rsid w:val="00960A32"/>
    <w:rsid w:val="00963112"/>
    <w:rsid w:val="00965C42"/>
    <w:rsid w:val="00967B08"/>
    <w:rsid w:val="009717E5"/>
    <w:rsid w:val="00971FCD"/>
    <w:rsid w:val="009761D6"/>
    <w:rsid w:val="009764FA"/>
    <w:rsid w:val="00986D59"/>
    <w:rsid w:val="0099021D"/>
    <w:rsid w:val="00992C6B"/>
    <w:rsid w:val="009933D8"/>
    <w:rsid w:val="00996DED"/>
    <w:rsid w:val="009A1CB7"/>
    <w:rsid w:val="009A3EE8"/>
    <w:rsid w:val="009B1512"/>
    <w:rsid w:val="009B2928"/>
    <w:rsid w:val="009B3D9C"/>
    <w:rsid w:val="009B4620"/>
    <w:rsid w:val="009B6B7F"/>
    <w:rsid w:val="009B7224"/>
    <w:rsid w:val="009B7D25"/>
    <w:rsid w:val="009C1F53"/>
    <w:rsid w:val="009C5A33"/>
    <w:rsid w:val="009D00CE"/>
    <w:rsid w:val="009D0EAB"/>
    <w:rsid w:val="009D1766"/>
    <w:rsid w:val="009D3E05"/>
    <w:rsid w:val="009D404A"/>
    <w:rsid w:val="009D55D0"/>
    <w:rsid w:val="009E0A79"/>
    <w:rsid w:val="009E37EB"/>
    <w:rsid w:val="009E634E"/>
    <w:rsid w:val="009F1DA1"/>
    <w:rsid w:val="009F6AC1"/>
    <w:rsid w:val="009F7C94"/>
    <w:rsid w:val="00A01922"/>
    <w:rsid w:val="00A03E45"/>
    <w:rsid w:val="00A05365"/>
    <w:rsid w:val="00A065AF"/>
    <w:rsid w:val="00A149A7"/>
    <w:rsid w:val="00A14A4B"/>
    <w:rsid w:val="00A1761D"/>
    <w:rsid w:val="00A21F09"/>
    <w:rsid w:val="00A302AB"/>
    <w:rsid w:val="00A3049C"/>
    <w:rsid w:val="00A328A6"/>
    <w:rsid w:val="00A33FD7"/>
    <w:rsid w:val="00A35F02"/>
    <w:rsid w:val="00A51592"/>
    <w:rsid w:val="00A5308B"/>
    <w:rsid w:val="00A53FC9"/>
    <w:rsid w:val="00A56B1A"/>
    <w:rsid w:val="00A60F19"/>
    <w:rsid w:val="00A61468"/>
    <w:rsid w:val="00A62545"/>
    <w:rsid w:val="00A6464D"/>
    <w:rsid w:val="00A64E57"/>
    <w:rsid w:val="00A65774"/>
    <w:rsid w:val="00A6664A"/>
    <w:rsid w:val="00A723DB"/>
    <w:rsid w:val="00A80F37"/>
    <w:rsid w:val="00A81A57"/>
    <w:rsid w:val="00A84109"/>
    <w:rsid w:val="00A854CA"/>
    <w:rsid w:val="00A917CF"/>
    <w:rsid w:val="00A936FD"/>
    <w:rsid w:val="00AA040B"/>
    <w:rsid w:val="00AA205A"/>
    <w:rsid w:val="00AA259A"/>
    <w:rsid w:val="00AA43F5"/>
    <w:rsid w:val="00AB14CD"/>
    <w:rsid w:val="00AB168B"/>
    <w:rsid w:val="00AB2FC5"/>
    <w:rsid w:val="00AB55A0"/>
    <w:rsid w:val="00AB5D33"/>
    <w:rsid w:val="00AC6E4E"/>
    <w:rsid w:val="00AC7169"/>
    <w:rsid w:val="00AC7DA1"/>
    <w:rsid w:val="00AD0D71"/>
    <w:rsid w:val="00AD3C91"/>
    <w:rsid w:val="00AD69A8"/>
    <w:rsid w:val="00AE006A"/>
    <w:rsid w:val="00AE1590"/>
    <w:rsid w:val="00AE5184"/>
    <w:rsid w:val="00AE758E"/>
    <w:rsid w:val="00AE7970"/>
    <w:rsid w:val="00AF3506"/>
    <w:rsid w:val="00AF509F"/>
    <w:rsid w:val="00AF6087"/>
    <w:rsid w:val="00B00D5A"/>
    <w:rsid w:val="00B019B5"/>
    <w:rsid w:val="00B0288B"/>
    <w:rsid w:val="00B0447C"/>
    <w:rsid w:val="00B049A7"/>
    <w:rsid w:val="00B0578D"/>
    <w:rsid w:val="00B13DB3"/>
    <w:rsid w:val="00B14C1D"/>
    <w:rsid w:val="00B2146C"/>
    <w:rsid w:val="00B21697"/>
    <w:rsid w:val="00B228BD"/>
    <w:rsid w:val="00B23381"/>
    <w:rsid w:val="00B23894"/>
    <w:rsid w:val="00B25C41"/>
    <w:rsid w:val="00B26397"/>
    <w:rsid w:val="00B27E97"/>
    <w:rsid w:val="00B34D7A"/>
    <w:rsid w:val="00B40D69"/>
    <w:rsid w:val="00B4249C"/>
    <w:rsid w:val="00B424A0"/>
    <w:rsid w:val="00B43C8A"/>
    <w:rsid w:val="00B45D85"/>
    <w:rsid w:val="00B46029"/>
    <w:rsid w:val="00B475C3"/>
    <w:rsid w:val="00B52CB0"/>
    <w:rsid w:val="00B56848"/>
    <w:rsid w:val="00B57B50"/>
    <w:rsid w:val="00B57BE4"/>
    <w:rsid w:val="00B57F94"/>
    <w:rsid w:val="00B631A6"/>
    <w:rsid w:val="00B64A72"/>
    <w:rsid w:val="00B65EE7"/>
    <w:rsid w:val="00B66412"/>
    <w:rsid w:val="00B70A48"/>
    <w:rsid w:val="00B729BA"/>
    <w:rsid w:val="00B72F32"/>
    <w:rsid w:val="00B75503"/>
    <w:rsid w:val="00B765FB"/>
    <w:rsid w:val="00B85ACC"/>
    <w:rsid w:val="00B85FD7"/>
    <w:rsid w:val="00B86F0D"/>
    <w:rsid w:val="00B906F9"/>
    <w:rsid w:val="00B9174E"/>
    <w:rsid w:val="00B9451E"/>
    <w:rsid w:val="00B9724B"/>
    <w:rsid w:val="00BA1571"/>
    <w:rsid w:val="00BA3D86"/>
    <w:rsid w:val="00BA5730"/>
    <w:rsid w:val="00BA6154"/>
    <w:rsid w:val="00BA734E"/>
    <w:rsid w:val="00BB162E"/>
    <w:rsid w:val="00BB2B9D"/>
    <w:rsid w:val="00BB2FD2"/>
    <w:rsid w:val="00BB6DF3"/>
    <w:rsid w:val="00BB7D3B"/>
    <w:rsid w:val="00BC5DA5"/>
    <w:rsid w:val="00BD220A"/>
    <w:rsid w:val="00BD64C0"/>
    <w:rsid w:val="00BD73DD"/>
    <w:rsid w:val="00BD76B3"/>
    <w:rsid w:val="00BD7B6A"/>
    <w:rsid w:val="00BE053D"/>
    <w:rsid w:val="00BE0D15"/>
    <w:rsid w:val="00BE16B7"/>
    <w:rsid w:val="00BE3574"/>
    <w:rsid w:val="00BE3D45"/>
    <w:rsid w:val="00BF5B02"/>
    <w:rsid w:val="00C0187E"/>
    <w:rsid w:val="00C02A7E"/>
    <w:rsid w:val="00C05126"/>
    <w:rsid w:val="00C15CE2"/>
    <w:rsid w:val="00C16C31"/>
    <w:rsid w:val="00C26A8D"/>
    <w:rsid w:val="00C27A2F"/>
    <w:rsid w:val="00C40513"/>
    <w:rsid w:val="00C40DB9"/>
    <w:rsid w:val="00C42CBE"/>
    <w:rsid w:val="00C47C8D"/>
    <w:rsid w:val="00C5079F"/>
    <w:rsid w:val="00C51268"/>
    <w:rsid w:val="00C52836"/>
    <w:rsid w:val="00C528AE"/>
    <w:rsid w:val="00C529D8"/>
    <w:rsid w:val="00C52A15"/>
    <w:rsid w:val="00C536E6"/>
    <w:rsid w:val="00C62A7E"/>
    <w:rsid w:val="00C635CE"/>
    <w:rsid w:val="00C700C1"/>
    <w:rsid w:val="00C7429E"/>
    <w:rsid w:val="00C74606"/>
    <w:rsid w:val="00C812F8"/>
    <w:rsid w:val="00C8154A"/>
    <w:rsid w:val="00C83351"/>
    <w:rsid w:val="00C8461D"/>
    <w:rsid w:val="00C87B80"/>
    <w:rsid w:val="00C901F2"/>
    <w:rsid w:val="00C90334"/>
    <w:rsid w:val="00C94E11"/>
    <w:rsid w:val="00C95673"/>
    <w:rsid w:val="00C96B73"/>
    <w:rsid w:val="00CA164E"/>
    <w:rsid w:val="00CA19F4"/>
    <w:rsid w:val="00CA3B15"/>
    <w:rsid w:val="00CA5B94"/>
    <w:rsid w:val="00CB0FFF"/>
    <w:rsid w:val="00CB1018"/>
    <w:rsid w:val="00CB136C"/>
    <w:rsid w:val="00CB1626"/>
    <w:rsid w:val="00CC6592"/>
    <w:rsid w:val="00CD11AC"/>
    <w:rsid w:val="00CD197B"/>
    <w:rsid w:val="00CD2666"/>
    <w:rsid w:val="00CD4096"/>
    <w:rsid w:val="00CD5BA9"/>
    <w:rsid w:val="00CD5E0D"/>
    <w:rsid w:val="00CE2C56"/>
    <w:rsid w:val="00CE3A4E"/>
    <w:rsid w:val="00CE5F32"/>
    <w:rsid w:val="00CF79DE"/>
    <w:rsid w:val="00D0204A"/>
    <w:rsid w:val="00D04CB4"/>
    <w:rsid w:val="00D14737"/>
    <w:rsid w:val="00D1604A"/>
    <w:rsid w:val="00D20275"/>
    <w:rsid w:val="00D20956"/>
    <w:rsid w:val="00D2112D"/>
    <w:rsid w:val="00D24582"/>
    <w:rsid w:val="00D24C0D"/>
    <w:rsid w:val="00D26B9F"/>
    <w:rsid w:val="00D331B2"/>
    <w:rsid w:val="00D34347"/>
    <w:rsid w:val="00D34B65"/>
    <w:rsid w:val="00D3703E"/>
    <w:rsid w:val="00D404D8"/>
    <w:rsid w:val="00D4157E"/>
    <w:rsid w:val="00D4171E"/>
    <w:rsid w:val="00D41C5B"/>
    <w:rsid w:val="00D41E00"/>
    <w:rsid w:val="00D4388C"/>
    <w:rsid w:val="00D44D17"/>
    <w:rsid w:val="00D5026D"/>
    <w:rsid w:val="00D511E9"/>
    <w:rsid w:val="00D52F00"/>
    <w:rsid w:val="00D52FC6"/>
    <w:rsid w:val="00D569E8"/>
    <w:rsid w:val="00D60F1A"/>
    <w:rsid w:val="00D6229D"/>
    <w:rsid w:val="00D665FA"/>
    <w:rsid w:val="00D706FD"/>
    <w:rsid w:val="00D70DEA"/>
    <w:rsid w:val="00D718A8"/>
    <w:rsid w:val="00D73EFE"/>
    <w:rsid w:val="00D775E2"/>
    <w:rsid w:val="00D8014C"/>
    <w:rsid w:val="00D82644"/>
    <w:rsid w:val="00D82B89"/>
    <w:rsid w:val="00D84E0D"/>
    <w:rsid w:val="00D8536C"/>
    <w:rsid w:val="00D86AB9"/>
    <w:rsid w:val="00D87B71"/>
    <w:rsid w:val="00D90BFC"/>
    <w:rsid w:val="00D90C32"/>
    <w:rsid w:val="00D917B8"/>
    <w:rsid w:val="00D91DB4"/>
    <w:rsid w:val="00D945E4"/>
    <w:rsid w:val="00D94719"/>
    <w:rsid w:val="00DA1465"/>
    <w:rsid w:val="00DA4A0C"/>
    <w:rsid w:val="00DA6A5A"/>
    <w:rsid w:val="00DB356D"/>
    <w:rsid w:val="00DB5F60"/>
    <w:rsid w:val="00DB601B"/>
    <w:rsid w:val="00DC0596"/>
    <w:rsid w:val="00DC3825"/>
    <w:rsid w:val="00DC6CF2"/>
    <w:rsid w:val="00DD6B3E"/>
    <w:rsid w:val="00DE0B04"/>
    <w:rsid w:val="00DE61C2"/>
    <w:rsid w:val="00DE6EC3"/>
    <w:rsid w:val="00DE723B"/>
    <w:rsid w:val="00DF0A3B"/>
    <w:rsid w:val="00DF13A2"/>
    <w:rsid w:val="00DF5396"/>
    <w:rsid w:val="00DF5EAF"/>
    <w:rsid w:val="00DF6374"/>
    <w:rsid w:val="00E05047"/>
    <w:rsid w:val="00E10F18"/>
    <w:rsid w:val="00E111A6"/>
    <w:rsid w:val="00E1190C"/>
    <w:rsid w:val="00E11E31"/>
    <w:rsid w:val="00E11EFA"/>
    <w:rsid w:val="00E20A97"/>
    <w:rsid w:val="00E22983"/>
    <w:rsid w:val="00E35D3C"/>
    <w:rsid w:val="00E374B2"/>
    <w:rsid w:val="00E467EF"/>
    <w:rsid w:val="00E475C9"/>
    <w:rsid w:val="00E51DCC"/>
    <w:rsid w:val="00E52F95"/>
    <w:rsid w:val="00E531E9"/>
    <w:rsid w:val="00E578BA"/>
    <w:rsid w:val="00E6186C"/>
    <w:rsid w:val="00E61AEB"/>
    <w:rsid w:val="00E63985"/>
    <w:rsid w:val="00E64DB6"/>
    <w:rsid w:val="00E663A6"/>
    <w:rsid w:val="00E71C4C"/>
    <w:rsid w:val="00E73796"/>
    <w:rsid w:val="00E753BD"/>
    <w:rsid w:val="00E77A47"/>
    <w:rsid w:val="00E84391"/>
    <w:rsid w:val="00E86028"/>
    <w:rsid w:val="00E9047B"/>
    <w:rsid w:val="00E93176"/>
    <w:rsid w:val="00E93391"/>
    <w:rsid w:val="00E95806"/>
    <w:rsid w:val="00EA2F10"/>
    <w:rsid w:val="00EA6A99"/>
    <w:rsid w:val="00EB0F92"/>
    <w:rsid w:val="00EB3CEB"/>
    <w:rsid w:val="00EB4CE7"/>
    <w:rsid w:val="00EB5197"/>
    <w:rsid w:val="00EB6045"/>
    <w:rsid w:val="00EB7D81"/>
    <w:rsid w:val="00EC33C7"/>
    <w:rsid w:val="00EC3C37"/>
    <w:rsid w:val="00ED3105"/>
    <w:rsid w:val="00ED3125"/>
    <w:rsid w:val="00EE17FD"/>
    <w:rsid w:val="00EE3C44"/>
    <w:rsid w:val="00EE4AB9"/>
    <w:rsid w:val="00EE74CD"/>
    <w:rsid w:val="00EE7F13"/>
    <w:rsid w:val="00EF1472"/>
    <w:rsid w:val="00EF368F"/>
    <w:rsid w:val="00EF4470"/>
    <w:rsid w:val="00EF4E22"/>
    <w:rsid w:val="00EF4F26"/>
    <w:rsid w:val="00EF61FD"/>
    <w:rsid w:val="00EF66DA"/>
    <w:rsid w:val="00EF7893"/>
    <w:rsid w:val="00F01600"/>
    <w:rsid w:val="00F02379"/>
    <w:rsid w:val="00F0316B"/>
    <w:rsid w:val="00F05C95"/>
    <w:rsid w:val="00F07E5B"/>
    <w:rsid w:val="00F120B1"/>
    <w:rsid w:val="00F31273"/>
    <w:rsid w:val="00F34E4C"/>
    <w:rsid w:val="00F37A3E"/>
    <w:rsid w:val="00F37DEC"/>
    <w:rsid w:val="00F41366"/>
    <w:rsid w:val="00F424AA"/>
    <w:rsid w:val="00F42E39"/>
    <w:rsid w:val="00F431AD"/>
    <w:rsid w:val="00F4510E"/>
    <w:rsid w:val="00F475D6"/>
    <w:rsid w:val="00F509C0"/>
    <w:rsid w:val="00F667C4"/>
    <w:rsid w:val="00F67A32"/>
    <w:rsid w:val="00F729C0"/>
    <w:rsid w:val="00F7432E"/>
    <w:rsid w:val="00F74BAF"/>
    <w:rsid w:val="00F8060D"/>
    <w:rsid w:val="00F81681"/>
    <w:rsid w:val="00F845C1"/>
    <w:rsid w:val="00F95BF0"/>
    <w:rsid w:val="00FA0248"/>
    <w:rsid w:val="00FA1B1E"/>
    <w:rsid w:val="00FA7391"/>
    <w:rsid w:val="00FA73C0"/>
    <w:rsid w:val="00FA780C"/>
    <w:rsid w:val="00FB29F6"/>
    <w:rsid w:val="00FB3B3B"/>
    <w:rsid w:val="00FB7BDA"/>
    <w:rsid w:val="00FC49DB"/>
    <w:rsid w:val="00FD6C23"/>
    <w:rsid w:val="00FE0FDC"/>
    <w:rsid w:val="00FE297A"/>
    <w:rsid w:val="00FE4A47"/>
    <w:rsid w:val="00FF3411"/>
    <w:rsid w:val="00FF3880"/>
    <w:rsid w:val="00FF40A9"/>
    <w:rsid w:val="00FF482D"/>
    <w:rsid w:val="00FF5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B735D"/>
  <w15:docId w15:val="{187A397B-29E6-4C52-AE1E-D460AD5C6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2"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2"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lsdException w:name="Subtle Reference" w:uiPriority="29"/>
    <w:lsdException w:name="Intense Reference" w:uiPriority="29"/>
    <w:lsdException w:name="Book Title" w:uiPriority="29"/>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C0E"/>
    <w:pPr>
      <w:spacing w:after="120"/>
    </w:pPr>
    <w:rPr>
      <w:rFonts w:ascii="Zurich Sans Light" w:hAnsi="Zurich Sans Light"/>
      <w:color w:val="4D4D4D"/>
      <w:szCs w:val="22"/>
      <w:lang w:val="en-GB"/>
    </w:rPr>
  </w:style>
  <w:style w:type="paragraph" w:styleId="Heading1">
    <w:name w:val="heading 1"/>
    <w:basedOn w:val="Normal"/>
    <w:next w:val="Normal"/>
    <w:link w:val="Heading1Char"/>
    <w:uiPriority w:val="9"/>
    <w:qFormat/>
    <w:rsid w:val="00041E54"/>
    <w:pPr>
      <w:keepNext/>
      <w:keepLines/>
      <w:numPr>
        <w:numId w:val="2"/>
      </w:numPr>
      <w:spacing w:before="240"/>
      <w:outlineLvl w:val="0"/>
    </w:pPr>
    <w:rPr>
      <w:rFonts w:ascii="Zurich Sans Medium" w:eastAsia="Times New Roman" w:hAnsi="Zurich Sans Medium"/>
      <w:color w:val="2167AE" w:themeColor="accent1"/>
      <w:sz w:val="40"/>
      <w:szCs w:val="32"/>
    </w:rPr>
  </w:style>
  <w:style w:type="paragraph" w:styleId="Heading2">
    <w:name w:val="heading 2"/>
    <w:basedOn w:val="Normal"/>
    <w:next w:val="Normal"/>
    <w:link w:val="Heading2Char"/>
    <w:uiPriority w:val="9"/>
    <w:unhideWhenUsed/>
    <w:qFormat/>
    <w:rsid w:val="0006495B"/>
    <w:pPr>
      <w:keepNext/>
      <w:keepLines/>
      <w:numPr>
        <w:ilvl w:val="1"/>
        <w:numId w:val="2"/>
      </w:numPr>
      <w:pBdr>
        <w:top w:val="single" w:sz="4" w:space="6" w:color="DDE4E3" w:themeColor="accent6"/>
      </w:pBdr>
      <w:autoSpaceDE w:val="0"/>
      <w:autoSpaceDN w:val="0"/>
      <w:adjustRightInd w:val="0"/>
      <w:spacing w:before="360"/>
      <w:ind w:left="794"/>
      <w:outlineLvl w:val="1"/>
    </w:pPr>
    <w:rPr>
      <w:rFonts w:asciiTheme="majorHAnsi" w:eastAsia="Times New Roman" w:hAnsiTheme="majorHAnsi" w:cs="Arial"/>
      <w:bCs/>
      <w:color w:val="2167AE" w:themeColor="accent1"/>
      <w:sz w:val="24"/>
      <w:szCs w:val="24"/>
    </w:rPr>
  </w:style>
  <w:style w:type="paragraph" w:styleId="Heading3">
    <w:name w:val="heading 3"/>
    <w:basedOn w:val="Normal"/>
    <w:next w:val="Normal"/>
    <w:link w:val="Heading3Char"/>
    <w:uiPriority w:val="9"/>
    <w:unhideWhenUsed/>
    <w:qFormat/>
    <w:rsid w:val="00BE0D15"/>
    <w:pPr>
      <w:keepNext/>
      <w:keepLines/>
      <w:numPr>
        <w:ilvl w:val="2"/>
        <w:numId w:val="2"/>
      </w:numPr>
      <w:spacing w:before="240"/>
      <w:outlineLvl w:val="2"/>
    </w:pPr>
    <w:rPr>
      <w:rFonts w:ascii="Zurich Sans Medium" w:eastAsia="Times New Roman" w:hAnsi="Zurich Sans Medium"/>
      <w:color w:val="2167AE" w:themeColor="accent1"/>
      <w:szCs w:val="24"/>
    </w:rPr>
  </w:style>
  <w:style w:type="paragraph" w:styleId="Heading4">
    <w:name w:val="heading 4"/>
    <w:basedOn w:val="Normal"/>
    <w:next w:val="Normal"/>
    <w:link w:val="Heading4Char"/>
    <w:uiPriority w:val="9"/>
    <w:unhideWhenUsed/>
    <w:qFormat/>
    <w:rsid w:val="00BE0D15"/>
    <w:pPr>
      <w:keepNext/>
      <w:keepLines/>
      <w:numPr>
        <w:ilvl w:val="3"/>
        <w:numId w:val="2"/>
      </w:numPr>
      <w:spacing w:before="240"/>
      <w:outlineLvl w:val="3"/>
    </w:pPr>
    <w:rPr>
      <w:rFonts w:ascii="Zurich Sans" w:eastAsia="Times New Roman" w:hAnsi="Zurich Sans"/>
      <w:bCs/>
      <w:iCs/>
      <w:color w:val="2167AE" w:themeColor="accent1"/>
      <w:szCs w:val="32"/>
      <w:shd w:val="clear" w:color="auto" w:fill="FFFFFF"/>
    </w:rPr>
  </w:style>
  <w:style w:type="paragraph" w:styleId="Heading5">
    <w:name w:val="heading 5"/>
    <w:basedOn w:val="Normal"/>
    <w:next w:val="Normal"/>
    <w:link w:val="Heading5Char"/>
    <w:uiPriority w:val="9"/>
    <w:unhideWhenUsed/>
    <w:qFormat/>
    <w:rsid w:val="00E93176"/>
    <w:pPr>
      <w:outlineLvl w:val="4"/>
    </w:pPr>
    <w:rPr>
      <w:color w:val="2167AE" w:themeColor="accent1"/>
      <w:szCs w:val="20"/>
    </w:rPr>
  </w:style>
  <w:style w:type="paragraph" w:styleId="Heading6">
    <w:name w:val="heading 6"/>
    <w:next w:val="Normal"/>
    <w:link w:val="Heading6Char"/>
    <w:uiPriority w:val="9"/>
    <w:unhideWhenUsed/>
    <w:rsid w:val="00471C31"/>
    <w:pPr>
      <w:spacing w:before="80" w:after="60"/>
      <w:outlineLvl w:val="5"/>
    </w:pPr>
    <w:rPr>
      <w:rFonts w:ascii="Zurich Sans Light" w:eastAsia="Times New Roman" w:hAnsi="Zurich Sans Light"/>
      <w:bCs/>
      <w:color w:val="2167AE" w:themeColor="accent1"/>
      <w:sz w:val="18"/>
      <w:szCs w:val="22"/>
    </w:rPr>
  </w:style>
  <w:style w:type="paragraph" w:styleId="Heading7">
    <w:name w:val="heading 7"/>
    <w:basedOn w:val="Normal"/>
    <w:next w:val="Normal"/>
    <w:link w:val="Heading7Char"/>
    <w:uiPriority w:val="9"/>
    <w:semiHidden/>
    <w:qFormat/>
    <w:rsid w:val="000050A1"/>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qFormat/>
    <w:rsid w:val="000050A1"/>
    <w:pPr>
      <w:keepNext/>
      <w:keepLines/>
      <w:spacing w:before="200" w:after="0"/>
      <w:outlineLvl w:val="7"/>
    </w:pPr>
    <w:rPr>
      <w:rFonts w:asciiTheme="majorHAnsi" w:eastAsiaTheme="majorEastAsia" w:hAnsiTheme="majorHAnsi" w:cstheme="majorBidi"/>
      <w:color w:val="3957B4"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93176"/>
    <w:pPr>
      <w:tabs>
        <w:tab w:val="center" w:pos="4680"/>
        <w:tab w:val="right" w:pos="9540"/>
      </w:tabs>
      <w:spacing w:after="0"/>
    </w:pPr>
    <w:rPr>
      <w:color w:val="2167AE" w:themeColor="accent1"/>
    </w:rPr>
  </w:style>
  <w:style w:type="character" w:customStyle="1" w:styleId="HeaderChar">
    <w:name w:val="Header Char"/>
    <w:link w:val="Header"/>
    <w:uiPriority w:val="99"/>
    <w:rsid w:val="00E93176"/>
    <w:rPr>
      <w:rFonts w:ascii="Zurich Sans Light" w:hAnsi="Zurich Sans Light"/>
      <w:noProof/>
      <w:color w:val="2167AE" w:themeColor="accent1"/>
      <w:szCs w:val="22"/>
      <w:lang w:val="en-GB"/>
    </w:rPr>
  </w:style>
  <w:style w:type="paragraph" w:styleId="Footer">
    <w:name w:val="footer"/>
    <w:basedOn w:val="Normal"/>
    <w:link w:val="FooterChar"/>
    <w:uiPriority w:val="99"/>
    <w:unhideWhenUsed/>
    <w:qFormat/>
    <w:rsid w:val="00E93176"/>
    <w:pPr>
      <w:tabs>
        <w:tab w:val="center" w:pos="4820"/>
        <w:tab w:val="right" w:pos="9639"/>
      </w:tabs>
      <w:spacing w:after="0" w:line="200" w:lineRule="exact"/>
    </w:pPr>
    <w:rPr>
      <w:color w:val="2167AE" w:themeColor="accent1"/>
      <w:sz w:val="18"/>
    </w:rPr>
  </w:style>
  <w:style w:type="character" w:customStyle="1" w:styleId="FooterChar">
    <w:name w:val="Footer Char"/>
    <w:link w:val="Footer"/>
    <w:uiPriority w:val="99"/>
    <w:rsid w:val="00E93176"/>
    <w:rPr>
      <w:rFonts w:ascii="Zurich Sans Light" w:hAnsi="Zurich Sans Light"/>
      <w:noProof/>
      <w:color w:val="2167AE" w:themeColor="accent1"/>
      <w:sz w:val="18"/>
      <w:szCs w:val="22"/>
      <w:lang w:val="en-GB"/>
    </w:rPr>
  </w:style>
  <w:style w:type="paragraph" w:customStyle="1" w:styleId="Descriptor">
    <w:name w:val="Descriptor"/>
    <w:basedOn w:val="Normal"/>
    <w:uiPriority w:val="79"/>
    <w:unhideWhenUsed/>
    <w:rsid w:val="000E764C"/>
    <w:pPr>
      <w:spacing w:after="0" w:line="280" w:lineRule="exact"/>
    </w:pPr>
    <w:rPr>
      <w:color w:val="2167AE" w:themeColor="accent1"/>
      <w:sz w:val="24"/>
    </w:rPr>
  </w:style>
  <w:style w:type="paragraph" w:styleId="Title">
    <w:name w:val="Title"/>
    <w:basedOn w:val="Normal"/>
    <w:next w:val="Subtitle"/>
    <w:link w:val="TitleChar"/>
    <w:uiPriority w:val="10"/>
    <w:qFormat/>
    <w:rsid w:val="000E764C"/>
    <w:pPr>
      <w:spacing w:after="240" w:line="600" w:lineRule="exact"/>
    </w:pPr>
    <w:rPr>
      <w:rFonts w:eastAsia="Times New Roman"/>
      <w:color w:val="2167AE" w:themeColor="accent1"/>
      <w:sz w:val="56"/>
      <w:szCs w:val="52"/>
    </w:rPr>
  </w:style>
  <w:style w:type="character" w:customStyle="1" w:styleId="TitleChar">
    <w:name w:val="Title Char"/>
    <w:link w:val="Title"/>
    <w:uiPriority w:val="10"/>
    <w:rsid w:val="000E764C"/>
    <w:rPr>
      <w:rFonts w:ascii="Zurich Sans Light" w:eastAsia="Times New Roman" w:hAnsi="Zurich Sans Light"/>
      <w:noProof/>
      <w:color w:val="2167AE" w:themeColor="accent1"/>
      <w:sz w:val="56"/>
      <w:szCs w:val="52"/>
      <w:lang w:val="en-GB"/>
    </w:rPr>
  </w:style>
  <w:style w:type="paragraph" w:styleId="Subtitle">
    <w:name w:val="Subtitle"/>
    <w:basedOn w:val="Title"/>
    <w:link w:val="SubtitleChar"/>
    <w:uiPriority w:val="11"/>
    <w:qFormat/>
    <w:rsid w:val="00831A78"/>
    <w:pPr>
      <w:spacing w:line="400" w:lineRule="atLeast"/>
    </w:pPr>
    <w:rPr>
      <w:sz w:val="36"/>
      <w:szCs w:val="36"/>
    </w:rPr>
  </w:style>
  <w:style w:type="character" w:customStyle="1" w:styleId="SubtitleChar">
    <w:name w:val="Subtitle Char"/>
    <w:link w:val="Subtitle"/>
    <w:uiPriority w:val="11"/>
    <w:rsid w:val="00831A78"/>
    <w:rPr>
      <w:rFonts w:ascii="Frutiger 45 Light" w:eastAsia="Times New Roman" w:hAnsi="Frutiger 45 Light"/>
      <w:noProof/>
      <w:color w:val="000066"/>
      <w:sz w:val="36"/>
      <w:szCs w:val="36"/>
    </w:rPr>
  </w:style>
  <w:style w:type="character" w:customStyle="1" w:styleId="Heading1Char">
    <w:name w:val="Heading 1 Char"/>
    <w:link w:val="Heading1"/>
    <w:uiPriority w:val="9"/>
    <w:rsid w:val="00041E54"/>
    <w:rPr>
      <w:rFonts w:ascii="Zurich Sans Medium" w:eastAsia="Times New Roman" w:hAnsi="Zurich Sans Medium"/>
      <w:noProof/>
      <w:color w:val="2167AE" w:themeColor="accent1"/>
      <w:sz w:val="40"/>
      <w:szCs w:val="32"/>
      <w:lang w:val="en-GB"/>
    </w:rPr>
  </w:style>
  <w:style w:type="numbering" w:customStyle="1" w:styleId="NoList1">
    <w:name w:val="No List1"/>
    <w:next w:val="NoList"/>
    <w:uiPriority w:val="99"/>
    <w:semiHidden/>
    <w:unhideWhenUsed/>
    <w:rsid w:val="001C6E95"/>
  </w:style>
  <w:style w:type="character" w:customStyle="1" w:styleId="Heading3Char">
    <w:name w:val="Heading 3 Char"/>
    <w:link w:val="Heading3"/>
    <w:uiPriority w:val="9"/>
    <w:rsid w:val="00BE0D15"/>
    <w:rPr>
      <w:rFonts w:ascii="Zurich Sans Medium" w:eastAsia="Times New Roman" w:hAnsi="Zurich Sans Medium"/>
      <w:noProof/>
      <w:color w:val="2167AE" w:themeColor="accent1"/>
      <w:szCs w:val="24"/>
      <w:lang w:val="en-GB"/>
    </w:rPr>
  </w:style>
  <w:style w:type="paragraph" w:styleId="TOC1">
    <w:name w:val="toc 1"/>
    <w:basedOn w:val="Normal"/>
    <w:next w:val="Normal"/>
    <w:autoRedefine/>
    <w:uiPriority w:val="39"/>
    <w:unhideWhenUsed/>
    <w:rsid w:val="00E93176"/>
    <w:pPr>
      <w:pBdr>
        <w:top w:val="single" w:sz="4" w:space="3" w:color="2167AE" w:themeColor="accent1"/>
        <w:between w:val="single" w:sz="4" w:space="3" w:color="2167AE" w:themeColor="accent1"/>
      </w:pBdr>
      <w:tabs>
        <w:tab w:val="left" w:pos="397"/>
        <w:tab w:val="right" w:pos="9639"/>
      </w:tabs>
      <w:spacing w:before="120" w:after="0"/>
      <w:ind w:left="397" w:hanging="397"/>
      <w:contextualSpacing/>
    </w:pPr>
    <w:rPr>
      <w:rFonts w:ascii="Zurich Sans Medium" w:hAnsi="Zurich Sans Medium"/>
      <w:color w:val="2167AE" w:themeColor="accent1"/>
    </w:rPr>
  </w:style>
  <w:style w:type="character" w:styleId="CommentReference">
    <w:name w:val="annotation reference"/>
    <w:uiPriority w:val="99"/>
    <w:semiHidden/>
    <w:unhideWhenUsed/>
    <w:rsid w:val="001C6E95"/>
    <w:rPr>
      <w:sz w:val="16"/>
      <w:szCs w:val="16"/>
    </w:rPr>
  </w:style>
  <w:style w:type="paragraph" w:styleId="CommentText">
    <w:name w:val="annotation text"/>
    <w:basedOn w:val="Normal"/>
    <w:link w:val="CommentTextChar"/>
    <w:uiPriority w:val="99"/>
    <w:semiHidden/>
    <w:unhideWhenUsed/>
    <w:rsid w:val="001C6E95"/>
    <w:rPr>
      <w:rFonts w:ascii="Calibri" w:hAnsi="Calibri"/>
      <w:szCs w:val="20"/>
    </w:rPr>
  </w:style>
  <w:style w:type="character" w:customStyle="1" w:styleId="CommentTextChar">
    <w:name w:val="Comment Text Char"/>
    <w:link w:val="CommentText"/>
    <w:uiPriority w:val="99"/>
    <w:semiHidden/>
    <w:rsid w:val="001C6E95"/>
    <w:rPr>
      <w:rFonts w:ascii="Calibri" w:hAnsi="Calibri"/>
      <w:sz w:val="20"/>
      <w:szCs w:val="20"/>
      <w:lang w:val="en-GB"/>
    </w:rPr>
  </w:style>
  <w:style w:type="paragraph" w:styleId="CommentSubject">
    <w:name w:val="annotation subject"/>
    <w:basedOn w:val="CommentText"/>
    <w:next w:val="CommentText"/>
    <w:link w:val="CommentSubjectChar"/>
    <w:uiPriority w:val="99"/>
    <w:semiHidden/>
    <w:unhideWhenUsed/>
    <w:rsid w:val="001C6E95"/>
    <w:rPr>
      <w:b/>
      <w:bCs/>
    </w:rPr>
  </w:style>
  <w:style w:type="character" w:customStyle="1" w:styleId="CommentSubjectChar">
    <w:name w:val="Comment Subject Char"/>
    <w:link w:val="CommentSubject"/>
    <w:uiPriority w:val="99"/>
    <w:semiHidden/>
    <w:rsid w:val="001C6E95"/>
    <w:rPr>
      <w:rFonts w:ascii="Calibri" w:hAnsi="Calibri"/>
      <w:b/>
      <w:bCs/>
      <w:sz w:val="20"/>
      <w:szCs w:val="20"/>
      <w:lang w:val="en-GB"/>
    </w:rPr>
  </w:style>
  <w:style w:type="character" w:customStyle="1" w:styleId="Heading2Char">
    <w:name w:val="Heading 2 Char"/>
    <w:link w:val="Heading2"/>
    <w:uiPriority w:val="9"/>
    <w:rsid w:val="00041E54"/>
    <w:rPr>
      <w:rFonts w:asciiTheme="majorHAnsi" w:eastAsia="Times New Roman" w:hAnsiTheme="majorHAnsi" w:cs="Arial"/>
      <w:bCs/>
      <w:noProof/>
      <w:color w:val="2167AE" w:themeColor="accent1"/>
      <w:sz w:val="24"/>
      <w:szCs w:val="24"/>
      <w:lang w:val="en-GB"/>
    </w:rPr>
  </w:style>
  <w:style w:type="character" w:customStyle="1" w:styleId="Heading4Char">
    <w:name w:val="Heading 4 Char"/>
    <w:link w:val="Heading4"/>
    <w:uiPriority w:val="9"/>
    <w:rsid w:val="00BE0D15"/>
    <w:rPr>
      <w:rFonts w:ascii="Zurich Sans" w:eastAsia="Times New Roman" w:hAnsi="Zurich Sans"/>
      <w:bCs/>
      <w:iCs/>
      <w:noProof/>
      <w:color w:val="2167AE" w:themeColor="accent1"/>
      <w:szCs w:val="32"/>
      <w:lang w:val="en-GB"/>
    </w:rPr>
  </w:style>
  <w:style w:type="table" w:styleId="TableGrid">
    <w:name w:val="Table Grid"/>
    <w:basedOn w:val="TableNormal"/>
    <w:uiPriority w:val="59"/>
    <w:rsid w:val="00893175"/>
    <w:rPr>
      <w:rFonts w:ascii="Frutiger 45 Light" w:hAnsi="Frutiger 45 Light"/>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rsid w:val="00E93176"/>
    <w:rPr>
      <w:rFonts w:ascii="Zurich Sans Light" w:hAnsi="Zurich Sans Light"/>
      <w:noProof/>
      <w:color w:val="2167AE" w:themeColor="accent1"/>
      <w:lang w:val="en-GB"/>
    </w:rPr>
  </w:style>
  <w:style w:type="character" w:customStyle="1" w:styleId="Heading6Char">
    <w:name w:val="Heading 6 Char"/>
    <w:basedOn w:val="DefaultParagraphFont"/>
    <w:link w:val="Heading6"/>
    <w:uiPriority w:val="9"/>
    <w:rsid w:val="00471C31"/>
    <w:rPr>
      <w:rFonts w:ascii="Zurich Sans Light" w:eastAsia="Times New Roman" w:hAnsi="Zurich Sans Light"/>
      <w:bCs/>
      <w:color w:val="2167AE" w:themeColor="accent1"/>
      <w:sz w:val="18"/>
      <w:szCs w:val="22"/>
    </w:rPr>
  </w:style>
  <w:style w:type="character" w:styleId="PlaceholderText">
    <w:name w:val="Placeholder Text"/>
    <w:basedOn w:val="DefaultParagraphFont"/>
    <w:uiPriority w:val="99"/>
    <w:semiHidden/>
    <w:rsid w:val="0075418A"/>
    <w:rPr>
      <w:color w:val="808080"/>
    </w:rPr>
  </w:style>
  <w:style w:type="character" w:customStyle="1" w:styleId="Heading7Char">
    <w:name w:val="Heading 7 Char"/>
    <w:basedOn w:val="DefaultParagraphFont"/>
    <w:link w:val="Heading7"/>
    <w:uiPriority w:val="9"/>
    <w:semiHidden/>
    <w:rsid w:val="000B5088"/>
    <w:rPr>
      <w:rFonts w:asciiTheme="majorHAnsi" w:eastAsiaTheme="majorEastAsia" w:hAnsiTheme="majorHAnsi" w:cstheme="majorBidi"/>
      <w:i/>
      <w:iCs/>
      <w:color w:val="2167AE" w:themeColor="accent1"/>
      <w:szCs w:val="22"/>
    </w:rPr>
  </w:style>
  <w:style w:type="character" w:customStyle="1" w:styleId="Heading8Char">
    <w:name w:val="Heading 8 Char"/>
    <w:basedOn w:val="DefaultParagraphFont"/>
    <w:link w:val="Heading8"/>
    <w:uiPriority w:val="9"/>
    <w:semiHidden/>
    <w:rsid w:val="000B5088"/>
    <w:rPr>
      <w:rFonts w:asciiTheme="majorHAnsi" w:eastAsiaTheme="majorEastAsia" w:hAnsiTheme="majorHAnsi" w:cstheme="majorBidi"/>
      <w:color w:val="3957B4" w:themeColor="text1" w:themeTint="BF"/>
    </w:rPr>
  </w:style>
  <w:style w:type="paragraph" w:styleId="ListBullet">
    <w:name w:val="List Bullet"/>
    <w:basedOn w:val="Normal"/>
    <w:uiPriority w:val="2"/>
    <w:qFormat/>
    <w:rsid w:val="00967B08"/>
    <w:pPr>
      <w:numPr>
        <w:numId w:val="1"/>
      </w:numPr>
      <w:ind w:left="284" w:hanging="284"/>
    </w:pPr>
  </w:style>
  <w:style w:type="paragraph" w:styleId="TOC2">
    <w:name w:val="toc 2"/>
    <w:basedOn w:val="TOC1"/>
    <w:next w:val="Normal"/>
    <w:autoRedefine/>
    <w:uiPriority w:val="39"/>
    <w:unhideWhenUsed/>
    <w:rsid w:val="001D4A8A"/>
    <w:pPr>
      <w:pBdr>
        <w:top w:val="single" w:sz="4" w:space="3" w:color="DDE4E3" w:themeColor="accent6"/>
        <w:between w:val="single" w:sz="4" w:space="3" w:color="DDE4E3" w:themeColor="accent6"/>
      </w:pBdr>
      <w:spacing w:before="60"/>
      <w:ind w:left="794"/>
    </w:pPr>
    <w:rPr>
      <w:rFonts w:ascii="Zurich Sans Light" w:hAnsi="Zurich Sans Light"/>
    </w:rPr>
  </w:style>
  <w:style w:type="paragraph" w:styleId="TOC3">
    <w:name w:val="toc 3"/>
    <w:basedOn w:val="Normal"/>
    <w:next w:val="Normal"/>
    <w:autoRedefine/>
    <w:uiPriority w:val="39"/>
    <w:unhideWhenUsed/>
    <w:rsid w:val="007C15F9"/>
    <w:pPr>
      <w:tabs>
        <w:tab w:val="right" w:pos="9639"/>
      </w:tabs>
      <w:spacing w:before="60" w:after="0"/>
      <w:ind w:left="1361" w:hanging="567"/>
      <w:contextualSpacing/>
    </w:pPr>
    <w:rPr>
      <w:color w:val="2167AE" w:themeColor="accent1"/>
    </w:rPr>
  </w:style>
  <w:style w:type="character" w:styleId="Hyperlink">
    <w:name w:val="Hyperlink"/>
    <w:basedOn w:val="DefaultParagraphFont"/>
    <w:uiPriority w:val="99"/>
    <w:unhideWhenUsed/>
    <w:rsid w:val="00893175"/>
    <w:rPr>
      <w:color w:val="1FB1E6" w:themeColor="hyperlink"/>
      <w:u w:val="single"/>
    </w:rPr>
  </w:style>
  <w:style w:type="character" w:styleId="SubtleEmphasis">
    <w:name w:val="Subtle Emphasis"/>
    <w:basedOn w:val="DefaultParagraphFont"/>
    <w:uiPriority w:val="99"/>
    <w:semiHidden/>
    <w:rsid w:val="0088229B"/>
    <w:rPr>
      <w:i/>
      <w:iCs/>
      <w:color w:val="1FB1E6" w:themeColor="background2"/>
    </w:rPr>
  </w:style>
  <w:style w:type="table" w:styleId="LightShading">
    <w:name w:val="Light Shading"/>
    <w:basedOn w:val="TableNormal"/>
    <w:uiPriority w:val="60"/>
    <w:rsid w:val="00893175"/>
    <w:rPr>
      <w:rFonts w:ascii="Frutiger 45 Light" w:hAnsi="Frutiger 45 Light"/>
      <w:color w:val="1A2853" w:themeColor="text1" w:themeShade="BF"/>
    </w:rPr>
    <w:tblPr>
      <w:tblStyleRowBandSize w:val="1"/>
      <w:tblStyleColBandSize w:val="1"/>
      <w:tblBorders>
        <w:top w:val="single" w:sz="8" w:space="0" w:color="23366F" w:themeColor="text1"/>
        <w:bottom w:val="single" w:sz="8" w:space="0" w:color="23366F" w:themeColor="text1"/>
      </w:tblBorders>
    </w:tblPr>
    <w:tblStylePr w:type="firstRow">
      <w:pPr>
        <w:spacing w:before="0" w:after="0" w:line="240" w:lineRule="auto"/>
      </w:pPr>
      <w:rPr>
        <w:b/>
        <w:bCs/>
      </w:rPr>
      <w:tblPr/>
      <w:tcPr>
        <w:tcBorders>
          <w:top w:val="single" w:sz="8" w:space="0" w:color="23366F" w:themeColor="text1"/>
          <w:left w:val="nil"/>
          <w:bottom w:val="single" w:sz="8" w:space="0" w:color="23366F" w:themeColor="text1"/>
          <w:right w:val="nil"/>
          <w:insideH w:val="nil"/>
          <w:insideV w:val="nil"/>
        </w:tcBorders>
      </w:tcPr>
    </w:tblStylePr>
    <w:tblStylePr w:type="lastRow">
      <w:pPr>
        <w:spacing w:before="0" w:after="0" w:line="240" w:lineRule="auto"/>
      </w:pPr>
      <w:rPr>
        <w:b/>
        <w:bCs/>
      </w:rPr>
      <w:tblPr/>
      <w:tcPr>
        <w:tcBorders>
          <w:top w:val="single" w:sz="8" w:space="0" w:color="23366F" w:themeColor="text1"/>
          <w:left w:val="nil"/>
          <w:bottom w:val="single" w:sz="8" w:space="0" w:color="23366F"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C6E9" w:themeFill="text1" w:themeFillTint="3F"/>
      </w:tcPr>
    </w:tblStylePr>
    <w:tblStylePr w:type="band1Horz">
      <w:tblPr/>
      <w:tcPr>
        <w:tcBorders>
          <w:left w:val="nil"/>
          <w:right w:val="nil"/>
          <w:insideH w:val="nil"/>
          <w:insideV w:val="nil"/>
        </w:tcBorders>
        <w:shd w:val="clear" w:color="auto" w:fill="BAC6E9" w:themeFill="text1" w:themeFillTint="3F"/>
      </w:tcPr>
    </w:tblStylePr>
  </w:style>
  <w:style w:type="paragraph" w:styleId="Quote">
    <w:name w:val="Quote"/>
    <w:basedOn w:val="Normal"/>
    <w:link w:val="QuoteChar"/>
    <w:uiPriority w:val="99"/>
    <w:semiHidden/>
    <w:qFormat/>
    <w:rsid w:val="006E380A"/>
    <w:pPr>
      <w:spacing w:line="320" w:lineRule="exact"/>
    </w:pPr>
    <w:rPr>
      <w:rFonts w:ascii="Garamond" w:hAnsi="Garamond"/>
      <w:iCs/>
      <w:color w:val="003399"/>
      <w:sz w:val="28"/>
    </w:rPr>
  </w:style>
  <w:style w:type="character" w:customStyle="1" w:styleId="QuoteChar">
    <w:name w:val="Quote Char"/>
    <w:basedOn w:val="DefaultParagraphFont"/>
    <w:link w:val="Quote"/>
    <w:uiPriority w:val="99"/>
    <w:semiHidden/>
    <w:rsid w:val="006E380A"/>
    <w:rPr>
      <w:rFonts w:ascii="Garamond" w:hAnsi="Garamond"/>
      <w:iCs/>
      <w:noProof/>
      <w:color w:val="003399"/>
      <w:sz w:val="28"/>
      <w:szCs w:val="22"/>
      <w:lang w:val="de-CH"/>
    </w:rPr>
  </w:style>
  <w:style w:type="paragraph" w:styleId="IntenseQuote">
    <w:name w:val="Intense Quote"/>
    <w:basedOn w:val="Normal"/>
    <w:next w:val="Normal"/>
    <w:link w:val="IntenseQuoteChar"/>
    <w:uiPriority w:val="99"/>
    <w:semiHidden/>
    <w:rsid w:val="00D82B89"/>
    <w:pPr>
      <w:spacing w:before="200" w:after="280"/>
    </w:pPr>
    <w:rPr>
      <w:rFonts w:ascii="AGaramond Bold" w:hAnsi="AGaramond Bold"/>
      <w:b/>
      <w:bCs/>
      <w:iCs/>
    </w:rPr>
  </w:style>
  <w:style w:type="character" w:customStyle="1" w:styleId="IntenseQuoteChar">
    <w:name w:val="Intense Quote Char"/>
    <w:basedOn w:val="DefaultParagraphFont"/>
    <w:link w:val="IntenseQuote"/>
    <w:uiPriority w:val="99"/>
    <w:semiHidden/>
    <w:rsid w:val="00BD76B3"/>
    <w:rPr>
      <w:rFonts w:ascii="AGaramond Bold" w:hAnsi="AGaramond Bold"/>
      <w:b/>
      <w:bCs/>
      <w:iCs/>
      <w:noProof/>
      <w:color w:val="2167AE" w:themeColor="accent1"/>
      <w:szCs w:val="22"/>
      <w:lang w:val="de-CH"/>
    </w:rPr>
  </w:style>
  <w:style w:type="character" w:styleId="Emphasis">
    <w:name w:val="Emphasis"/>
    <w:basedOn w:val="DefaultParagraphFont"/>
    <w:uiPriority w:val="99"/>
    <w:semiHidden/>
    <w:qFormat/>
    <w:rsid w:val="00D82B89"/>
    <w:rPr>
      <w:rFonts w:ascii="Frutiger 55 Roman" w:hAnsi="Frutiger 55 Roman"/>
      <w:i w:val="0"/>
      <w:iCs/>
      <w:color w:val="23366F" w:themeColor="text1"/>
    </w:rPr>
  </w:style>
  <w:style w:type="paragraph" w:styleId="TOC4">
    <w:name w:val="toc 4"/>
    <w:basedOn w:val="TOC3"/>
    <w:next w:val="Normal"/>
    <w:autoRedefine/>
    <w:uiPriority w:val="39"/>
    <w:unhideWhenUsed/>
    <w:rsid w:val="00D24582"/>
    <w:pPr>
      <w:tabs>
        <w:tab w:val="left" w:pos="1540"/>
      </w:tabs>
      <w:spacing w:after="100"/>
    </w:pPr>
  </w:style>
  <w:style w:type="paragraph" w:styleId="ListBullet2">
    <w:name w:val="List Bullet 2"/>
    <w:basedOn w:val="Normal"/>
    <w:uiPriority w:val="2"/>
    <w:qFormat/>
    <w:rsid w:val="00967B08"/>
    <w:pPr>
      <w:numPr>
        <w:numId w:val="3"/>
      </w:numPr>
      <w:ind w:left="568" w:hanging="284"/>
      <w:contextualSpacing/>
    </w:pPr>
    <w:rPr>
      <w:lang w:val="es-ES_tradnl"/>
    </w:rPr>
  </w:style>
  <w:style w:type="paragraph" w:styleId="Revision">
    <w:name w:val="Revision"/>
    <w:hidden/>
    <w:uiPriority w:val="99"/>
    <w:semiHidden/>
    <w:rsid w:val="00BD220A"/>
    <w:rPr>
      <w:rFonts w:ascii="Frutiger 45 Light" w:hAnsi="Frutiger 45 Light"/>
      <w:noProof/>
      <w:szCs w:val="22"/>
      <w:lang w:val="de-CH"/>
    </w:rPr>
  </w:style>
  <w:style w:type="paragraph" w:styleId="Salutation">
    <w:name w:val="Salutation"/>
    <w:basedOn w:val="Normal"/>
    <w:next w:val="Normal"/>
    <w:link w:val="SalutationChar"/>
    <w:uiPriority w:val="99"/>
    <w:semiHidden/>
    <w:unhideWhenUsed/>
    <w:rsid w:val="0062714E"/>
  </w:style>
  <w:style w:type="character" w:customStyle="1" w:styleId="SalutationChar">
    <w:name w:val="Salutation Char"/>
    <w:basedOn w:val="DefaultParagraphFont"/>
    <w:link w:val="Salutation"/>
    <w:uiPriority w:val="99"/>
    <w:semiHidden/>
    <w:rsid w:val="0062714E"/>
    <w:rPr>
      <w:rFonts w:ascii="Frutiger 45 Light" w:hAnsi="Frutiger 45 Light"/>
      <w:noProof/>
      <w:szCs w:val="22"/>
      <w:lang w:val="de-CH"/>
    </w:rPr>
  </w:style>
  <w:style w:type="character" w:styleId="Strong">
    <w:name w:val="Strong"/>
    <w:basedOn w:val="DefaultParagraphFont"/>
    <w:uiPriority w:val="22"/>
    <w:qFormat/>
    <w:rsid w:val="00FD6C23"/>
    <w:rPr>
      <w:rFonts w:ascii="Zurich Sans Medium" w:hAnsi="Zurich Sans Medium"/>
      <w:b w:val="0"/>
      <w:bCs/>
    </w:rPr>
  </w:style>
  <w:style w:type="paragraph" w:styleId="TOCHeading">
    <w:name w:val="TOC Heading"/>
    <w:basedOn w:val="Normal"/>
    <w:next w:val="Normal"/>
    <w:uiPriority w:val="39"/>
    <w:unhideWhenUsed/>
    <w:qFormat/>
    <w:rsid w:val="00143F22"/>
    <w:pPr>
      <w:spacing w:after="240"/>
    </w:pPr>
    <w:rPr>
      <w:rFonts w:asciiTheme="majorHAnsi" w:eastAsiaTheme="majorEastAsia" w:hAnsiTheme="majorHAnsi" w:cstheme="majorBidi"/>
      <w:color w:val="2167AE" w:themeColor="accent1"/>
      <w:sz w:val="40"/>
      <w:szCs w:val="32"/>
      <w:lang w:val="en-US"/>
    </w:rPr>
  </w:style>
  <w:style w:type="paragraph" w:customStyle="1" w:styleId="TableText">
    <w:name w:val="Table Text"/>
    <w:basedOn w:val="Normal"/>
    <w:rsid w:val="004B3F70"/>
    <w:pPr>
      <w:spacing w:before="40" w:after="40"/>
    </w:pPr>
    <w:rPr>
      <w:rFonts w:eastAsia="Times New Roman"/>
      <w:szCs w:val="24"/>
      <w:lang w:eastAsia="de-DE"/>
    </w:rPr>
  </w:style>
  <w:style w:type="paragraph" w:styleId="FootnoteText">
    <w:name w:val="footnote text"/>
    <w:basedOn w:val="Normal"/>
    <w:link w:val="FootnoteTextChar"/>
    <w:uiPriority w:val="99"/>
    <w:semiHidden/>
    <w:unhideWhenUsed/>
    <w:rsid w:val="000830C3"/>
    <w:pPr>
      <w:spacing w:after="0"/>
      <w:ind w:left="170" w:hanging="170"/>
    </w:pPr>
    <w:rPr>
      <w:sz w:val="17"/>
      <w:szCs w:val="20"/>
    </w:rPr>
  </w:style>
  <w:style w:type="character" w:customStyle="1" w:styleId="FootnoteTextChar">
    <w:name w:val="Footnote Text Char"/>
    <w:basedOn w:val="DefaultParagraphFont"/>
    <w:link w:val="FootnoteText"/>
    <w:uiPriority w:val="99"/>
    <w:semiHidden/>
    <w:rsid w:val="000830C3"/>
    <w:rPr>
      <w:rFonts w:ascii="Zurich Sans Light" w:hAnsi="Zurich Sans Light"/>
      <w:noProof/>
      <w:color w:val="4D4D4D"/>
      <w:sz w:val="17"/>
      <w:lang w:val="en-GB"/>
    </w:rPr>
  </w:style>
  <w:style w:type="character" w:styleId="FootnoteReference">
    <w:name w:val="footnote reference"/>
    <w:basedOn w:val="DefaultParagraphFont"/>
    <w:uiPriority w:val="99"/>
    <w:semiHidden/>
    <w:unhideWhenUsed/>
    <w:rsid w:val="00CB1018"/>
    <w:rPr>
      <w:vertAlign w:val="superscript"/>
    </w:rPr>
  </w:style>
  <w:style w:type="paragraph" w:customStyle="1" w:styleId="TableHead1">
    <w:name w:val="Table Head 1"/>
    <w:basedOn w:val="TableText"/>
    <w:qFormat/>
    <w:rsid w:val="00E93176"/>
    <w:pPr>
      <w:spacing w:before="60" w:after="60"/>
    </w:pPr>
    <w:rPr>
      <w:rFonts w:ascii="Zurich Sans Medium" w:hAnsi="Zurich Sans Medium"/>
      <w:color w:val="2167AE" w:themeColor="accent1"/>
    </w:rPr>
  </w:style>
  <w:style w:type="table" w:styleId="PlainTable1">
    <w:name w:val="Plain Table 1"/>
    <w:basedOn w:val="TableNormal"/>
    <w:uiPriority w:val="41"/>
    <w:rsid w:val="00673B4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3">
    <w:name w:val="Grid Table 5 Dark Accent 3"/>
    <w:basedOn w:val="TableNormal"/>
    <w:uiPriority w:val="50"/>
    <w:rsid w:val="00673B4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9F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5C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5C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5C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5CF" w:themeFill="accent3"/>
      </w:tcPr>
    </w:tblStylePr>
    <w:tblStylePr w:type="band1Vert">
      <w:tblPr/>
      <w:tcPr>
        <w:shd w:val="clear" w:color="auto" w:fill="BAD4EB" w:themeFill="accent3" w:themeFillTint="66"/>
      </w:tcPr>
    </w:tblStylePr>
    <w:tblStylePr w:type="band1Horz">
      <w:tblPr/>
      <w:tcPr>
        <w:shd w:val="clear" w:color="auto" w:fill="BAD4EB" w:themeFill="accent3" w:themeFillTint="66"/>
      </w:tcPr>
    </w:tblStylePr>
  </w:style>
  <w:style w:type="table" w:styleId="ListTable6Colorful-Accent2">
    <w:name w:val="List Table 6 Colorful Accent 2"/>
    <w:basedOn w:val="TableNormal"/>
    <w:uiPriority w:val="51"/>
    <w:rsid w:val="00673B4B"/>
    <w:rPr>
      <w:color w:val="4693D0" w:themeColor="accent2" w:themeShade="BF"/>
    </w:rPr>
    <w:tblPr>
      <w:tblStyleRowBandSize w:val="1"/>
      <w:tblStyleColBandSize w:val="1"/>
      <w:tblBorders>
        <w:top w:val="single" w:sz="4" w:space="0" w:color="91BFE3" w:themeColor="accent2"/>
        <w:bottom w:val="single" w:sz="4" w:space="0" w:color="91BFE3" w:themeColor="accent2"/>
      </w:tblBorders>
    </w:tblPr>
    <w:tblStylePr w:type="firstRow">
      <w:rPr>
        <w:b/>
        <w:bCs/>
      </w:rPr>
      <w:tblPr/>
      <w:tcPr>
        <w:tcBorders>
          <w:bottom w:val="single" w:sz="4" w:space="0" w:color="91BFE3" w:themeColor="accent2"/>
        </w:tcBorders>
      </w:tcPr>
    </w:tblStylePr>
    <w:tblStylePr w:type="lastRow">
      <w:rPr>
        <w:b/>
        <w:bCs/>
      </w:rPr>
      <w:tblPr/>
      <w:tcPr>
        <w:tcBorders>
          <w:top w:val="double" w:sz="4" w:space="0" w:color="91BFE3" w:themeColor="accent2"/>
        </w:tcBorders>
      </w:tcPr>
    </w:tblStylePr>
    <w:tblStylePr w:type="firstCol">
      <w:rPr>
        <w:b/>
        <w:bCs/>
      </w:rPr>
    </w:tblStylePr>
    <w:tblStylePr w:type="lastCol">
      <w:rPr>
        <w:b/>
        <w:bCs/>
      </w:rPr>
    </w:tblStylePr>
    <w:tblStylePr w:type="band1Vert">
      <w:tblPr/>
      <w:tcPr>
        <w:shd w:val="clear" w:color="auto" w:fill="E8F2F9" w:themeFill="accent2" w:themeFillTint="33"/>
      </w:tcPr>
    </w:tblStylePr>
    <w:tblStylePr w:type="band1Horz">
      <w:tblPr/>
      <w:tcPr>
        <w:shd w:val="clear" w:color="auto" w:fill="E8F2F9" w:themeFill="accent2" w:themeFillTint="33"/>
      </w:tcPr>
    </w:tblStylePr>
  </w:style>
  <w:style w:type="table" w:styleId="ListTable6Colorful-Accent3">
    <w:name w:val="List Table 6 Colorful Accent 3"/>
    <w:basedOn w:val="TableNormal"/>
    <w:uiPriority w:val="51"/>
    <w:rsid w:val="008E43D5"/>
    <w:rPr>
      <w:color w:val="2F6FA9" w:themeColor="accent3" w:themeShade="BF"/>
    </w:rPr>
    <w:tblPr>
      <w:tblStyleRowBandSize w:val="1"/>
      <w:tblStyleColBandSize w:val="1"/>
      <w:tblBorders>
        <w:top w:val="single" w:sz="4" w:space="0" w:color="5495CF" w:themeColor="accent3"/>
        <w:bottom w:val="single" w:sz="4" w:space="0" w:color="5495CF" w:themeColor="accent3"/>
      </w:tblBorders>
    </w:tblPr>
    <w:tblStylePr w:type="firstRow">
      <w:rPr>
        <w:b/>
        <w:bCs/>
      </w:rPr>
      <w:tblPr/>
      <w:tcPr>
        <w:tcBorders>
          <w:bottom w:val="single" w:sz="4" w:space="0" w:color="5495CF" w:themeColor="accent3"/>
        </w:tcBorders>
      </w:tcPr>
    </w:tblStylePr>
    <w:tblStylePr w:type="lastRow">
      <w:rPr>
        <w:b/>
        <w:bCs/>
      </w:rPr>
      <w:tblPr/>
      <w:tcPr>
        <w:tcBorders>
          <w:top w:val="double" w:sz="4" w:space="0" w:color="5495CF" w:themeColor="accent3"/>
        </w:tcBorders>
      </w:tcPr>
    </w:tblStylePr>
    <w:tblStylePr w:type="firstCol">
      <w:rPr>
        <w:b/>
        <w:bCs/>
      </w:rPr>
    </w:tblStylePr>
    <w:tblStylePr w:type="lastCol">
      <w:rPr>
        <w:b/>
        <w:bCs/>
      </w:rPr>
    </w:tblStylePr>
    <w:tblStylePr w:type="band1Vert">
      <w:tblPr/>
      <w:tcPr>
        <w:shd w:val="clear" w:color="auto" w:fill="DCE9F5" w:themeFill="accent3" w:themeFillTint="33"/>
      </w:tcPr>
    </w:tblStylePr>
    <w:tblStylePr w:type="band1Horz">
      <w:tblPr/>
      <w:tcPr>
        <w:shd w:val="clear" w:color="auto" w:fill="DCE9F5" w:themeFill="accent3" w:themeFillTint="33"/>
      </w:tcPr>
    </w:tblStylePr>
  </w:style>
  <w:style w:type="paragraph" w:customStyle="1" w:styleId="NumberedList">
    <w:name w:val="Numbered List"/>
    <w:basedOn w:val="Normal"/>
    <w:link w:val="NumberedListChar"/>
    <w:qFormat/>
    <w:rsid w:val="00A917CF"/>
    <w:pPr>
      <w:spacing w:before="60" w:after="20"/>
    </w:pPr>
    <w:rPr>
      <w:rFonts w:ascii="Calibri" w:hAnsi="Calibri"/>
      <w:color w:val="262626"/>
      <w:sz w:val="22"/>
      <w:lang w:val="en-US"/>
    </w:rPr>
  </w:style>
  <w:style w:type="character" w:customStyle="1" w:styleId="NumberedListChar">
    <w:name w:val="Numbered List Char"/>
    <w:link w:val="NumberedList"/>
    <w:rsid w:val="00A917CF"/>
    <w:rPr>
      <w:color w:val="262626"/>
      <w:sz w:val="22"/>
      <w:szCs w:val="22"/>
    </w:rPr>
  </w:style>
  <w:style w:type="paragraph" w:styleId="ListParagraph">
    <w:name w:val="List Paragraph"/>
    <w:basedOn w:val="Normal"/>
    <w:link w:val="ListParagraphChar"/>
    <w:uiPriority w:val="34"/>
    <w:qFormat/>
    <w:rsid w:val="00A917CF"/>
    <w:pPr>
      <w:spacing w:after="0"/>
      <w:ind w:left="720"/>
      <w:contextualSpacing/>
    </w:pPr>
    <w:rPr>
      <w:rFonts w:ascii="Frutiger 45 Light" w:eastAsia="Times New Roman" w:hAnsi="Frutiger 45 Light"/>
      <w:color w:val="auto"/>
      <w:szCs w:val="24"/>
      <w:lang w:val="de-CH" w:eastAsia="de-CH"/>
    </w:rPr>
  </w:style>
  <w:style w:type="character" w:customStyle="1" w:styleId="ListParagraphChar">
    <w:name w:val="List Paragraph Char"/>
    <w:link w:val="ListParagraph"/>
    <w:uiPriority w:val="34"/>
    <w:rsid w:val="00A917CF"/>
    <w:rPr>
      <w:rFonts w:ascii="Frutiger 45 Light" w:eastAsia="Times New Roman" w:hAnsi="Frutiger 45 Light"/>
      <w:szCs w:val="24"/>
      <w:lang w:val="de-CH" w:eastAsia="de-CH"/>
    </w:rPr>
  </w:style>
  <w:style w:type="character" w:styleId="UnresolvedMention">
    <w:name w:val="Unresolved Mention"/>
    <w:basedOn w:val="DefaultParagraphFont"/>
    <w:uiPriority w:val="99"/>
    <w:semiHidden/>
    <w:unhideWhenUsed/>
    <w:rsid w:val="00877C6F"/>
    <w:rPr>
      <w:color w:val="605E5C"/>
      <w:shd w:val="clear" w:color="auto" w:fill="E1DFDD"/>
    </w:rPr>
  </w:style>
  <w:style w:type="paragraph" w:styleId="NormalWeb">
    <w:name w:val="Normal (Web)"/>
    <w:basedOn w:val="Normal"/>
    <w:uiPriority w:val="99"/>
    <w:unhideWhenUsed/>
    <w:rsid w:val="00B56848"/>
    <w:pPr>
      <w:spacing w:before="100" w:beforeAutospacing="1" w:after="100" w:afterAutospacing="1"/>
    </w:pPr>
    <w:rPr>
      <w:rFonts w:ascii="Times New Roman" w:eastAsia="Times New Roman" w:hAnsi="Times New Roman"/>
      <w:color w:val="auto"/>
      <w:sz w:val="24"/>
      <w:szCs w:val="24"/>
      <w:lang w:val="en-IE" w:eastAsia="en-IE"/>
    </w:rPr>
  </w:style>
  <w:style w:type="paragraph" w:customStyle="1" w:styleId="Heading1numbered">
    <w:name w:val="Heading 1 numbered"/>
    <w:basedOn w:val="Heading1"/>
    <w:next w:val="Normal"/>
    <w:link w:val="Heading1numberedChar"/>
    <w:qFormat/>
    <w:rsid w:val="00345DA6"/>
    <w:pPr>
      <w:numPr>
        <w:numId w:val="0"/>
      </w:numPr>
      <w:tabs>
        <w:tab w:val="num" w:pos="360"/>
      </w:tabs>
    </w:pPr>
    <w:rPr>
      <w:noProof/>
    </w:rPr>
  </w:style>
  <w:style w:type="paragraph" w:customStyle="1" w:styleId="Heading4numbered">
    <w:name w:val="Heading 4 numbered"/>
    <w:basedOn w:val="Heading4"/>
    <w:next w:val="Normal"/>
    <w:qFormat/>
    <w:rsid w:val="00345DA6"/>
    <w:pPr>
      <w:numPr>
        <w:ilvl w:val="0"/>
        <w:numId w:val="0"/>
      </w:numPr>
      <w:tabs>
        <w:tab w:val="num" w:pos="360"/>
      </w:tabs>
    </w:pPr>
    <w:rPr>
      <w:bCs w:val="0"/>
      <w:noProof/>
      <w:shd w:val="clear" w:color="auto" w:fill="auto"/>
    </w:rPr>
  </w:style>
  <w:style w:type="paragraph" w:customStyle="1" w:styleId="Heading2numbered">
    <w:name w:val="Heading 2 numbered"/>
    <w:basedOn w:val="Normal"/>
    <w:next w:val="Normal"/>
    <w:qFormat/>
    <w:rsid w:val="00345DA6"/>
    <w:pPr>
      <w:keepNext/>
      <w:keepLines/>
      <w:autoSpaceDE w:val="0"/>
      <w:autoSpaceDN w:val="0"/>
      <w:adjustRightInd w:val="0"/>
      <w:spacing w:before="360"/>
      <w:ind w:left="794" w:hanging="794"/>
      <w:outlineLvl w:val="1"/>
    </w:pPr>
    <w:rPr>
      <w:rFonts w:asciiTheme="majorHAnsi" w:eastAsia="Times New Roman" w:hAnsiTheme="majorHAnsi" w:cs="Arial"/>
      <w:bCs/>
      <w:noProof/>
      <w:color w:val="2167AE" w:themeColor="accent1"/>
      <w:sz w:val="24"/>
      <w:szCs w:val="24"/>
    </w:rPr>
  </w:style>
  <w:style w:type="paragraph" w:customStyle="1" w:styleId="Heading3numbered">
    <w:name w:val="Heading 3 numbered"/>
    <w:basedOn w:val="Normal"/>
    <w:next w:val="Normal"/>
    <w:qFormat/>
    <w:rsid w:val="00345DA6"/>
    <w:pPr>
      <w:keepNext/>
      <w:keepLines/>
      <w:spacing w:before="240"/>
      <w:ind w:left="794" w:hanging="794"/>
      <w:outlineLvl w:val="2"/>
    </w:pPr>
    <w:rPr>
      <w:rFonts w:ascii="Zurich Sans Medium" w:eastAsia="Times New Roman" w:hAnsi="Zurich Sans Medium"/>
      <w:noProof/>
      <w:color w:val="2167AE" w:themeColor="accent1"/>
      <w:szCs w:val="24"/>
    </w:rPr>
  </w:style>
  <w:style w:type="character" w:customStyle="1" w:styleId="Heading1numberedChar">
    <w:name w:val="Heading 1 numbered Char"/>
    <w:basedOn w:val="Heading1Char"/>
    <w:link w:val="Heading1numbered"/>
    <w:rsid w:val="00B85ACC"/>
    <w:rPr>
      <w:rFonts w:ascii="Zurich Sans Medium" w:eastAsia="Times New Roman" w:hAnsi="Zurich Sans Medium"/>
      <w:noProof/>
      <w:color w:val="2167AE" w:themeColor="accent1"/>
      <w:sz w:val="40"/>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4348">
      <w:bodyDiv w:val="1"/>
      <w:marLeft w:val="0"/>
      <w:marRight w:val="0"/>
      <w:marTop w:val="0"/>
      <w:marBottom w:val="0"/>
      <w:divBdr>
        <w:top w:val="none" w:sz="0" w:space="0" w:color="auto"/>
        <w:left w:val="none" w:sz="0" w:space="0" w:color="auto"/>
        <w:bottom w:val="none" w:sz="0" w:space="0" w:color="auto"/>
        <w:right w:val="none" w:sz="0" w:space="0" w:color="auto"/>
      </w:divBdr>
    </w:div>
    <w:div w:id="751397029">
      <w:bodyDiv w:val="1"/>
      <w:marLeft w:val="0"/>
      <w:marRight w:val="0"/>
      <w:marTop w:val="0"/>
      <w:marBottom w:val="0"/>
      <w:divBdr>
        <w:top w:val="none" w:sz="0" w:space="0" w:color="auto"/>
        <w:left w:val="none" w:sz="0" w:space="0" w:color="auto"/>
        <w:bottom w:val="none" w:sz="0" w:space="0" w:color="auto"/>
        <w:right w:val="none" w:sz="0" w:space="0" w:color="auto"/>
      </w:divBdr>
    </w:div>
    <w:div w:id="1179655922">
      <w:bodyDiv w:val="1"/>
      <w:marLeft w:val="0"/>
      <w:marRight w:val="0"/>
      <w:marTop w:val="0"/>
      <w:marBottom w:val="0"/>
      <w:divBdr>
        <w:top w:val="none" w:sz="0" w:space="0" w:color="auto"/>
        <w:left w:val="none" w:sz="0" w:space="0" w:color="auto"/>
        <w:bottom w:val="none" w:sz="0" w:space="0" w:color="auto"/>
        <w:right w:val="none" w:sz="0" w:space="0" w:color="auto"/>
      </w:divBdr>
    </w:div>
    <w:div w:id="156555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sourceowner.zurich.com/Groups/RetrieveGroupsList" TargetMode="External"/><Relationship Id="rId18" Type="http://schemas.openxmlformats.org/officeDocument/2006/relationships/image" Target="media/image3.emf"/><Relationship Id="rId26" Type="http://schemas.openxmlformats.org/officeDocument/2006/relationships/hyperlink" Target="mailto:Hugh.fitzpatrick@zurich.com" TargetMode="External"/><Relationship Id="rId39" Type="http://schemas.openxmlformats.org/officeDocument/2006/relationships/hyperlink" Target="https://resourceowner.zurich.com/Groups/RetrieveGroupsList" TargetMode="External"/><Relationship Id="rId3" Type="http://schemas.openxmlformats.org/officeDocument/2006/relationships/customXml" Target="../customXml/item3.xml"/><Relationship Id="rId21" Type="http://schemas.openxmlformats.org/officeDocument/2006/relationships/oleObject" Target="embeddings/oleObject2.bin"/><Relationship Id="rId34" Type="http://schemas.openxmlformats.org/officeDocument/2006/relationships/hyperlink" Target="mailto:usz.zna.ciso.team@zurichna.com" TargetMode="External"/><Relationship Id="rId42"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hyperlink" Target="https://zurichinsurance.sharepoint.com/sites/BusinessServiceManagement" TargetMode="External"/><Relationship Id="rId33" Type="http://schemas.openxmlformats.org/officeDocument/2006/relationships/hyperlink" Target="https://resourceowner.zurich.com/Groups/RetrieveGroupsList" TargetMode="External"/><Relationship Id="rId38" Type="http://schemas.openxmlformats.org/officeDocument/2006/relationships/hyperlink" Target="http://toolb-emea.zurich.com/ToolB/default.aspx" TargetMode="Externa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4.emf"/><Relationship Id="rId29" Type="http://schemas.openxmlformats.org/officeDocument/2006/relationships/hyperlink" Target="https://zurichinsurance.sharepoint.com/sites/BusinessServiceManagement"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oleObject" Target="embeddings/oleObject4.bin"/><Relationship Id="rId32" Type="http://schemas.openxmlformats.org/officeDocument/2006/relationships/hyperlink" Target="https://resourceowner.zurich.com/Groups/RetrieveGroupsList" TargetMode="External"/><Relationship Id="rId37" Type="http://schemas.openxmlformats.org/officeDocument/2006/relationships/image" Target="media/image6.png"/><Relationship Id="rId40" Type="http://schemas.openxmlformats.org/officeDocument/2006/relationships/hyperlink" Target="https://resourceowner.zurich.com/Groups/RetrieveGroupsList" TargetMode="External"/><Relationship Id="rId5" Type="http://schemas.openxmlformats.org/officeDocument/2006/relationships/numbering" Target="numbering.xml"/><Relationship Id="rId15" Type="http://schemas.openxmlformats.org/officeDocument/2006/relationships/package" Target="embeddings/Microsoft_PowerPoint_Presentation.pptx"/><Relationship Id="rId23" Type="http://schemas.openxmlformats.org/officeDocument/2006/relationships/image" Target="media/image5.emf"/><Relationship Id="rId28" Type="http://schemas.openxmlformats.org/officeDocument/2006/relationships/hyperlink" Target="mailto:paul.beasley@uk.zurich.com" TargetMode="External"/><Relationship Id="rId36" Type="http://schemas.openxmlformats.org/officeDocument/2006/relationships/hyperlink" Target="mailto:latam-bisos@zurich.com" TargetMode="External"/><Relationship Id="rId10" Type="http://schemas.openxmlformats.org/officeDocument/2006/relationships/endnotes" Target="endnotes.xml"/><Relationship Id="rId19" Type="http://schemas.openxmlformats.org/officeDocument/2006/relationships/package" Target="embeddings/Microsoft_PowerPoint_Presentation1.pptx"/><Relationship Id="rId31" Type="http://schemas.openxmlformats.org/officeDocument/2006/relationships/hyperlink" Target="https://resourceowner.zurich.com/Groups/RetrieveGroupsList"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2" Type="http://schemas.openxmlformats.org/officeDocument/2006/relationships/oleObject" Target="embeddings/oleObject3.bin"/><Relationship Id="rId27" Type="http://schemas.openxmlformats.org/officeDocument/2006/relationships/hyperlink" Target="mailto:lynne.oshaughnessy@uk.zurich.com" TargetMode="External"/><Relationship Id="rId30" Type="http://schemas.openxmlformats.org/officeDocument/2006/relationships/hyperlink" Target="https://zurichinsurance.sharepoint.com/sites/GIS-Org/Lists/BISOList/Segment.aspx?viewid=f692e753%2D1833%2D4417%2D834c%2D50a1b0d535eb&amp;OR=Teams%2DHL&amp;CT=1701342323244&amp;clickparams=eyJBcHBOYW1lIjoiVGVhbXMtRGVza3RvcCIsIkFwcFZlcnNpb24iOiIyNy8yMzA5MjkxMTIwOCIsIkhhc0ZlZGVyYXRlZFVzZXIiOmZhbHNlfQ%3D%3D" TargetMode="External"/><Relationship Id="rId35" Type="http://schemas.openxmlformats.org/officeDocument/2006/relationships/hyperlink" Target="mailto:usw.FIS.Identity.and.Security@farmersinsurance.com"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sanchez\Desktop\Zurich\word%20templates\2.%20Manual_new%20brand%20template.dotx" TargetMode="External"/></Relationships>
</file>

<file path=word/theme/theme1.xml><?xml version="1.0" encoding="utf-8"?>
<a:theme xmlns:a="http://schemas.openxmlformats.org/drawingml/2006/main" name="Office Theme">
  <a:themeElements>
    <a:clrScheme name="Zurich 2020">
      <a:dk1>
        <a:srgbClr val="23366F"/>
      </a:dk1>
      <a:lt1>
        <a:srgbClr val="FFFFFF"/>
      </a:lt1>
      <a:dk2>
        <a:srgbClr val="23366F"/>
      </a:dk2>
      <a:lt2>
        <a:srgbClr val="1FB1E6"/>
      </a:lt2>
      <a:accent1>
        <a:srgbClr val="2167AE"/>
      </a:accent1>
      <a:accent2>
        <a:srgbClr val="91BFE3"/>
      </a:accent2>
      <a:accent3>
        <a:srgbClr val="5495CF"/>
      </a:accent3>
      <a:accent4>
        <a:srgbClr val="DAD2BD"/>
      </a:accent4>
      <a:accent5>
        <a:srgbClr val="EEF0F1"/>
      </a:accent5>
      <a:accent6>
        <a:srgbClr val="DDE4E3"/>
      </a:accent6>
      <a:hlink>
        <a:srgbClr val="1FB1E6"/>
      </a:hlink>
      <a:folHlink>
        <a:srgbClr val="1FB1E6"/>
      </a:folHlink>
    </a:clrScheme>
    <a:fontScheme name="Zurich Sans 2020">
      <a:majorFont>
        <a:latin typeface="Zurich Sans Medium"/>
        <a:ea typeface=""/>
        <a:cs typeface=""/>
      </a:majorFont>
      <a:minorFont>
        <a:latin typeface="Zurich Sans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25400" cap="flat" cmpd="sng" algn="ctr">
          <a:noFill/>
          <a:prstDash val="solid"/>
        </a:ln>
        <a:effectLst/>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pDef>
  </a:objectDefaults>
  <a:extraClrSchemeLst/>
  <a:custClrLst>
    <a:custClr name="Zurich blue 1">
      <a:srgbClr val="2167AE"/>
    </a:custClr>
    <a:custClr name="Zurich blue 2">
      <a:srgbClr val="23366F"/>
    </a:custClr>
    <a:custClr name="Sky blue">
      <a:srgbClr val="1FB1E6"/>
    </a:custClr>
    <a:custClr name="Mid blue">
      <a:srgbClr val="5495CF"/>
    </a:custClr>
    <a:custClr name="Light blue">
      <a:srgbClr val="91BFE3"/>
    </a:custClr>
    <a:custClr name="Sand Stone">
      <a:srgbClr val="DAD2BD"/>
    </a:custClr>
    <a:custClr name="Zurich White">
      <a:srgbClr val="EEF0F1"/>
    </a:custClr>
    <a:custClr name="Dove">
      <a:srgbClr val="DDE4E3"/>
    </a:custClr>
    <a:custClr name="Black">
      <a:srgbClr val="000000"/>
    </a:custClr>
    <a:custClr name="White">
      <a:srgbClr val="FFFFFF"/>
    </a:custClr>
    <a:custClr name="Azure">
      <a:srgbClr val="4870C6"/>
    </a:custClr>
    <a:custClr name="Moss">
      <a:srgbClr val="77A98A"/>
    </a:custClr>
    <a:custClr name="Teal">
      <a:srgbClr val="19BAB6"/>
    </a:custClr>
    <a:custClr name="Mint">
      <a:srgbClr val="A6E9AB"/>
    </a:custClr>
    <a:custClr name="Lime">
      <a:srgbClr val="E1EE92"/>
    </a:custClr>
    <a:custClr name="Lemon">
      <a:srgbClr val="FFF773"/>
    </a:custClr>
    <a:custClr name="Peach">
      <a:srgbClr val="FF7569"/>
    </a:custClr>
    <a:custClr name="Candy">
      <a:srgbClr val="E18EBA"/>
    </a:custClr>
    <a:custClr name="Powder Pink">
      <a:srgbClr val="FFC5EA"/>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anguage xmlns="f036a9b6-a007-4fc3-a2e3-30b27d13ca36">English</Language>
    <lcf76f155ced4ddcb4097134ff3c332f xmlns="f036a9b6-a007-4fc3-a2e3-30b27d13ca36">
      <Terms xmlns="http://schemas.microsoft.com/office/infopath/2007/PartnerControls"/>
    </lcf76f155ced4ddcb4097134ff3c332f>
    <TaxCatchAll xmlns="5f7d772f-fcd0-43c4-b7ff-323eaca4ec7d" xsi:nil="true"/>
    <ImageURL xmlns="f036a9b6-a007-4fc3-a2e3-30b27d13ca36"/>
    <Status xmlns="f036a9b6-a007-4fc3-a2e3-30b27d13ca36">Approved</Status>
    <Description xmlns="f036a9b6-a007-4fc3-a2e3-30b27d13ca36" xsi:nil="true"/>
    <DefaultURL xmlns="f036a9b6-a007-4fc3-a2e3-30b27d13ca3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E9D58C972251442B909EAA7B351A870" ma:contentTypeVersion="17" ma:contentTypeDescription="Create a new document." ma:contentTypeScope="" ma:versionID="ac740f7cddac9a2523220bf589cee2db">
  <xsd:schema xmlns:xsd="http://www.w3.org/2001/XMLSchema" xmlns:xs="http://www.w3.org/2001/XMLSchema" xmlns:p="http://schemas.microsoft.com/office/2006/metadata/properties" xmlns:ns2="f036a9b6-a007-4fc3-a2e3-30b27d13ca36" xmlns:ns3="5f7d772f-fcd0-43c4-b7ff-323eaca4ec7d" targetNamespace="http://schemas.microsoft.com/office/2006/metadata/properties" ma:root="true" ma:fieldsID="d4c199c43fef31c58afeccd62229c1b1" ns2:_="" ns3:_="">
    <xsd:import namespace="f036a9b6-a007-4fc3-a2e3-30b27d13ca36"/>
    <xsd:import namespace="5f7d772f-fcd0-43c4-b7ff-323eaca4ec7d"/>
    <xsd:element name="properties">
      <xsd:complexType>
        <xsd:sequence>
          <xsd:element name="documentManagement">
            <xsd:complexType>
              <xsd:all>
                <xsd:element ref="ns2:Language" minOccurs="0"/>
                <xsd:element ref="ns2:ImageURL" minOccurs="0"/>
                <xsd:element ref="ns2:Status"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Description" minOccurs="0"/>
                <xsd:element ref="ns2:DefaultUR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36a9b6-a007-4fc3-a2e3-30b27d13ca36" elementFormDefault="qualified">
    <xsd:import namespace="http://schemas.microsoft.com/office/2006/documentManagement/types"/>
    <xsd:import namespace="http://schemas.microsoft.com/office/infopath/2007/PartnerControls"/>
    <xsd:element name="Language" ma:index="2" nillable="true" ma:displayName="Language" ma:default="English" ma:format="Dropdown" ma:internalName="Language">
      <xsd:simpleType>
        <xsd:restriction base="dms:Choice">
          <xsd:enumeration value="English"/>
          <xsd:enumeration value="German"/>
          <xsd:enumeration value="French"/>
          <xsd:enumeration value="Italian"/>
        </xsd:restriction>
      </xsd:simpleType>
    </xsd:element>
    <xsd:element name="ImageURL" ma:index="4" nillable="true" ma:displayName="ImageURL" ma:format="Dropdown" ma:internalName="ImageURL">
      <xsd:simpleType>
        <xsd:restriction base="dms:Text">
          <xsd:maxLength value="255"/>
        </xsd:restriction>
      </xsd:simpleType>
    </xsd:element>
    <xsd:element name="Status" ma:index="5" nillable="true" ma:displayName="Status" ma:format="RadioButtons" ma:internalName="Status">
      <xsd:simpleType>
        <xsd:restriction base="dms:Choice">
          <xsd:enumeration value="Draft"/>
          <xsd:enumeration value="Submitted"/>
          <xsd:enumeration value="Approved"/>
          <xsd:enumeration value="Archived"/>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escription" ma:index="20" nillable="true" ma:displayName="Description" ma:description="Banner description. It will be used to filter in the banner selector panel" ma:format="Dropdown" ma:internalName="Description">
      <xsd:simpleType>
        <xsd:restriction base="dms:Text">
          <xsd:maxLength value="255"/>
        </xsd:restriction>
      </xsd:simpleType>
    </xsd:element>
    <xsd:element name="DefaultURL" ma:index="21" nillable="true" ma:displayName="DefaultURL" ma:description="Default link when you click on the banner" ma:format="Dropdown" ma:internalName="DefaultURL">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7d772f-fcd0-43c4-b7ff-323eaca4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5bf85d-d2bf-42ed-92c8-a5e6a5b889f6}" ma:internalName="TaxCatchAll" ma:readOnly="false" ma:showField="CatchAllData" ma:web="5f7d772f-fcd0-43c4-b7ff-323eaca4ec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B60262-C731-4F67-9A60-AB8BCD4965D4}">
  <ds:schemaRefs>
    <ds:schemaRef ds:uri="http://schemas.microsoft.com/office/2006/metadata/properties"/>
    <ds:schemaRef ds:uri="http://schemas.microsoft.com/office/infopath/2007/PartnerControls"/>
    <ds:schemaRef ds:uri="f036a9b6-a007-4fc3-a2e3-30b27d13ca36"/>
    <ds:schemaRef ds:uri="5f7d772f-fcd0-43c4-b7ff-323eaca4ec7d"/>
  </ds:schemaRefs>
</ds:datastoreItem>
</file>

<file path=customXml/itemProps2.xml><?xml version="1.0" encoding="utf-8"?>
<ds:datastoreItem xmlns:ds="http://schemas.openxmlformats.org/officeDocument/2006/customXml" ds:itemID="{B470800D-C896-44C8-A459-1C79F7786F8A}">
  <ds:schemaRefs>
    <ds:schemaRef ds:uri="http://schemas.openxmlformats.org/officeDocument/2006/bibliography"/>
  </ds:schemaRefs>
</ds:datastoreItem>
</file>

<file path=customXml/itemProps3.xml><?xml version="1.0" encoding="utf-8"?>
<ds:datastoreItem xmlns:ds="http://schemas.openxmlformats.org/officeDocument/2006/customXml" ds:itemID="{4A99F1D8-232F-45C0-A0EF-4921DBB27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36a9b6-a007-4fc3-a2e3-30b27d13ca36"/>
    <ds:schemaRef ds:uri="5f7d772f-fcd0-43c4-b7ff-323eaca4ec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6D4F4D-0CD2-4EBE-B043-B06942717E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 Manual_new brand template</Template>
  <TotalTime>0</TotalTime>
  <Pages>17</Pages>
  <Words>4746</Words>
  <Characters>27056</Characters>
  <Application>Microsoft Office Word</Application>
  <DocSecurity>0</DocSecurity>
  <Lines>225</Lines>
  <Paragraphs>63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Manuals</vt:lpstr>
      <vt:lpstr/>
    </vt:vector>
  </TitlesOfParts>
  <Company>Zurich Insurance Company Ltd.</Company>
  <LinksUpToDate>false</LinksUpToDate>
  <CharactersWithSpaces>31739</CharactersWithSpaces>
  <SharedDoc>false</SharedDoc>
  <HLinks>
    <vt:vector size="258" baseType="variant">
      <vt:variant>
        <vt:i4>2031669</vt:i4>
      </vt:variant>
      <vt:variant>
        <vt:i4>254</vt:i4>
      </vt:variant>
      <vt:variant>
        <vt:i4>0</vt:i4>
      </vt:variant>
      <vt:variant>
        <vt:i4>5</vt:i4>
      </vt:variant>
      <vt:variant>
        <vt:lpwstr/>
      </vt:variant>
      <vt:variant>
        <vt:lpwstr>_Toc396142422</vt:lpwstr>
      </vt:variant>
      <vt:variant>
        <vt:i4>2031669</vt:i4>
      </vt:variant>
      <vt:variant>
        <vt:i4>248</vt:i4>
      </vt:variant>
      <vt:variant>
        <vt:i4>0</vt:i4>
      </vt:variant>
      <vt:variant>
        <vt:i4>5</vt:i4>
      </vt:variant>
      <vt:variant>
        <vt:lpwstr/>
      </vt:variant>
      <vt:variant>
        <vt:lpwstr>_Toc396142421</vt:lpwstr>
      </vt:variant>
      <vt:variant>
        <vt:i4>2031669</vt:i4>
      </vt:variant>
      <vt:variant>
        <vt:i4>242</vt:i4>
      </vt:variant>
      <vt:variant>
        <vt:i4>0</vt:i4>
      </vt:variant>
      <vt:variant>
        <vt:i4>5</vt:i4>
      </vt:variant>
      <vt:variant>
        <vt:lpwstr/>
      </vt:variant>
      <vt:variant>
        <vt:lpwstr>_Toc396142420</vt:lpwstr>
      </vt:variant>
      <vt:variant>
        <vt:i4>1835061</vt:i4>
      </vt:variant>
      <vt:variant>
        <vt:i4>236</vt:i4>
      </vt:variant>
      <vt:variant>
        <vt:i4>0</vt:i4>
      </vt:variant>
      <vt:variant>
        <vt:i4>5</vt:i4>
      </vt:variant>
      <vt:variant>
        <vt:lpwstr/>
      </vt:variant>
      <vt:variant>
        <vt:lpwstr>_Toc396142419</vt:lpwstr>
      </vt:variant>
      <vt:variant>
        <vt:i4>1835061</vt:i4>
      </vt:variant>
      <vt:variant>
        <vt:i4>230</vt:i4>
      </vt:variant>
      <vt:variant>
        <vt:i4>0</vt:i4>
      </vt:variant>
      <vt:variant>
        <vt:i4>5</vt:i4>
      </vt:variant>
      <vt:variant>
        <vt:lpwstr/>
      </vt:variant>
      <vt:variant>
        <vt:lpwstr>_Toc396142418</vt:lpwstr>
      </vt:variant>
      <vt:variant>
        <vt:i4>1835061</vt:i4>
      </vt:variant>
      <vt:variant>
        <vt:i4>224</vt:i4>
      </vt:variant>
      <vt:variant>
        <vt:i4>0</vt:i4>
      </vt:variant>
      <vt:variant>
        <vt:i4>5</vt:i4>
      </vt:variant>
      <vt:variant>
        <vt:lpwstr/>
      </vt:variant>
      <vt:variant>
        <vt:lpwstr>_Toc396142417</vt:lpwstr>
      </vt:variant>
      <vt:variant>
        <vt:i4>1835061</vt:i4>
      </vt:variant>
      <vt:variant>
        <vt:i4>218</vt:i4>
      </vt:variant>
      <vt:variant>
        <vt:i4>0</vt:i4>
      </vt:variant>
      <vt:variant>
        <vt:i4>5</vt:i4>
      </vt:variant>
      <vt:variant>
        <vt:lpwstr/>
      </vt:variant>
      <vt:variant>
        <vt:lpwstr>_Toc396142416</vt:lpwstr>
      </vt:variant>
      <vt:variant>
        <vt:i4>1835061</vt:i4>
      </vt:variant>
      <vt:variant>
        <vt:i4>212</vt:i4>
      </vt:variant>
      <vt:variant>
        <vt:i4>0</vt:i4>
      </vt:variant>
      <vt:variant>
        <vt:i4>5</vt:i4>
      </vt:variant>
      <vt:variant>
        <vt:lpwstr/>
      </vt:variant>
      <vt:variant>
        <vt:lpwstr>_Toc396142415</vt:lpwstr>
      </vt:variant>
      <vt:variant>
        <vt:i4>1835061</vt:i4>
      </vt:variant>
      <vt:variant>
        <vt:i4>206</vt:i4>
      </vt:variant>
      <vt:variant>
        <vt:i4>0</vt:i4>
      </vt:variant>
      <vt:variant>
        <vt:i4>5</vt:i4>
      </vt:variant>
      <vt:variant>
        <vt:lpwstr/>
      </vt:variant>
      <vt:variant>
        <vt:lpwstr>_Toc396142414</vt:lpwstr>
      </vt:variant>
      <vt:variant>
        <vt:i4>1835061</vt:i4>
      </vt:variant>
      <vt:variant>
        <vt:i4>200</vt:i4>
      </vt:variant>
      <vt:variant>
        <vt:i4>0</vt:i4>
      </vt:variant>
      <vt:variant>
        <vt:i4>5</vt:i4>
      </vt:variant>
      <vt:variant>
        <vt:lpwstr/>
      </vt:variant>
      <vt:variant>
        <vt:lpwstr>_Toc396142413</vt:lpwstr>
      </vt:variant>
      <vt:variant>
        <vt:i4>1835061</vt:i4>
      </vt:variant>
      <vt:variant>
        <vt:i4>194</vt:i4>
      </vt:variant>
      <vt:variant>
        <vt:i4>0</vt:i4>
      </vt:variant>
      <vt:variant>
        <vt:i4>5</vt:i4>
      </vt:variant>
      <vt:variant>
        <vt:lpwstr/>
      </vt:variant>
      <vt:variant>
        <vt:lpwstr>_Toc396142412</vt:lpwstr>
      </vt:variant>
      <vt:variant>
        <vt:i4>1835061</vt:i4>
      </vt:variant>
      <vt:variant>
        <vt:i4>188</vt:i4>
      </vt:variant>
      <vt:variant>
        <vt:i4>0</vt:i4>
      </vt:variant>
      <vt:variant>
        <vt:i4>5</vt:i4>
      </vt:variant>
      <vt:variant>
        <vt:lpwstr/>
      </vt:variant>
      <vt:variant>
        <vt:lpwstr>_Toc396142411</vt:lpwstr>
      </vt:variant>
      <vt:variant>
        <vt:i4>1835061</vt:i4>
      </vt:variant>
      <vt:variant>
        <vt:i4>182</vt:i4>
      </vt:variant>
      <vt:variant>
        <vt:i4>0</vt:i4>
      </vt:variant>
      <vt:variant>
        <vt:i4>5</vt:i4>
      </vt:variant>
      <vt:variant>
        <vt:lpwstr/>
      </vt:variant>
      <vt:variant>
        <vt:lpwstr>_Toc396142410</vt:lpwstr>
      </vt:variant>
      <vt:variant>
        <vt:i4>1900597</vt:i4>
      </vt:variant>
      <vt:variant>
        <vt:i4>176</vt:i4>
      </vt:variant>
      <vt:variant>
        <vt:i4>0</vt:i4>
      </vt:variant>
      <vt:variant>
        <vt:i4>5</vt:i4>
      </vt:variant>
      <vt:variant>
        <vt:lpwstr/>
      </vt:variant>
      <vt:variant>
        <vt:lpwstr>_Toc396142409</vt:lpwstr>
      </vt:variant>
      <vt:variant>
        <vt:i4>1900597</vt:i4>
      </vt:variant>
      <vt:variant>
        <vt:i4>170</vt:i4>
      </vt:variant>
      <vt:variant>
        <vt:i4>0</vt:i4>
      </vt:variant>
      <vt:variant>
        <vt:i4>5</vt:i4>
      </vt:variant>
      <vt:variant>
        <vt:lpwstr/>
      </vt:variant>
      <vt:variant>
        <vt:lpwstr>_Toc396142408</vt:lpwstr>
      </vt:variant>
      <vt:variant>
        <vt:i4>1900597</vt:i4>
      </vt:variant>
      <vt:variant>
        <vt:i4>164</vt:i4>
      </vt:variant>
      <vt:variant>
        <vt:i4>0</vt:i4>
      </vt:variant>
      <vt:variant>
        <vt:i4>5</vt:i4>
      </vt:variant>
      <vt:variant>
        <vt:lpwstr/>
      </vt:variant>
      <vt:variant>
        <vt:lpwstr>_Toc396142407</vt:lpwstr>
      </vt:variant>
      <vt:variant>
        <vt:i4>1900597</vt:i4>
      </vt:variant>
      <vt:variant>
        <vt:i4>158</vt:i4>
      </vt:variant>
      <vt:variant>
        <vt:i4>0</vt:i4>
      </vt:variant>
      <vt:variant>
        <vt:i4>5</vt:i4>
      </vt:variant>
      <vt:variant>
        <vt:lpwstr/>
      </vt:variant>
      <vt:variant>
        <vt:lpwstr>_Toc396142406</vt:lpwstr>
      </vt:variant>
      <vt:variant>
        <vt:i4>1900597</vt:i4>
      </vt:variant>
      <vt:variant>
        <vt:i4>152</vt:i4>
      </vt:variant>
      <vt:variant>
        <vt:i4>0</vt:i4>
      </vt:variant>
      <vt:variant>
        <vt:i4>5</vt:i4>
      </vt:variant>
      <vt:variant>
        <vt:lpwstr/>
      </vt:variant>
      <vt:variant>
        <vt:lpwstr>_Toc396142405</vt:lpwstr>
      </vt:variant>
      <vt:variant>
        <vt:i4>1900597</vt:i4>
      </vt:variant>
      <vt:variant>
        <vt:i4>146</vt:i4>
      </vt:variant>
      <vt:variant>
        <vt:i4>0</vt:i4>
      </vt:variant>
      <vt:variant>
        <vt:i4>5</vt:i4>
      </vt:variant>
      <vt:variant>
        <vt:lpwstr/>
      </vt:variant>
      <vt:variant>
        <vt:lpwstr>_Toc396142404</vt:lpwstr>
      </vt:variant>
      <vt:variant>
        <vt:i4>1900597</vt:i4>
      </vt:variant>
      <vt:variant>
        <vt:i4>140</vt:i4>
      </vt:variant>
      <vt:variant>
        <vt:i4>0</vt:i4>
      </vt:variant>
      <vt:variant>
        <vt:i4>5</vt:i4>
      </vt:variant>
      <vt:variant>
        <vt:lpwstr/>
      </vt:variant>
      <vt:variant>
        <vt:lpwstr>_Toc396142403</vt:lpwstr>
      </vt:variant>
      <vt:variant>
        <vt:i4>1900597</vt:i4>
      </vt:variant>
      <vt:variant>
        <vt:i4>134</vt:i4>
      </vt:variant>
      <vt:variant>
        <vt:i4>0</vt:i4>
      </vt:variant>
      <vt:variant>
        <vt:i4>5</vt:i4>
      </vt:variant>
      <vt:variant>
        <vt:lpwstr/>
      </vt:variant>
      <vt:variant>
        <vt:lpwstr>_Toc396142402</vt:lpwstr>
      </vt:variant>
      <vt:variant>
        <vt:i4>1900597</vt:i4>
      </vt:variant>
      <vt:variant>
        <vt:i4>128</vt:i4>
      </vt:variant>
      <vt:variant>
        <vt:i4>0</vt:i4>
      </vt:variant>
      <vt:variant>
        <vt:i4>5</vt:i4>
      </vt:variant>
      <vt:variant>
        <vt:lpwstr/>
      </vt:variant>
      <vt:variant>
        <vt:lpwstr>_Toc396142401</vt:lpwstr>
      </vt:variant>
      <vt:variant>
        <vt:i4>1900597</vt:i4>
      </vt:variant>
      <vt:variant>
        <vt:i4>122</vt:i4>
      </vt:variant>
      <vt:variant>
        <vt:i4>0</vt:i4>
      </vt:variant>
      <vt:variant>
        <vt:i4>5</vt:i4>
      </vt:variant>
      <vt:variant>
        <vt:lpwstr/>
      </vt:variant>
      <vt:variant>
        <vt:lpwstr>_Toc396142400</vt:lpwstr>
      </vt:variant>
      <vt:variant>
        <vt:i4>1310770</vt:i4>
      </vt:variant>
      <vt:variant>
        <vt:i4>116</vt:i4>
      </vt:variant>
      <vt:variant>
        <vt:i4>0</vt:i4>
      </vt:variant>
      <vt:variant>
        <vt:i4>5</vt:i4>
      </vt:variant>
      <vt:variant>
        <vt:lpwstr/>
      </vt:variant>
      <vt:variant>
        <vt:lpwstr>_Toc396142399</vt:lpwstr>
      </vt:variant>
      <vt:variant>
        <vt:i4>1310770</vt:i4>
      </vt:variant>
      <vt:variant>
        <vt:i4>110</vt:i4>
      </vt:variant>
      <vt:variant>
        <vt:i4>0</vt:i4>
      </vt:variant>
      <vt:variant>
        <vt:i4>5</vt:i4>
      </vt:variant>
      <vt:variant>
        <vt:lpwstr/>
      </vt:variant>
      <vt:variant>
        <vt:lpwstr>_Toc396142398</vt:lpwstr>
      </vt:variant>
      <vt:variant>
        <vt:i4>1310770</vt:i4>
      </vt:variant>
      <vt:variant>
        <vt:i4>104</vt:i4>
      </vt:variant>
      <vt:variant>
        <vt:i4>0</vt:i4>
      </vt:variant>
      <vt:variant>
        <vt:i4>5</vt:i4>
      </vt:variant>
      <vt:variant>
        <vt:lpwstr/>
      </vt:variant>
      <vt:variant>
        <vt:lpwstr>_Toc396142397</vt:lpwstr>
      </vt:variant>
      <vt:variant>
        <vt:i4>1310770</vt:i4>
      </vt:variant>
      <vt:variant>
        <vt:i4>98</vt:i4>
      </vt:variant>
      <vt:variant>
        <vt:i4>0</vt:i4>
      </vt:variant>
      <vt:variant>
        <vt:i4>5</vt:i4>
      </vt:variant>
      <vt:variant>
        <vt:lpwstr/>
      </vt:variant>
      <vt:variant>
        <vt:lpwstr>_Toc396142396</vt:lpwstr>
      </vt:variant>
      <vt:variant>
        <vt:i4>1310770</vt:i4>
      </vt:variant>
      <vt:variant>
        <vt:i4>92</vt:i4>
      </vt:variant>
      <vt:variant>
        <vt:i4>0</vt:i4>
      </vt:variant>
      <vt:variant>
        <vt:i4>5</vt:i4>
      </vt:variant>
      <vt:variant>
        <vt:lpwstr/>
      </vt:variant>
      <vt:variant>
        <vt:lpwstr>_Toc396142395</vt:lpwstr>
      </vt:variant>
      <vt:variant>
        <vt:i4>1310770</vt:i4>
      </vt:variant>
      <vt:variant>
        <vt:i4>86</vt:i4>
      </vt:variant>
      <vt:variant>
        <vt:i4>0</vt:i4>
      </vt:variant>
      <vt:variant>
        <vt:i4>5</vt:i4>
      </vt:variant>
      <vt:variant>
        <vt:lpwstr/>
      </vt:variant>
      <vt:variant>
        <vt:lpwstr>_Toc396142394</vt:lpwstr>
      </vt:variant>
      <vt:variant>
        <vt:i4>1310770</vt:i4>
      </vt:variant>
      <vt:variant>
        <vt:i4>80</vt:i4>
      </vt:variant>
      <vt:variant>
        <vt:i4>0</vt:i4>
      </vt:variant>
      <vt:variant>
        <vt:i4>5</vt:i4>
      </vt:variant>
      <vt:variant>
        <vt:lpwstr/>
      </vt:variant>
      <vt:variant>
        <vt:lpwstr>_Toc396142393</vt:lpwstr>
      </vt:variant>
      <vt:variant>
        <vt:i4>1310770</vt:i4>
      </vt:variant>
      <vt:variant>
        <vt:i4>74</vt:i4>
      </vt:variant>
      <vt:variant>
        <vt:i4>0</vt:i4>
      </vt:variant>
      <vt:variant>
        <vt:i4>5</vt:i4>
      </vt:variant>
      <vt:variant>
        <vt:lpwstr/>
      </vt:variant>
      <vt:variant>
        <vt:lpwstr>_Toc396142392</vt:lpwstr>
      </vt:variant>
      <vt:variant>
        <vt:i4>1310770</vt:i4>
      </vt:variant>
      <vt:variant>
        <vt:i4>68</vt:i4>
      </vt:variant>
      <vt:variant>
        <vt:i4>0</vt:i4>
      </vt:variant>
      <vt:variant>
        <vt:i4>5</vt:i4>
      </vt:variant>
      <vt:variant>
        <vt:lpwstr/>
      </vt:variant>
      <vt:variant>
        <vt:lpwstr>_Toc396142391</vt:lpwstr>
      </vt:variant>
      <vt:variant>
        <vt:i4>1310770</vt:i4>
      </vt:variant>
      <vt:variant>
        <vt:i4>62</vt:i4>
      </vt:variant>
      <vt:variant>
        <vt:i4>0</vt:i4>
      </vt:variant>
      <vt:variant>
        <vt:i4>5</vt:i4>
      </vt:variant>
      <vt:variant>
        <vt:lpwstr/>
      </vt:variant>
      <vt:variant>
        <vt:lpwstr>_Toc396142390</vt:lpwstr>
      </vt:variant>
      <vt:variant>
        <vt:i4>1376306</vt:i4>
      </vt:variant>
      <vt:variant>
        <vt:i4>56</vt:i4>
      </vt:variant>
      <vt:variant>
        <vt:i4>0</vt:i4>
      </vt:variant>
      <vt:variant>
        <vt:i4>5</vt:i4>
      </vt:variant>
      <vt:variant>
        <vt:lpwstr/>
      </vt:variant>
      <vt:variant>
        <vt:lpwstr>_Toc396142389</vt:lpwstr>
      </vt:variant>
      <vt:variant>
        <vt:i4>1376306</vt:i4>
      </vt:variant>
      <vt:variant>
        <vt:i4>50</vt:i4>
      </vt:variant>
      <vt:variant>
        <vt:i4>0</vt:i4>
      </vt:variant>
      <vt:variant>
        <vt:i4>5</vt:i4>
      </vt:variant>
      <vt:variant>
        <vt:lpwstr/>
      </vt:variant>
      <vt:variant>
        <vt:lpwstr>_Toc396142388</vt:lpwstr>
      </vt:variant>
      <vt:variant>
        <vt:i4>1376306</vt:i4>
      </vt:variant>
      <vt:variant>
        <vt:i4>44</vt:i4>
      </vt:variant>
      <vt:variant>
        <vt:i4>0</vt:i4>
      </vt:variant>
      <vt:variant>
        <vt:i4>5</vt:i4>
      </vt:variant>
      <vt:variant>
        <vt:lpwstr/>
      </vt:variant>
      <vt:variant>
        <vt:lpwstr>_Toc396142387</vt:lpwstr>
      </vt:variant>
      <vt:variant>
        <vt:i4>1376306</vt:i4>
      </vt:variant>
      <vt:variant>
        <vt:i4>38</vt:i4>
      </vt:variant>
      <vt:variant>
        <vt:i4>0</vt:i4>
      </vt:variant>
      <vt:variant>
        <vt:i4>5</vt:i4>
      </vt:variant>
      <vt:variant>
        <vt:lpwstr/>
      </vt:variant>
      <vt:variant>
        <vt:lpwstr>_Toc396142386</vt:lpwstr>
      </vt:variant>
      <vt:variant>
        <vt:i4>1376306</vt:i4>
      </vt:variant>
      <vt:variant>
        <vt:i4>32</vt:i4>
      </vt:variant>
      <vt:variant>
        <vt:i4>0</vt:i4>
      </vt:variant>
      <vt:variant>
        <vt:i4>5</vt:i4>
      </vt:variant>
      <vt:variant>
        <vt:lpwstr/>
      </vt:variant>
      <vt:variant>
        <vt:lpwstr>_Toc396142385</vt:lpwstr>
      </vt:variant>
      <vt:variant>
        <vt:i4>1376306</vt:i4>
      </vt:variant>
      <vt:variant>
        <vt:i4>26</vt:i4>
      </vt:variant>
      <vt:variant>
        <vt:i4>0</vt:i4>
      </vt:variant>
      <vt:variant>
        <vt:i4>5</vt:i4>
      </vt:variant>
      <vt:variant>
        <vt:lpwstr/>
      </vt:variant>
      <vt:variant>
        <vt:lpwstr>_Toc396142384</vt:lpwstr>
      </vt:variant>
      <vt:variant>
        <vt:i4>1376306</vt:i4>
      </vt:variant>
      <vt:variant>
        <vt:i4>20</vt:i4>
      </vt:variant>
      <vt:variant>
        <vt:i4>0</vt:i4>
      </vt:variant>
      <vt:variant>
        <vt:i4>5</vt:i4>
      </vt:variant>
      <vt:variant>
        <vt:lpwstr/>
      </vt:variant>
      <vt:variant>
        <vt:lpwstr>_Toc396142383</vt:lpwstr>
      </vt:variant>
      <vt:variant>
        <vt:i4>1376306</vt:i4>
      </vt:variant>
      <vt:variant>
        <vt:i4>14</vt:i4>
      </vt:variant>
      <vt:variant>
        <vt:i4>0</vt:i4>
      </vt:variant>
      <vt:variant>
        <vt:i4>5</vt:i4>
      </vt:variant>
      <vt:variant>
        <vt:lpwstr/>
      </vt:variant>
      <vt:variant>
        <vt:lpwstr>_Toc396142382</vt:lpwstr>
      </vt:variant>
      <vt:variant>
        <vt:i4>1376306</vt:i4>
      </vt:variant>
      <vt:variant>
        <vt:i4>8</vt:i4>
      </vt:variant>
      <vt:variant>
        <vt:i4>0</vt:i4>
      </vt:variant>
      <vt:variant>
        <vt:i4>5</vt:i4>
      </vt:variant>
      <vt:variant>
        <vt:lpwstr/>
      </vt:variant>
      <vt:variant>
        <vt:lpwstr>_Toc396142381</vt:lpwstr>
      </vt:variant>
      <vt:variant>
        <vt:i4>1376306</vt:i4>
      </vt:variant>
      <vt:variant>
        <vt:i4>2</vt:i4>
      </vt:variant>
      <vt:variant>
        <vt:i4>0</vt:i4>
      </vt:variant>
      <vt:variant>
        <vt:i4>5</vt:i4>
      </vt:variant>
      <vt:variant>
        <vt:lpwstr/>
      </vt:variant>
      <vt:variant>
        <vt:lpwstr>_Toc396142380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Manuals</dc:title>
  <dc:subject>Brand / Brand Identity</dc:subject>
  <dc:creator>Eric Sánchez Sánchez</dc:creator>
  <cp:lastModifiedBy>Francis Hickey</cp:lastModifiedBy>
  <cp:revision>5</cp:revision>
  <cp:lastPrinted>2022-02-09T09:23:00Z</cp:lastPrinted>
  <dcterms:created xsi:type="dcterms:W3CDTF">2025-07-23T11:04:00Z</dcterms:created>
  <dcterms:modified xsi:type="dcterms:W3CDTF">2025-07-23T11:06:00Z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Classification String">
    <vt:lpwstr>INTERNAL USE ONLY</vt:lpwstr>
  </property>
  <property fmtid="{D5CDD505-2E9C-101B-9397-08002B2CF9AE}" pid="3" name="Data Classification Identifier">
    <vt:lpwstr>1dd101ec51a2f103d0d6b0764239b8736c38aace</vt:lpwstr>
  </property>
  <property fmtid="{D5CDD505-2E9C-101B-9397-08002B2CF9AE}" pid="4" name="ContentTypeId">
    <vt:lpwstr>0x010100AE9D58C972251442B909EAA7B351A870</vt:lpwstr>
  </property>
  <property fmtid="{D5CDD505-2E9C-101B-9397-08002B2CF9AE}" pid="5" name="Order">
    <vt:r8>15500</vt:r8>
  </property>
  <property fmtid="{D5CDD505-2E9C-101B-9397-08002B2CF9AE}" pid="6" name="dataclassification">
    <vt:lpwstr>2;#Internal Use Only|44d2d5a7-c34d-42bb-8906-2586bbc75b46</vt:lpwstr>
  </property>
  <property fmtid="{D5CDD505-2E9C-101B-9397-08002B2CF9AE}" pid="7" name="MSIP_Label_9108d454-5c13-4905-93be-12ec8059c842_Enabled">
    <vt:lpwstr>true</vt:lpwstr>
  </property>
  <property fmtid="{D5CDD505-2E9C-101B-9397-08002B2CF9AE}" pid="8" name="MSIP_Label_9108d454-5c13-4905-93be-12ec8059c842_SetDate">
    <vt:lpwstr>2021-11-29T10:36:01Z</vt:lpwstr>
  </property>
  <property fmtid="{D5CDD505-2E9C-101B-9397-08002B2CF9AE}" pid="9" name="MSIP_Label_9108d454-5c13-4905-93be-12ec8059c842_Method">
    <vt:lpwstr>Privileged</vt:lpwstr>
  </property>
  <property fmtid="{D5CDD505-2E9C-101B-9397-08002B2CF9AE}" pid="10" name="MSIP_Label_9108d454-5c13-4905-93be-12ec8059c842_Name">
    <vt:lpwstr>9108d454-5c13-4905-93be-12ec8059c842</vt:lpwstr>
  </property>
  <property fmtid="{D5CDD505-2E9C-101B-9397-08002B2CF9AE}" pid="11" name="MSIP_Label_9108d454-5c13-4905-93be-12ec8059c842_SiteId">
    <vt:lpwstr>473672ba-cd07-4371-a2ae-788b4c61840e</vt:lpwstr>
  </property>
  <property fmtid="{D5CDD505-2E9C-101B-9397-08002B2CF9AE}" pid="12" name="MSIP_Label_9108d454-5c13-4905-93be-12ec8059c842_ActionId">
    <vt:lpwstr>fee568fb-e52f-45fa-a993-1298c92ad731</vt:lpwstr>
  </property>
  <property fmtid="{D5CDD505-2E9C-101B-9397-08002B2CF9AE}" pid="13" name="MSIP_Label_9108d454-5c13-4905-93be-12ec8059c842_ContentBits">
    <vt:lpwstr>2</vt:lpwstr>
  </property>
  <property fmtid="{D5CDD505-2E9C-101B-9397-08002B2CF9AE}" pid="14" name="MediaServiceImageTags">
    <vt:lpwstr/>
  </property>
</Properties>
</file>